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95A2B2" w14:textId="4F0D6152" w:rsidR="000A25E7" w:rsidRPr="003050AC" w:rsidRDefault="000F7405" w:rsidP="000A25E7">
      <w:pPr>
        <w:pStyle w:val="CoverHead1"/>
        <w:rPr>
          <w:rStyle w:val="nfasis"/>
          <w:rFonts w:asciiTheme="majorHAnsi" w:eastAsiaTheme="majorEastAsia" w:hAnsiTheme="majorHAnsi" w:cstheme="majorBidi"/>
          <w:b/>
          <w:bCs/>
          <w:spacing w:val="-10"/>
          <w:kern w:val="28"/>
          <w:sz w:val="96"/>
          <w:szCs w:val="96"/>
          <w:lang w:val="es-CO"/>
        </w:rPr>
      </w:pPr>
      <w:r w:rsidRPr="003050AC">
        <w:rPr>
          <w:rStyle w:val="nfasis"/>
          <w:rFonts w:asciiTheme="majorHAnsi" w:eastAsiaTheme="majorEastAsia" w:hAnsiTheme="majorHAnsi" w:cstheme="majorBidi"/>
          <w:b/>
          <w:bCs/>
          <w:spacing w:val="-10"/>
          <w:kern w:val="28"/>
          <w:sz w:val="96"/>
          <w:szCs w:val="96"/>
          <w:lang w:val="es-CO"/>
        </w:rPr>
        <w:t>Captura cognitiva para tratamiento de envíos</w:t>
      </w:r>
    </w:p>
    <w:p w14:paraId="4F5B76CE" w14:textId="02E9ABE2" w:rsidR="00C13FD7" w:rsidRPr="003050AC" w:rsidRDefault="00C13FD7" w:rsidP="000A25E7">
      <w:pPr>
        <w:pStyle w:val="CoverHead1"/>
        <w:rPr>
          <w:rStyle w:val="nfasis"/>
          <w:rFonts w:asciiTheme="majorHAnsi" w:eastAsiaTheme="majorEastAsia" w:hAnsiTheme="majorHAnsi" w:cstheme="majorBidi"/>
          <w:b/>
          <w:bCs/>
          <w:spacing w:val="-10"/>
          <w:kern w:val="28"/>
          <w:sz w:val="96"/>
          <w:szCs w:val="96"/>
          <w:lang w:val="es-CO"/>
        </w:rPr>
      </w:pPr>
    </w:p>
    <w:p w14:paraId="5973B7EB" w14:textId="77777777" w:rsidR="00C13FD7" w:rsidRPr="003050AC" w:rsidRDefault="00C13FD7" w:rsidP="000A25E7">
      <w:pPr>
        <w:pStyle w:val="CoverHead1"/>
        <w:rPr>
          <w:rStyle w:val="nfasis"/>
          <w:rFonts w:asciiTheme="majorHAnsi" w:eastAsiaTheme="majorEastAsia" w:hAnsiTheme="majorHAnsi" w:cstheme="majorBidi"/>
          <w:b/>
          <w:bCs/>
          <w:spacing w:val="-10"/>
          <w:kern w:val="28"/>
          <w:sz w:val="96"/>
          <w:szCs w:val="96"/>
          <w:lang w:val="es-CO"/>
        </w:rPr>
      </w:pPr>
    </w:p>
    <w:p w14:paraId="3C853026" w14:textId="06AAFA00" w:rsidR="00C31B26" w:rsidRPr="003050AC" w:rsidRDefault="00B64D32" w:rsidP="00224640">
      <w:pPr>
        <w:pStyle w:val="CoverHead1"/>
        <w:rPr>
          <w:lang w:val="es-CO"/>
        </w:rPr>
      </w:pPr>
      <w:r w:rsidRPr="003050AC">
        <w:rPr>
          <w:lang w:val="es-CO"/>
        </w:rPr>
        <w:t>Estudiantes:</w:t>
      </w:r>
    </w:p>
    <w:p w14:paraId="02225610" w14:textId="2D71151D" w:rsidR="00B64D32" w:rsidRPr="003050AC" w:rsidRDefault="00B64D32" w:rsidP="00B64D32">
      <w:pPr>
        <w:pStyle w:val="CoverHead2"/>
        <w:rPr>
          <w:lang w:val="es-CO"/>
        </w:rPr>
      </w:pPr>
      <w:r w:rsidRPr="003050AC">
        <w:rPr>
          <w:lang w:val="es-CO"/>
        </w:rPr>
        <w:t>Juan C. Morales Pérez</w:t>
      </w:r>
    </w:p>
    <w:p w14:paraId="64E0295E" w14:textId="047C6822" w:rsidR="00B64D32" w:rsidRPr="003050AC" w:rsidRDefault="00E104BB" w:rsidP="00B64D32">
      <w:pPr>
        <w:pStyle w:val="CoverHead2"/>
        <w:rPr>
          <w:lang w:val="es-CO"/>
        </w:rPr>
      </w:pPr>
      <w:r w:rsidRPr="003050AC">
        <w:rPr>
          <w:lang w:val="es-CO"/>
        </w:rPr>
        <w:t>Julián</w:t>
      </w:r>
      <w:r w:rsidR="00B64D32" w:rsidRPr="003050AC">
        <w:rPr>
          <w:lang w:val="es-CO"/>
        </w:rPr>
        <w:t xml:space="preserve"> A. Herrera Salazar</w:t>
      </w:r>
    </w:p>
    <w:p w14:paraId="11FEFB61" w14:textId="096C3283" w:rsidR="00B64D32" w:rsidRPr="003050AC" w:rsidRDefault="00B64D32" w:rsidP="00B64D32">
      <w:pPr>
        <w:pStyle w:val="CoverHead2"/>
        <w:rPr>
          <w:lang w:val="es-CO"/>
        </w:rPr>
      </w:pPr>
      <w:r w:rsidRPr="003050AC">
        <w:rPr>
          <w:lang w:val="es-CO"/>
        </w:rPr>
        <w:t xml:space="preserve">Diego F. Diaz </w:t>
      </w:r>
      <w:r w:rsidR="00E104BB" w:rsidRPr="003050AC">
        <w:rPr>
          <w:lang w:val="es-CO"/>
        </w:rPr>
        <w:t>Hernández</w:t>
      </w:r>
    </w:p>
    <w:p w14:paraId="4AEDADB9" w14:textId="60F36C55" w:rsidR="00B64D32" w:rsidRPr="003050AC" w:rsidRDefault="00B64D32" w:rsidP="00B64D32">
      <w:pPr>
        <w:pStyle w:val="CoverHead2"/>
        <w:rPr>
          <w:lang w:val="es-CO"/>
        </w:rPr>
      </w:pPr>
      <w:r w:rsidRPr="003050AC">
        <w:rPr>
          <w:lang w:val="es-CO"/>
        </w:rPr>
        <w:t xml:space="preserve">G. </w:t>
      </w:r>
      <w:r w:rsidR="00E104BB" w:rsidRPr="003050AC">
        <w:rPr>
          <w:lang w:val="es-CO"/>
        </w:rPr>
        <w:t>Andrés</w:t>
      </w:r>
      <w:r w:rsidRPr="003050AC">
        <w:rPr>
          <w:lang w:val="es-CO"/>
        </w:rPr>
        <w:t xml:space="preserve"> </w:t>
      </w:r>
      <w:r w:rsidR="00E104BB" w:rsidRPr="003050AC">
        <w:rPr>
          <w:lang w:val="es-CO"/>
        </w:rPr>
        <w:t>Martínez</w:t>
      </w:r>
      <w:r w:rsidRPr="003050AC">
        <w:rPr>
          <w:lang w:val="es-CO"/>
        </w:rPr>
        <w:t xml:space="preserve"> Cobos</w:t>
      </w:r>
    </w:p>
    <w:p w14:paraId="0799D3F6" w14:textId="68A7CB5B" w:rsidR="00B64D32" w:rsidRPr="003050AC" w:rsidRDefault="00B64D32" w:rsidP="00B64D32">
      <w:pPr>
        <w:pStyle w:val="CoverHead2"/>
        <w:rPr>
          <w:lang w:val="es-CO"/>
        </w:rPr>
      </w:pPr>
      <w:r w:rsidRPr="003050AC">
        <w:rPr>
          <w:lang w:val="es-CO"/>
        </w:rPr>
        <w:t>German A. Silva Pedraza</w:t>
      </w:r>
    </w:p>
    <w:p w14:paraId="58255607" w14:textId="695CB2F7" w:rsidR="00224640" w:rsidRPr="003050AC" w:rsidRDefault="00B64D32" w:rsidP="00224640">
      <w:pPr>
        <w:pStyle w:val="CoverHead1"/>
        <w:rPr>
          <w:lang w:val="es-CO"/>
        </w:rPr>
      </w:pPr>
      <w:r w:rsidRPr="003050AC">
        <w:rPr>
          <w:lang w:val="es-CO"/>
        </w:rPr>
        <w:t>Profesor:</w:t>
      </w:r>
    </w:p>
    <w:p w14:paraId="2B62419B" w14:textId="3270BECD" w:rsidR="00EB6826" w:rsidRPr="003050AC" w:rsidRDefault="000F7405" w:rsidP="006C67DE">
      <w:pPr>
        <w:pStyle w:val="CoverHead2"/>
        <w:rPr>
          <w:lang w:val="es-CO"/>
        </w:rPr>
      </w:pPr>
      <w:r w:rsidRPr="003050AC">
        <w:rPr>
          <w:lang w:val="es-CO"/>
        </w:rPr>
        <w:t>Carlos Andrés Parra</w:t>
      </w:r>
    </w:p>
    <w:p w14:paraId="737BA2D5" w14:textId="77777777" w:rsidR="00224640" w:rsidRPr="003050AC" w:rsidRDefault="00B3446B" w:rsidP="00224640">
      <w:pPr>
        <w:pStyle w:val="CoverHead1"/>
        <w:rPr>
          <w:lang w:val="es-CO"/>
        </w:rPr>
      </w:pPr>
      <w:sdt>
        <w:sdtPr>
          <w:rPr>
            <w:lang w:val="es-CO"/>
          </w:rPr>
          <w:id w:val="-1976748250"/>
          <w:placeholder>
            <w:docPart w:val="2F5EA7841FE94FA9B98B46A84762C8D4"/>
          </w:placeholder>
          <w:temporary/>
          <w:showingPlcHdr/>
          <w15:appearance w15:val="hidden"/>
        </w:sdtPr>
        <w:sdtEndPr/>
        <w:sdtContent>
          <w:r w:rsidR="00224640" w:rsidRPr="003050AC">
            <w:rPr>
              <w:lang w:val="es-CO"/>
            </w:rPr>
            <w:t>Course:</w:t>
          </w:r>
        </w:sdtContent>
      </w:sdt>
    </w:p>
    <w:p w14:paraId="6922C92D" w14:textId="7CCD117B" w:rsidR="00EB6826" w:rsidRPr="003050AC" w:rsidRDefault="00B3446B" w:rsidP="00224640">
      <w:pPr>
        <w:pStyle w:val="CoverHead2"/>
        <w:rPr>
          <w:lang w:val="es-CO"/>
        </w:rPr>
      </w:pPr>
      <w:sdt>
        <w:sdtPr>
          <w:rPr>
            <w:lang w:val="es-CO"/>
          </w:rPr>
          <w:alias w:val="Title"/>
          <w:tag w:val=""/>
          <w:id w:val="-1762127408"/>
          <w:placeholder>
            <w:docPart w:val="C53A02C1C94447EA94B8E058BCBE0FB4"/>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255E4B" w:rsidRPr="003050AC">
            <w:rPr>
              <w:lang w:val="es-CO"/>
            </w:rPr>
            <w:t>Ingeniería de Software</w:t>
          </w:r>
        </w:sdtContent>
      </w:sdt>
    </w:p>
    <w:sdt>
      <w:sdtPr>
        <w:rPr>
          <w:rFonts w:asciiTheme="minorHAnsi" w:eastAsiaTheme="minorHAnsi" w:hAnsiTheme="minorHAnsi" w:cstheme="minorBidi"/>
          <w:color w:val="808080" w:themeColor="background1" w:themeShade="80"/>
          <w:sz w:val="26"/>
          <w:szCs w:val="26"/>
          <w:lang w:eastAsia="en-US"/>
        </w:rPr>
        <w:id w:val="1556898049"/>
        <w:docPartObj>
          <w:docPartGallery w:val="Table of Contents"/>
          <w:docPartUnique/>
        </w:docPartObj>
      </w:sdtPr>
      <w:sdtEndPr>
        <w:rPr>
          <w:b/>
          <w:bCs/>
        </w:rPr>
      </w:sdtEndPr>
      <w:sdtContent>
        <w:p w14:paraId="4F7BE03E" w14:textId="13BB1805" w:rsidR="00255E4B" w:rsidRPr="003050AC" w:rsidRDefault="00255E4B">
          <w:pPr>
            <w:pStyle w:val="TtuloTDC"/>
          </w:pPr>
          <w:r w:rsidRPr="003050AC">
            <w:t>Tabla de Contenido</w:t>
          </w:r>
        </w:p>
        <w:p w14:paraId="41DFCB2D" w14:textId="0A5AD5B3" w:rsidR="00150147" w:rsidRDefault="00255E4B">
          <w:pPr>
            <w:pStyle w:val="TDC1"/>
            <w:tabs>
              <w:tab w:val="right" w:leader="dot" w:pos="9394"/>
            </w:tabs>
            <w:rPr>
              <w:rFonts w:eastAsiaTheme="minorEastAsia"/>
              <w:noProof/>
              <w:color w:val="auto"/>
              <w:sz w:val="22"/>
              <w:szCs w:val="22"/>
              <w:lang w:val="es-CO" w:eastAsia="es-CO"/>
            </w:rPr>
          </w:pPr>
          <w:r w:rsidRPr="003050AC">
            <w:rPr>
              <w:lang w:val="es-CO"/>
            </w:rPr>
            <w:fldChar w:fldCharType="begin"/>
          </w:r>
          <w:r w:rsidRPr="003050AC">
            <w:rPr>
              <w:lang w:val="es-CO"/>
            </w:rPr>
            <w:instrText xml:space="preserve"> TOC \o "1-3" \h \z \u </w:instrText>
          </w:r>
          <w:r w:rsidRPr="003050AC">
            <w:rPr>
              <w:lang w:val="es-CO"/>
            </w:rPr>
            <w:fldChar w:fldCharType="separate"/>
          </w:r>
          <w:hyperlink w:anchor="_Toc49275836" w:history="1">
            <w:r w:rsidR="00150147" w:rsidRPr="00846726">
              <w:rPr>
                <w:rStyle w:val="Hipervnculo"/>
                <w:iCs/>
                <w:noProof/>
                <w:lang w:val="es-CO"/>
              </w:rPr>
              <w:t>Objetivos del proyecto</w:t>
            </w:r>
            <w:r w:rsidR="00150147">
              <w:rPr>
                <w:noProof/>
                <w:webHidden/>
              </w:rPr>
              <w:tab/>
            </w:r>
            <w:r w:rsidR="00150147">
              <w:rPr>
                <w:noProof/>
                <w:webHidden/>
              </w:rPr>
              <w:fldChar w:fldCharType="begin"/>
            </w:r>
            <w:r w:rsidR="00150147">
              <w:rPr>
                <w:noProof/>
                <w:webHidden/>
              </w:rPr>
              <w:instrText xml:space="preserve"> PAGEREF _Toc49275836 \h </w:instrText>
            </w:r>
            <w:r w:rsidR="00150147">
              <w:rPr>
                <w:noProof/>
                <w:webHidden/>
              </w:rPr>
            </w:r>
            <w:r w:rsidR="00150147">
              <w:rPr>
                <w:noProof/>
                <w:webHidden/>
              </w:rPr>
              <w:fldChar w:fldCharType="separate"/>
            </w:r>
            <w:r w:rsidR="00150147">
              <w:rPr>
                <w:noProof/>
                <w:webHidden/>
              </w:rPr>
              <w:t>4</w:t>
            </w:r>
            <w:r w:rsidR="00150147">
              <w:rPr>
                <w:noProof/>
                <w:webHidden/>
              </w:rPr>
              <w:fldChar w:fldCharType="end"/>
            </w:r>
          </w:hyperlink>
        </w:p>
        <w:p w14:paraId="41825A7C" w14:textId="640DD154" w:rsidR="00150147" w:rsidRDefault="00150147">
          <w:pPr>
            <w:pStyle w:val="TDC2"/>
            <w:tabs>
              <w:tab w:val="right" w:leader="dot" w:pos="9394"/>
            </w:tabs>
            <w:rPr>
              <w:rFonts w:eastAsiaTheme="minorEastAsia"/>
              <w:noProof/>
              <w:color w:val="auto"/>
              <w:sz w:val="22"/>
              <w:szCs w:val="22"/>
              <w:lang w:val="es-CO" w:eastAsia="es-CO"/>
            </w:rPr>
          </w:pPr>
          <w:hyperlink w:anchor="_Toc49275837" w:history="1">
            <w:r w:rsidRPr="00846726">
              <w:rPr>
                <w:rStyle w:val="Hipervnculo"/>
                <w:noProof/>
                <w:lang w:val="es-CO"/>
              </w:rPr>
              <w:t>Objetivo General</w:t>
            </w:r>
            <w:r>
              <w:rPr>
                <w:noProof/>
                <w:webHidden/>
              </w:rPr>
              <w:tab/>
            </w:r>
            <w:r>
              <w:rPr>
                <w:noProof/>
                <w:webHidden/>
              </w:rPr>
              <w:fldChar w:fldCharType="begin"/>
            </w:r>
            <w:r>
              <w:rPr>
                <w:noProof/>
                <w:webHidden/>
              </w:rPr>
              <w:instrText xml:space="preserve"> PAGEREF _Toc49275837 \h </w:instrText>
            </w:r>
            <w:r>
              <w:rPr>
                <w:noProof/>
                <w:webHidden/>
              </w:rPr>
            </w:r>
            <w:r>
              <w:rPr>
                <w:noProof/>
                <w:webHidden/>
              </w:rPr>
              <w:fldChar w:fldCharType="separate"/>
            </w:r>
            <w:r>
              <w:rPr>
                <w:noProof/>
                <w:webHidden/>
              </w:rPr>
              <w:t>4</w:t>
            </w:r>
            <w:r>
              <w:rPr>
                <w:noProof/>
                <w:webHidden/>
              </w:rPr>
              <w:fldChar w:fldCharType="end"/>
            </w:r>
          </w:hyperlink>
        </w:p>
        <w:p w14:paraId="40D6186B" w14:textId="737B59A1" w:rsidR="00150147" w:rsidRDefault="00150147">
          <w:pPr>
            <w:pStyle w:val="TDC2"/>
            <w:tabs>
              <w:tab w:val="right" w:leader="dot" w:pos="9394"/>
            </w:tabs>
            <w:rPr>
              <w:rFonts w:eastAsiaTheme="minorEastAsia"/>
              <w:noProof/>
              <w:color w:val="auto"/>
              <w:sz w:val="22"/>
              <w:szCs w:val="22"/>
              <w:lang w:val="es-CO" w:eastAsia="es-CO"/>
            </w:rPr>
          </w:pPr>
          <w:hyperlink w:anchor="_Toc49275838" w:history="1">
            <w:r w:rsidRPr="00846726">
              <w:rPr>
                <w:rStyle w:val="Hipervnculo"/>
                <w:noProof/>
                <w:lang w:val="es-CO"/>
              </w:rPr>
              <w:t>Objetivos Específicos</w:t>
            </w:r>
            <w:r>
              <w:rPr>
                <w:noProof/>
                <w:webHidden/>
              </w:rPr>
              <w:tab/>
            </w:r>
            <w:r>
              <w:rPr>
                <w:noProof/>
                <w:webHidden/>
              </w:rPr>
              <w:fldChar w:fldCharType="begin"/>
            </w:r>
            <w:r>
              <w:rPr>
                <w:noProof/>
                <w:webHidden/>
              </w:rPr>
              <w:instrText xml:space="preserve"> PAGEREF _Toc49275838 \h </w:instrText>
            </w:r>
            <w:r>
              <w:rPr>
                <w:noProof/>
                <w:webHidden/>
              </w:rPr>
            </w:r>
            <w:r>
              <w:rPr>
                <w:noProof/>
                <w:webHidden/>
              </w:rPr>
              <w:fldChar w:fldCharType="separate"/>
            </w:r>
            <w:r>
              <w:rPr>
                <w:noProof/>
                <w:webHidden/>
              </w:rPr>
              <w:t>4</w:t>
            </w:r>
            <w:r>
              <w:rPr>
                <w:noProof/>
                <w:webHidden/>
              </w:rPr>
              <w:fldChar w:fldCharType="end"/>
            </w:r>
          </w:hyperlink>
        </w:p>
        <w:p w14:paraId="7073A4BF" w14:textId="4B52A122" w:rsidR="00150147" w:rsidRDefault="00150147">
          <w:pPr>
            <w:pStyle w:val="TDC1"/>
            <w:tabs>
              <w:tab w:val="right" w:leader="dot" w:pos="9394"/>
            </w:tabs>
            <w:rPr>
              <w:rFonts w:eastAsiaTheme="minorEastAsia"/>
              <w:noProof/>
              <w:color w:val="auto"/>
              <w:sz w:val="22"/>
              <w:szCs w:val="22"/>
              <w:lang w:val="es-CO" w:eastAsia="es-CO"/>
            </w:rPr>
          </w:pPr>
          <w:hyperlink w:anchor="_Toc49275839" w:history="1">
            <w:r w:rsidRPr="00846726">
              <w:rPr>
                <w:rStyle w:val="Hipervnculo"/>
                <w:iCs/>
                <w:noProof/>
                <w:lang w:val="es-CO"/>
              </w:rPr>
              <w:t>Idea de negocio y propuesta</w:t>
            </w:r>
            <w:r>
              <w:rPr>
                <w:noProof/>
                <w:webHidden/>
              </w:rPr>
              <w:tab/>
            </w:r>
            <w:r>
              <w:rPr>
                <w:noProof/>
                <w:webHidden/>
              </w:rPr>
              <w:fldChar w:fldCharType="begin"/>
            </w:r>
            <w:r>
              <w:rPr>
                <w:noProof/>
                <w:webHidden/>
              </w:rPr>
              <w:instrText xml:space="preserve"> PAGEREF _Toc49275839 \h </w:instrText>
            </w:r>
            <w:r>
              <w:rPr>
                <w:noProof/>
                <w:webHidden/>
              </w:rPr>
            </w:r>
            <w:r>
              <w:rPr>
                <w:noProof/>
                <w:webHidden/>
              </w:rPr>
              <w:fldChar w:fldCharType="separate"/>
            </w:r>
            <w:r>
              <w:rPr>
                <w:noProof/>
                <w:webHidden/>
              </w:rPr>
              <w:t>4</w:t>
            </w:r>
            <w:r>
              <w:rPr>
                <w:noProof/>
                <w:webHidden/>
              </w:rPr>
              <w:fldChar w:fldCharType="end"/>
            </w:r>
          </w:hyperlink>
        </w:p>
        <w:p w14:paraId="1F843876" w14:textId="5C2CC0FB" w:rsidR="00150147" w:rsidRDefault="00150147">
          <w:pPr>
            <w:pStyle w:val="TDC1"/>
            <w:tabs>
              <w:tab w:val="right" w:leader="dot" w:pos="9394"/>
            </w:tabs>
            <w:rPr>
              <w:rFonts w:eastAsiaTheme="minorEastAsia"/>
              <w:noProof/>
              <w:color w:val="auto"/>
              <w:sz w:val="22"/>
              <w:szCs w:val="22"/>
              <w:lang w:val="es-CO" w:eastAsia="es-CO"/>
            </w:rPr>
          </w:pPr>
          <w:hyperlink w:anchor="_Toc49275840" w:history="1">
            <w:r w:rsidRPr="00846726">
              <w:rPr>
                <w:rStyle w:val="Hipervnculo"/>
                <w:iCs/>
                <w:noProof/>
                <w:lang w:val="es-CO"/>
              </w:rPr>
              <w:t>Canvas</w:t>
            </w:r>
            <w:r>
              <w:rPr>
                <w:noProof/>
                <w:webHidden/>
              </w:rPr>
              <w:tab/>
            </w:r>
            <w:r>
              <w:rPr>
                <w:noProof/>
                <w:webHidden/>
              </w:rPr>
              <w:fldChar w:fldCharType="begin"/>
            </w:r>
            <w:r>
              <w:rPr>
                <w:noProof/>
                <w:webHidden/>
              </w:rPr>
              <w:instrText xml:space="preserve"> PAGEREF _Toc49275840 \h </w:instrText>
            </w:r>
            <w:r>
              <w:rPr>
                <w:noProof/>
                <w:webHidden/>
              </w:rPr>
            </w:r>
            <w:r>
              <w:rPr>
                <w:noProof/>
                <w:webHidden/>
              </w:rPr>
              <w:fldChar w:fldCharType="separate"/>
            </w:r>
            <w:r>
              <w:rPr>
                <w:noProof/>
                <w:webHidden/>
              </w:rPr>
              <w:t>5</w:t>
            </w:r>
            <w:r>
              <w:rPr>
                <w:noProof/>
                <w:webHidden/>
              </w:rPr>
              <w:fldChar w:fldCharType="end"/>
            </w:r>
          </w:hyperlink>
        </w:p>
        <w:p w14:paraId="2E76D11F" w14:textId="3E4890A7" w:rsidR="00150147" w:rsidRDefault="00150147">
          <w:pPr>
            <w:pStyle w:val="TDC1"/>
            <w:tabs>
              <w:tab w:val="right" w:leader="dot" w:pos="9394"/>
            </w:tabs>
            <w:rPr>
              <w:rFonts w:eastAsiaTheme="minorEastAsia"/>
              <w:noProof/>
              <w:color w:val="auto"/>
              <w:sz w:val="22"/>
              <w:szCs w:val="22"/>
              <w:lang w:val="es-CO" w:eastAsia="es-CO"/>
            </w:rPr>
          </w:pPr>
          <w:hyperlink w:anchor="_Toc49275841" w:history="1">
            <w:r w:rsidRPr="00846726">
              <w:rPr>
                <w:rStyle w:val="Hipervnculo"/>
                <w:iCs/>
                <w:noProof/>
                <w:lang w:val="es-CO"/>
              </w:rPr>
              <w:t>Recursos humanos involucrados</w:t>
            </w:r>
            <w:r>
              <w:rPr>
                <w:noProof/>
                <w:webHidden/>
              </w:rPr>
              <w:tab/>
            </w:r>
            <w:r>
              <w:rPr>
                <w:noProof/>
                <w:webHidden/>
              </w:rPr>
              <w:fldChar w:fldCharType="begin"/>
            </w:r>
            <w:r>
              <w:rPr>
                <w:noProof/>
                <w:webHidden/>
              </w:rPr>
              <w:instrText xml:space="preserve"> PAGEREF _Toc49275841 \h </w:instrText>
            </w:r>
            <w:r>
              <w:rPr>
                <w:noProof/>
                <w:webHidden/>
              </w:rPr>
            </w:r>
            <w:r>
              <w:rPr>
                <w:noProof/>
                <w:webHidden/>
              </w:rPr>
              <w:fldChar w:fldCharType="separate"/>
            </w:r>
            <w:r>
              <w:rPr>
                <w:noProof/>
                <w:webHidden/>
              </w:rPr>
              <w:t>5</w:t>
            </w:r>
            <w:r>
              <w:rPr>
                <w:noProof/>
                <w:webHidden/>
              </w:rPr>
              <w:fldChar w:fldCharType="end"/>
            </w:r>
          </w:hyperlink>
        </w:p>
        <w:p w14:paraId="1F416C54" w14:textId="3D192FCD" w:rsidR="00150147" w:rsidRDefault="00150147">
          <w:pPr>
            <w:pStyle w:val="TDC1"/>
            <w:tabs>
              <w:tab w:val="right" w:leader="dot" w:pos="9394"/>
            </w:tabs>
            <w:rPr>
              <w:rFonts w:eastAsiaTheme="minorEastAsia"/>
              <w:noProof/>
              <w:color w:val="auto"/>
              <w:sz w:val="22"/>
              <w:szCs w:val="22"/>
              <w:lang w:val="es-CO" w:eastAsia="es-CO"/>
            </w:rPr>
          </w:pPr>
          <w:hyperlink w:anchor="_Toc49275842" w:history="1">
            <w:r w:rsidRPr="00846726">
              <w:rPr>
                <w:rStyle w:val="Hipervnculo"/>
                <w:iCs/>
                <w:noProof/>
                <w:lang w:val="es-CO"/>
              </w:rPr>
              <w:t>Riesgos positivos y negativos</w:t>
            </w:r>
            <w:r>
              <w:rPr>
                <w:noProof/>
                <w:webHidden/>
              </w:rPr>
              <w:tab/>
            </w:r>
            <w:r>
              <w:rPr>
                <w:noProof/>
                <w:webHidden/>
              </w:rPr>
              <w:fldChar w:fldCharType="begin"/>
            </w:r>
            <w:r>
              <w:rPr>
                <w:noProof/>
                <w:webHidden/>
              </w:rPr>
              <w:instrText xml:space="preserve"> PAGEREF _Toc49275842 \h </w:instrText>
            </w:r>
            <w:r>
              <w:rPr>
                <w:noProof/>
                <w:webHidden/>
              </w:rPr>
            </w:r>
            <w:r>
              <w:rPr>
                <w:noProof/>
                <w:webHidden/>
              </w:rPr>
              <w:fldChar w:fldCharType="separate"/>
            </w:r>
            <w:r>
              <w:rPr>
                <w:noProof/>
                <w:webHidden/>
              </w:rPr>
              <w:t>8</w:t>
            </w:r>
            <w:r>
              <w:rPr>
                <w:noProof/>
                <w:webHidden/>
              </w:rPr>
              <w:fldChar w:fldCharType="end"/>
            </w:r>
          </w:hyperlink>
        </w:p>
        <w:p w14:paraId="2BE592BB" w14:textId="6469A8DE" w:rsidR="00150147" w:rsidRDefault="00150147">
          <w:pPr>
            <w:pStyle w:val="TDC1"/>
            <w:tabs>
              <w:tab w:val="right" w:leader="dot" w:pos="9394"/>
            </w:tabs>
            <w:rPr>
              <w:rFonts w:eastAsiaTheme="minorEastAsia"/>
              <w:noProof/>
              <w:color w:val="auto"/>
              <w:sz w:val="22"/>
              <w:szCs w:val="22"/>
              <w:lang w:val="es-CO" w:eastAsia="es-CO"/>
            </w:rPr>
          </w:pPr>
          <w:hyperlink w:anchor="_Toc49275843" w:history="1">
            <w:r w:rsidRPr="00846726">
              <w:rPr>
                <w:rStyle w:val="Hipervnculo"/>
                <w:iCs/>
                <w:noProof/>
                <w:lang w:val="es-CO"/>
              </w:rPr>
              <w:t>EDT/WBS</w:t>
            </w:r>
            <w:r>
              <w:rPr>
                <w:noProof/>
                <w:webHidden/>
              </w:rPr>
              <w:tab/>
            </w:r>
            <w:r>
              <w:rPr>
                <w:noProof/>
                <w:webHidden/>
              </w:rPr>
              <w:fldChar w:fldCharType="begin"/>
            </w:r>
            <w:r>
              <w:rPr>
                <w:noProof/>
                <w:webHidden/>
              </w:rPr>
              <w:instrText xml:space="preserve"> PAGEREF _Toc49275843 \h </w:instrText>
            </w:r>
            <w:r>
              <w:rPr>
                <w:noProof/>
                <w:webHidden/>
              </w:rPr>
            </w:r>
            <w:r>
              <w:rPr>
                <w:noProof/>
                <w:webHidden/>
              </w:rPr>
              <w:fldChar w:fldCharType="separate"/>
            </w:r>
            <w:r>
              <w:rPr>
                <w:noProof/>
                <w:webHidden/>
              </w:rPr>
              <w:t>12</w:t>
            </w:r>
            <w:r>
              <w:rPr>
                <w:noProof/>
                <w:webHidden/>
              </w:rPr>
              <w:fldChar w:fldCharType="end"/>
            </w:r>
          </w:hyperlink>
        </w:p>
        <w:p w14:paraId="213ADCF6" w14:textId="6C93434F" w:rsidR="00150147" w:rsidRDefault="00150147">
          <w:pPr>
            <w:pStyle w:val="TDC1"/>
            <w:tabs>
              <w:tab w:val="right" w:leader="dot" w:pos="9394"/>
            </w:tabs>
            <w:rPr>
              <w:rFonts w:eastAsiaTheme="minorEastAsia"/>
              <w:noProof/>
              <w:color w:val="auto"/>
              <w:sz w:val="22"/>
              <w:szCs w:val="22"/>
              <w:lang w:val="es-CO" w:eastAsia="es-CO"/>
            </w:rPr>
          </w:pPr>
          <w:hyperlink w:anchor="_Toc49275844" w:history="1">
            <w:r w:rsidRPr="00846726">
              <w:rPr>
                <w:rStyle w:val="Hipervnculo"/>
                <w:iCs/>
                <w:noProof/>
                <w:lang w:val="es-CO"/>
              </w:rPr>
              <w:t>Requisitos del proyecto</w:t>
            </w:r>
            <w:r>
              <w:rPr>
                <w:noProof/>
                <w:webHidden/>
              </w:rPr>
              <w:tab/>
            </w:r>
            <w:r>
              <w:rPr>
                <w:noProof/>
                <w:webHidden/>
              </w:rPr>
              <w:fldChar w:fldCharType="begin"/>
            </w:r>
            <w:r>
              <w:rPr>
                <w:noProof/>
                <w:webHidden/>
              </w:rPr>
              <w:instrText xml:space="preserve"> PAGEREF _Toc49275844 \h </w:instrText>
            </w:r>
            <w:r>
              <w:rPr>
                <w:noProof/>
                <w:webHidden/>
              </w:rPr>
            </w:r>
            <w:r>
              <w:rPr>
                <w:noProof/>
                <w:webHidden/>
              </w:rPr>
              <w:fldChar w:fldCharType="separate"/>
            </w:r>
            <w:r>
              <w:rPr>
                <w:noProof/>
                <w:webHidden/>
              </w:rPr>
              <w:t>13</w:t>
            </w:r>
            <w:r>
              <w:rPr>
                <w:noProof/>
                <w:webHidden/>
              </w:rPr>
              <w:fldChar w:fldCharType="end"/>
            </w:r>
          </w:hyperlink>
        </w:p>
        <w:p w14:paraId="6A3B98B7" w14:textId="72339247" w:rsidR="00150147" w:rsidRDefault="00150147">
          <w:pPr>
            <w:pStyle w:val="TDC2"/>
            <w:tabs>
              <w:tab w:val="right" w:leader="dot" w:pos="9394"/>
            </w:tabs>
            <w:rPr>
              <w:rFonts w:eastAsiaTheme="minorEastAsia"/>
              <w:noProof/>
              <w:color w:val="auto"/>
              <w:sz w:val="22"/>
              <w:szCs w:val="22"/>
              <w:lang w:val="es-CO" w:eastAsia="es-CO"/>
            </w:rPr>
          </w:pPr>
          <w:hyperlink w:anchor="_Toc49275845" w:history="1">
            <w:r w:rsidRPr="00846726">
              <w:rPr>
                <w:rStyle w:val="Hipervnculo"/>
                <w:noProof/>
                <w:lang w:val="es-CO"/>
              </w:rPr>
              <w:t>Requisitos Funcionales</w:t>
            </w:r>
            <w:r>
              <w:rPr>
                <w:noProof/>
                <w:webHidden/>
              </w:rPr>
              <w:tab/>
            </w:r>
            <w:r>
              <w:rPr>
                <w:noProof/>
                <w:webHidden/>
              </w:rPr>
              <w:fldChar w:fldCharType="begin"/>
            </w:r>
            <w:r>
              <w:rPr>
                <w:noProof/>
                <w:webHidden/>
              </w:rPr>
              <w:instrText xml:space="preserve"> PAGEREF _Toc49275845 \h </w:instrText>
            </w:r>
            <w:r>
              <w:rPr>
                <w:noProof/>
                <w:webHidden/>
              </w:rPr>
            </w:r>
            <w:r>
              <w:rPr>
                <w:noProof/>
                <w:webHidden/>
              </w:rPr>
              <w:fldChar w:fldCharType="separate"/>
            </w:r>
            <w:r>
              <w:rPr>
                <w:noProof/>
                <w:webHidden/>
              </w:rPr>
              <w:t>13</w:t>
            </w:r>
            <w:r>
              <w:rPr>
                <w:noProof/>
                <w:webHidden/>
              </w:rPr>
              <w:fldChar w:fldCharType="end"/>
            </w:r>
          </w:hyperlink>
        </w:p>
        <w:p w14:paraId="0B5E8C09" w14:textId="04EE81AA" w:rsidR="00150147" w:rsidRDefault="00150147">
          <w:pPr>
            <w:pStyle w:val="TDC2"/>
            <w:tabs>
              <w:tab w:val="right" w:leader="dot" w:pos="9394"/>
            </w:tabs>
            <w:rPr>
              <w:rFonts w:eastAsiaTheme="minorEastAsia"/>
              <w:noProof/>
              <w:color w:val="auto"/>
              <w:sz w:val="22"/>
              <w:szCs w:val="22"/>
              <w:lang w:val="es-CO" w:eastAsia="es-CO"/>
            </w:rPr>
          </w:pPr>
          <w:hyperlink w:anchor="_Toc49275846" w:history="1">
            <w:r w:rsidRPr="00846726">
              <w:rPr>
                <w:rStyle w:val="Hipervnculo"/>
                <w:noProof/>
                <w:lang w:val="es-CO"/>
              </w:rPr>
              <w:t>Requisitos No Funcionales</w:t>
            </w:r>
            <w:r>
              <w:rPr>
                <w:noProof/>
                <w:webHidden/>
              </w:rPr>
              <w:tab/>
            </w:r>
            <w:r>
              <w:rPr>
                <w:noProof/>
                <w:webHidden/>
              </w:rPr>
              <w:fldChar w:fldCharType="begin"/>
            </w:r>
            <w:r>
              <w:rPr>
                <w:noProof/>
                <w:webHidden/>
              </w:rPr>
              <w:instrText xml:space="preserve"> PAGEREF _Toc49275846 \h </w:instrText>
            </w:r>
            <w:r>
              <w:rPr>
                <w:noProof/>
                <w:webHidden/>
              </w:rPr>
            </w:r>
            <w:r>
              <w:rPr>
                <w:noProof/>
                <w:webHidden/>
              </w:rPr>
              <w:fldChar w:fldCharType="separate"/>
            </w:r>
            <w:r>
              <w:rPr>
                <w:noProof/>
                <w:webHidden/>
              </w:rPr>
              <w:t>13</w:t>
            </w:r>
            <w:r>
              <w:rPr>
                <w:noProof/>
                <w:webHidden/>
              </w:rPr>
              <w:fldChar w:fldCharType="end"/>
            </w:r>
          </w:hyperlink>
        </w:p>
        <w:p w14:paraId="452EE9CB" w14:textId="64EAEA58" w:rsidR="00150147" w:rsidRDefault="00150147">
          <w:pPr>
            <w:pStyle w:val="TDC2"/>
            <w:tabs>
              <w:tab w:val="right" w:leader="dot" w:pos="9394"/>
            </w:tabs>
            <w:rPr>
              <w:rFonts w:eastAsiaTheme="minorEastAsia"/>
              <w:noProof/>
              <w:color w:val="auto"/>
              <w:sz w:val="22"/>
              <w:szCs w:val="22"/>
              <w:lang w:val="es-CO" w:eastAsia="es-CO"/>
            </w:rPr>
          </w:pPr>
          <w:hyperlink w:anchor="_Toc49275847" w:history="1">
            <w:r w:rsidRPr="00846726">
              <w:rPr>
                <w:rStyle w:val="Hipervnculo"/>
                <w:noProof/>
                <w:lang w:val="es-CO"/>
              </w:rPr>
              <w:t>Atributos de Calidad</w:t>
            </w:r>
            <w:r>
              <w:rPr>
                <w:noProof/>
                <w:webHidden/>
              </w:rPr>
              <w:tab/>
            </w:r>
            <w:r>
              <w:rPr>
                <w:noProof/>
                <w:webHidden/>
              </w:rPr>
              <w:fldChar w:fldCharType="begin"/>
            </w:r>
            <w:r>
              <w:rPr>
                <w:noProof/>
                <w:webHidden/>
              </w:rPr>
              <w:instrText xml:space="preserve"> PAGEREF _Toc49275847 \h </w:instrText>
            </w:r>
            <w:r>
              <w:rPr>
                <w:noProof/>
                <w:webHidden/>
              </w:rPr>
            </w:r>
            <w:r>
              <w:rPr>
                <w:noProof/>
                <w:webHidden/>
              </w:rPr>
              <w:fldChar w:fldCharType="separate"/>
            </w:r>
            <w:r>
              <w:rPr>
                <w:noProof/>
                <w:webHidden/>
              </w:rPr>
              <w:t>13</w:t>
            </w:r>
            <w:r>
              <w:rPr>
                <w:noProof/>
                <w:webHidden/>
              </w:rPr>
              <w:fldChar w:fldCharType="end"/>
            </w:r>
          </w:hyperlink>
        </w:p>
        <w:p w14:paraId="33CBF740" w14:textId="2F8CAE99" w:rsidR="00150147" w:rsidRDefault="00150147">
          <w:pPr>
            <w:pStyle w:val="TDC2"/>
            <w:tabs>
              <w:tab w:val="right" w:leader="dot" w:pos="9394"/>
            </w:tabs>
            <w:rPr>
              <w:rFonts w:eastAsiaTheme="minorEastAsia"/>
              <w:noProof/>
              <w:color w:val="auto"/>
              <w:sz w:val="22"/>
              <w:szCs w:val="22"/>
              <w:lang w:val="es-CO" w:eastAsia="es-CO"/>
            </w:rPr>
          </w:pPr>
          <w:hyperlink w:anchor="_Toc49275848" w:history="1">
            <w:r w:rsidRPr="00846726">
              <w:rPr>
                <w:rStyle w:val="Hipervnculo"/>
                <w:iCs/>
                <w:noProof/>
                <w:lang w:val="es-CO"/>
              </w:rPr>
              <w:t>Puntos de Historias de Usuario</w:t>
            </w:r>
            <w:r>
              <w:rPr>
                <w:noProof/>
                <w:webHidden/>
              </w:rPr>
              <w:tab/>
            </w:r>
            <w:r>
              <w:rPr>
                <w:noProof/>
                <w:webHidden/>
              </w:rPr>
              <w:fldChar w:fldCharType="begin"/>
            </w:r>
            <w:r>
              <w:rPr>
                <w:noProof/>
                <w:webHidden/>
              </w:rPr>
              <w:instrText xml:space="preserve"> PAGEREF _Toc49275848 \h </w:instrText>
            </w:r>
            <w:r>
              <w:rPr>
                <w:noProof/>
                <w:webHidden/>
              </w:rPr>
            </w:r>
            <w:r>
              <w:rPr>
                <w:noProof/>
                <w:webHidden/>
              </w:rPr>
              <w:fldChar w:fldCharType="separate"/>
            </w:r>
            <w:r>
              <w:rPr>
                <w:noProof/>
                <w:webHidden/>
              </w:rPr>
              <w:t>14</w:t>
            </w:r>
            <w:r>
              <w:rPr>
                <w:noProof/>
                <w:webHidden/>
              </w:rPr>
              <w:fldChar w:fldCharType="end"/>
            </w:r>
          </w:hyperlink>
        </w:p>
        <w:p w14:paraId="32D9184F" w14:textId="41AF3D31" w:rsidR="00150147" w:rsidRDefault="00150147">
          <w:pPr>
            <w:pStyle w:val="TDC2"/>
            <w:tabs>
              <w:tab w:val="right" w:leader="dot" w:pos="9394"/>
            </w:tabs>
            <w:rPr>
              <w:rFonts w:eastAsiaTheme="minorEastAsia"/>
              <w:noProof/>
              <w:color w:val="auto"/>
              <w:sz w:val="22"/>
              <w:szCs w:val="22"/>
              <w:lang w:val="es-CO" w:eastAsia="es-CO"/>
            </w:rPr>
          </w:pPr>
          <w:hyperlink w:anchor="_Toc49275849" w:history="1">
            <w:r w:rsidRPr="00846726">
              <w:rPr>
                <w:rStyle w:val="Hipervnculo"/>
                <w:noProof/>
              </w:rPr>
              <w:drawing>
                <wp:inline distT="0" distB="0" distL="0" distR="0" wp14:anchorId="32F88D89" wp14:editId="045AA268">
                  <wp:extent cx="5971540" cy="3102610"/>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1540" cy="3102610"/>
                          </a:xfrm>
                          <a:prstGeom prst="rect">
                            <a:avLst/>
                          </a:prstGeom>
                        </pic:spPr>
                      </pic:pic>
                    </a:graphicData>
                  </a:graphic>
                </wp:inline>
              </w:drawing>
            </w:r>
            <w:r>
              <w:rPr>
                <w:noProof/>
                <w:webHidden/>
              </w:rPr>
              <w:tab/>
            </w:r>
            <w:r>
              <w:rPr>
                <w:noProof/>
                <w:webHidden/>
              </w:rPr>
              <w:fldChar w:fldCharType="begin"/>
            </w:r>
            <w:r>
              <w:rPr>
                <w:noProof/>
                <w:webHidden/>
              </w:rPr>
              <w:instrText xml:space="preserve"> PAGEREF _Toc49275849 \h </w:instrText>
            </w:r>
            <w:r>
              <w:rPr>
                <w:noProof/>
                <w:webHidden/>
              </w:rPr>
            </w:r>
            <w:r>
              <w:rPr>
                <w:noProof/>
                <w:webHidden/>
              </w:rPr>
              <w:fldChar w:fldCharType="separate"/>
            </w:r>
            <w:r>
              <w:rPr>
                <w:noProof/>
                <w:webHidden/>
              </w:rPr>
              <w:t>14</w:t>
            </w:r>
            <w:r>
              <w:rPr>
                <w:noProof/>
                <w:webHidden/>
              </w:rPr>
              <w:fldChar w:fldCharType="end"/>
            </w:r>
          </w:hyperlink>
        </w:p>
        <w:p w14:paraId="4D86622B" w14:textId="70D357BE" w:rsidR="00150147" w:rsidRDefault="00150147">
          <w:pPr>
            <w:pStyle w:val="TDC2"/>
            <w:tabs>
              <w:tab w:val="right" w:leader="dot" w:pos="9394"/>
            </w:tabs>
            <w:rPr>
              <w:rFonts w:eastAsiaTheme="minorEastAsia"/>
              <w:noProof/>
              <w:color w:val="auto"/>
              <w:sz w:val="22"/>
              <w:szCs w:val="22"/>
              <w:lang w:val="es-CO" w:eastAsia="es-CO"/>
            </w:rPr>
          </w:pPr>
          <w:hyperlink w:anchor="_Toc49275850" w:history="1">
            <w:r w:rsidRPr="00846726">
              <w:rPr>
                <w:rStyle w:val="Hipervnculo"/>
                <w:iCs/>
                <w:noProof/>
                <w:lang w:val="es-CO"/>
              </w:rPr>
              <w:t>Historias de Usuario</w:t>
            </w:r>
            <w:r>
              <w:rPr>
                <w:noProof/>
                <w:webHidden/>
              </w:rPr>
              <w:tab/>
            </w:r>
            <w:r>
              <w:rPr>
                <w:noProof/>
                <w:webHidden/>
              </w:rPr>
              <w:fldChar w:fldCharType="begin"/>
            </w:r>
            <w:r>
              <w:rPr>
                <w:noProof/>
                <w:webHidden/>
              </w:rPr>
              <w:instrText xml:space="preserve"> PAGEREF _Toc49275850 \h </w:instrText>
            </w:r>
            <w:r>
              <w:rPr>
                <w:noProof/>
                <w:webHidden/>
              </w:rPr>
            </w:r>
            <w:r>
              <w:rPr>
                <w:noProof/>
                <w:webHidden/>
              </w:rPr>
              <w:fldChar w:fldCharType="separate"/>
            </w:r>
            <w:r>
              <w:rPr>
                <w:noProof/>
                <w:webHidden/>
              </w:rPr>
              <w:t>14</w:t>
            </w:r>
            <w:r>
              <w:rPr>
                <w:noProof/>
                <w:webHidden/>
              </w:rPr>
              <w:fldChar w:fldCharType="end"/>
            </w:r>
          </w:hyperlink>
        </w:p>
        <w:p w14:paraId="3770F2CC" w14:textId="6873D184" w:rsidR="00150147" w:rsidRDefault="00150147">
          <w:pPr>
            <w:pStyle w:val="TDC3"/>
            <w:tabs>
              <w:tab w:val="right" w:leader="dot" w:pos="9394"/>
            </w:tabs>
            <w:rPr>
              <w:rFonts w:eastAsiaTheme="minorEastAsia"/>
              <w:noProof/>
              <w:color w:val="auto"/>
              <w:sz w:val="22"/>
              <w:szCs w:val="22"/>
              <w:lang w:eastAsia="es-CO"/>
            </w:rPr>
          </w:pPr>
          <w:hyperlink w:anchor="_Toc49275851" w:history="1">
            <w:r w:rsidRPr="00846726">
              <w:rPr>
                <w:rStyle w:val="Hipervnculo"/>
                <w:rFonts w:eastAsia="Times New Roman"/>
                <w:noProof/>
              </w:rPr>
              <w:t>ECC-17] Como equipo de desarrollo requiero que el ambiente de desarrollo se encuentre configurado</w:t>
            </w:r>
            <w:r>
              <w:rPr>
                <w:noProof/>
                <w:webHidden/>
              </w:rPr>
              <w:tab/>
            </w:r>
            <w:r>
              <w:rPr>
                <w:noProof/>
                <w:webHidden/>
              </w:rPr>
              <w:fldChar w:fldCharType="begin"/>
            </w:r>
            <w:r>
              <w:rPr>
                <w:noProof/>
                <w:webHidden/>
              </w:rPr>
              <w:instrText xml:space="preserve"> PAGEREF _Toc49275851 \h </w:instrText>
            </w:r>
            <w:r>
              <w:rPr>
                <w:noProof/>
                <w:webHidden/>
              </w:rPr>
            </w:r>
            <w:r>
              <w:rPr>
                <w:noProof/>
                <w:webHidden/>
              </w:rPr>
              <w:fldChar w:fldCharType="separate"/>
            </w:r>
            <w:r>
              <w:rPr>
                <w:noProof/>
                <w:webHidden/>
              </w:rPr>
              <w:t>14</w:t>
            </w:r>
            <w:r>
              <w:rPr>
                <w:noProof/>
                <w:webHidden/>
              </w:rPr>
              <w:fldChar w:fldCharType="end"/>
            </w:r>
          </w:hyperlink>
        </w:p>
        <w:p w14:paraId="031F5A86" w14:textId="09902F86" w:rsidR="00150147" w:rsidRDefault="00150147">
          <w:pPr>
            <w:pStyle w:val="TDC3"/>
            <w:tabs>
              <w:tab w:val="right" w:leader="dot" w:pos="9394"/>
            </w:tabs>
            <w:rPr>
              <w:rFonts w:eastAsiaTheme="minorEastAsia"/>
              <w:noProof/>
              <w:color w:val="auto"/>
              <w:sz w:val="22"/>
              <w:szCs w:val="22"/>
              <w:lang w:eastAsia="es-CO"/>
            </w:rPr>
          </w:pPr>
          <w:hyperlink w:anchor="_Toc49275852" w:history="1">
            <w:r w:rsidRPr="00846726">
              <w:rPr>
                <w:rStyle w:val="Hipervnculo"/>
                <w:rFonts w:eastAsia="Times New Roman"/>
                <w:noProof/>
              </w:rPr>
              <w:t>[ECC-19] Como Usuario quiero que la aplicación me permita autenticar por medio de mi usuario y clave de red de 4-72</w:t>
            </w:r>
            <w:r>
              <w:rPr>
                <w:noProof/>
                <w:webHidden/>
              </w:rPr>
              <w:tab/>
            </w:r>
            <w:r>
              <w:rPr>
                <w:noProof/>
                <w:webHidden/>
              </w:rPr>
              <w:fldChar w:fldCharType="begin"/>
            </w:r>
            <w:r>
              <w:rPr>
                <w:noProof/>
                <w:webHidden/>
              </w:rPr>
              <w:instrText xml:space="preserve"> PAGEREF _Toc49275852 \h </w:instrText>
            </w:r>
            <w:r>
              <w:rPr>
                <w:noProof/>
                <w:webHidden/>
              </w:rPr>
            </w:r>
            <w:r>
              <w:rPr>
                <w:noProof/>
                <w:webHidden/>
              </w:rPr>
              <w:fldChar w:fldCharType="separate"/>
            </w:r>
            <w:r>
              <w:rPr>
                <w:noProof/>
                <w:webHidden/>
              </w:rPr>
              <w:t>16</w:t>
            </w:r>
            <w:r>
              <w:rPr>
                <w:noProof/>
                <w:webHidden/>
              </w:rPr>
              <w:fldChar w:fldCharType="end"/>
            </w:r>
          </w:hyperlink>
        </w:p>
        <w:p w14:paraId="64E0750F" w14:textId="6E14296E" w:rsidR="00150147" w:rsidRDefault="00150147">
          <w:pPr>
            <w:pStyle w:val="TDC3"/>
            <w:tabs>
              <w:tab w:val="right" w:leader="dot" w:pos="9394"/>
            </w:tabs>
            <w:rPr>
              <w:rFonts w:eastAsiaTheme="minorEastAsia"/>
              <w:noProof/>
              <w:color w:val="auto"/>
              <w:sz w:val="22"/>
              <w:szCs w:val="22"/>
              <w:lang w:eastAsia="es-CO"/>
            </w:rPr>
          </w:pPr>
          <w:hyperlink w:anchor="_Toc49275853" w:history="1">
            <w:r w:rsidRPr="00846726">
              <w:rPr>
                <w:rStyle w:val="Hipervnculo"/>
                <w:rFonts w:eastAsia="Times New Roman"/>
                <w:noProof/>
              </w:rPr>
              <w:t>[ECC-6] Como Usuario quiero que al olvidar la clave de autenticación entonces el sistema permita realizar el cambio para acceder a la aplicación</w:t>
            </w:r>
            <w:r>
              <w:rPr>
                <w:noProof/>
                <w:webHidden/>
              </w:rPr>
              <w:tab/>
            </w:r>
            <w:r>
              <w:rPr>
                <w:noProof/>
                <w:webHidden/>
              </w:rPr>
              <w:fldChar w:fldCharType="begin"/>
            </w:r>
            <w:r>
              <w:rPr>
                <w:noProof/>
                <w:webHidden/>
              </w:rPr>
              <w:instrText xml:space="preserve"> PAGEREF _Toc49275853 \h </w:instrText>
            </w:r>
            <w:r>
              <w:rPr>
                <w:noProof/>
                <w:webHidden/>
              </w:rPr>
            </w:r>
            <w:r>
              <w:rPr>
                <w:noProof/>
                <w:webHidden/>
              </w:rPr>
              <w:fldChar w:fldCharType="separate"/>
            </w:r>
            <w:r>
              <w:rPr>
                <w:noProof/>
                <w:webHidden/>
              </w:rPr>
              <w:t>17</w:t>
            </w:r>
            <w:r>
              <w:rPr>
                <w:noProof/>
                <w:webHidden/>
              </w:rPr>
              <w:fldChar w:fldCharType="end"/>
            </w:r>
          </w:hyperlink>
        </w:p>
        <w:p w14:paraId="11F7AB01" w14:textId="1696EFF4" w:rsidR="00150147" w:rsidRDefault="00150147">
          <w:pPr>
            <w:pStyle w:val="TDC3"/>
            <w:tabs>
              <w:tab w:val="right" w:leader="dot" w:pos="9394"/>
            </w:tabs>
            <w:rPr>
              <w:rFonts w:eastAsiaTheme="minorEastAsia"/>
              <w:noProof/>
              <w:color w:val="auto"/>
              <w:sz w:val="22"/>
              <w:szCs w:val="22"/>
              <w:lang w:eastAsia="es-CO"/>
            </w:rPr>
          </w:pPr>
          <w:hyperlink w:anchor="_Toc49275854" w:history="1">
            <w:r w:rsidRPr="00846726">
              <w:rPr>
                <w:rStyle w:val="Hipervnculo"/>
                <w:rFonts w:eastAsia="Times New Roman"/>
                <w:noProof/>
              </w:rPr>
              <w:t>[ECC-10] Como Usuario quiero que el servicio cognitivo extraiga la información requerida de la foto para poder procesar el envío del paquete</w:t>
            </w:r>
            <w:r>
              <w:rPr>
                <w:noProof/>
                <w:webHidden/>
              </w:rPr>
              <w:tab/>
            </w:r>
            <w:r>
              <w:rPr>
                <w:noProof/>
                <w:webHidden/>
              </w:rPr>
              <w:fldChar w:fldCharType="begin"/>
            </w:r>
            <w:r>
              <w:rPr>
                <w:noProof/>
                <w:webHidden/>
              </w:rPr>
              <w:instrText xml:space="preserve"> PAGEREF _Toc49275854 \h </w:instrText>
            </w:r>
            <w:r>
              <w:rPr>
                <w:noProof/>
                <w:webHidden/>
              </w:rPr>
            </w:r>
            <w:r>
              <w:rPr>
                <w:noProof/>
                <w:webHidden/>
              </w:rPr>
              <w:fldChar w:fldCharType="separate"/>
            </w:r>
            <w:r>
              <w:rPr>
                <w:noProof/>
                <w:webHidden/>
              </w:rPr>
              <w:t>19</w:t>
            </w:r>
            <w:r>
              <w:rPr>
                <w:noProof/>
                <w:webHidden/>
              </w:rPr>
              <w:fldChar w:fldCharType="end"/>
            </w:r>
          </w:hyperlink>
        </w:p>
        <w:p w14:paraId="6567F4B7" w14:textId="7EAD7547" w:rsidR="00150147" w:rsidRDefault="00150147">
          <w:pPr>
            <w:pStyle w:val="TDC3"/>
            <w:tabs>
              <w:tab w:val="right" w:leader="dot" w:pos="9394"/>
            </w:tabs>
            <w:rPr>
              <w:rFonts w:eastAsiaTheme="minorEastAsia"/>
              <w:noProof/>
              <w:color w:val="auto"/>
              <w:sz w:val="22"/>
              <w:szCs w:val="22"/>
              <w:lang w:eastAsia="es-CO"/>
            </w:rPr>
          </w:pPr>
          <w:hyperlink w:anchor="_Toc49275855" w:history="1">
            <w:r w:rsidRPr="00846726">
              <w:rPr>
                <w:rStyle w:val="Hipervnculo"/>
                <w:rFonts w:eastAsia="Times New Roman"/>
                <w:noProof/>
              </w:rPr>
              <w:t>[ECC-14] Como Usuario quiero que las fotos de las guias se almacenen en un repositorio para efectos de auditoria</w:t>
            </w:r>
            <w:r>
              <w:rPr>
                <w:noProof/>
                <w:webHidden/>
              </w:rPr>
              <w:tab/>
            </w:r>
            <w:r>
              <w:rPr>
                <w:noProof/>
                <w:webHidden/>
              </w:rPr>
              <w:fldChar w:fldCharType="begin"/>
            </w:r>
            <w:r>
              <w:rPr>
                <w:noProof/>
                <w:webHidden/>
              </w:rPr>
              <w:instrText xml:space="preserve"> PAGEREF _Toc49275855 \h </w:instrText>
            </w:r>
            <w:r>
              <w:rPr>
                <w:noProof/>
                <w:webHidden/>
              </w:rPr>
            </w:r>
            <w:r>
              <w:rPr>
                <w:noProof/>
                <w:webHidden/>
              </w:rPr>
              <w:fldChar w:fldCharType="separate"/>
            </w:r>
            <w:r>
              <w:rPr>
                <w:noProof/>
                <w:webHidden/>
              </w:rPr>
              <w:t>20</w:t>
            </w:r>
            <w:r>
              <w:rPr>
                <w:noProof/>
                <w:webHidden/>
              </w:rPr>
              <w:fldChar w:fldCharType="end"/>
            </w:r>
          </w:hyperlink>
        </w:p>
        <w:p w14:paraId="602408E3" w14:textId="65285F0E" w:rsidR="00150147" w:rsidRDefault="00150147">
          <w:pPr>
            <w:pStyle w:val="TDC3"/>
            <w:tabs>
              <w:tab w:val="right" w:leader="dot" w:pos="9394"/>
            </w:tabs>
            <w:rPr>
              <w:rFonts w:eastAsiaTheme="minorEastAsia"/>
              <w:noProof/>
              <w:color w:val="auto"/>
              <w:sz w:val="22"/>
              <w:szCs w:val="22"/>
              <w:lang w:eastAsia="es-CO"/>
            </w:rPr>
          </w:pPr>
          <w:hyperlink w:anchor="_Toc49275856" w:history="1">
            <w:r w:rsidRPr="00846726">
              <w:rPr>
                <w:rStyle w:val="Hipervnculo"/>
                <w:rFonts w:eastAsia="Times New Roman"/>
                <w:noProof/>
              </w:rPr>
              <w:t>[ECC-5] Como Usuario quiero que la aplicación móvil (App) me permita autenticar por medio de mi usuario y clave de red de 4-72</w:t>
            </w:r>
            <w:r>
              <w:rPr>
                <w:noProof/>
                <w:webHidden/>
              </w:rPr>
              <w:tab/>
            </w:r>
            <w:r>
              <w:rPr>
                <w:noProof/>
                <w:webHidden/>
              </w:rPr>
              <w:fldChar w:fldCharType="begin"/>
            </w:r>
            <w:r>
              <w:rPr>
                <w:noProof/>
                <w:webHidden/>
              </w:rPr>
              <w:instrText xml:space="preserve"> PAGEREF _Toc49275856 \h </w:instrText>
            </w:r>
            <w:r>
              <w:rPr>
                <w:noProof/>
                <w:webHidden/>
              </w:rPr>
            </w:r>
            <w:r>
              <w:rPr>
                <w:noProof/>
                <w:webHidden/>
              </w:rPr>
              <w:fldChar w:fldCharType="separate"/>
            </w:r>
            <w:r>
              <w:rPr>
                <w:noProof/>
                <w:webHidden/>
              </w:rPr>
              <w:t>21</w:t>
            </w:r>
            <w:r>
              <w:rPr>
                <w:noProof/>
                <w:webHidden/>
              </w:rPr>
              <w:fldChar w:fldCharType="end"/>
            </w:r>
          </w:hyperlink>
        </w:p>
        <w:p w14:paraId="6175E8B2" w14:textId="4BD3B8D5" w:rsidR="00150147" w:rsidRDefault="00150147">
          <w:pPr>
            <w:pStyle w:val="TDC3"/>
            <w:tabs>
              <w:tab w:val="right" w:leader="dot" w:pos="9394"/>
            </w:tabs>
            <w:rPr>
              <w:rFonts w:eastAsiaTheme="minorEastAsia"/>
              <w:noProof/>
              <w:color w:val="auto"/>
              <w:sz w:val="22"/>
              <w:szCs w:val="22"/>
              <w:lang w:eastAsia="es-CO"/>
            </w:rPr>
          </w:pPr>
          <w:hyperlink w:anchor="_Toc49275857" w:history="1">
            <w:r w:rsidRPr="00846726">
              <w:rPr>
                <w:rStyle w:val="Hipervnculo"/>
                <w:rFonts w:eastAsia="Times New Roman"/>
                <w:noProof/>
              </w:rPr>
              <w:t>[ECC-7] Como Usuario quiero capturar la foto de la guia en la aplicación cuando el paquete se encuentre en la banda</w:t>
            </w:r>
            <w:r>
              <w:rPr>
                <w:noProof/>
                <w:webHidden/>
              </w:rPr>
              <w:tab/>
            </w:r>
            <w:r>
              <w:rPr>
                <w:noProof/>
                <w:webHidden/>
              </w:rPr>
              <w:fldChar w:fldCharType="begin"/>
            </w:r>
            <w:r>
              <w:rPr>
                <w:noProof/>
                <w:webHidden/>
              </w:rPr>
              <w:instrText xml:space="preserve"> PAGEREF _Toc49275857 \h </w:instrText>
            </w:r>
            <w:r>
              <w:rPr>
                <w:noProof/>
                <w:webHidden/>
              </w:rPr>
            </w:r>
            <w:r>
              <w:rPr>
                <w:noProof/>
                <w:webHidden/>
              </w:rPr>
              <w:fldChar w:fldCharType="separate"/>
            </w:r>
            <w:r>
              <w:rPr>
                <w:noProof/>
                <w:webHidden/>
              </w:rPr>
              <w:t>22</w:t>
            </w:r>
            <w:r>
              <w:rPr>
                <w:noProof/>
                <w:webHidden/>
              </w:rPr>
              <w:fldChar w:fldCharType="end"/>
            </w:r>
          </w:hyperlink>
        </w:p>
        <w:p w14:paraId="036CD4A7" w14:textId="4BE3BBC2" w:rsidR="00150147" w:rsidRDefault="00150147">
          <w:pPr>
            <w:pStyle w:val="TDC3"/>
            <w:tabs>
              <w:tab w:val="right" w:leader="dot" w:pos="9394"/>
            </w:tabs>
            <w:rPr>
              <w:rFonts w:eastAsiaTheme="minorEastAsia"/>
              <w:noProof/>
              <w:color w:val="auto"/>
              <w:sz w:val="22"/>
              <w:szCs w:val="22"/>
              <w:lang w:eastAsia="es-CO"/>
            </w:rPr>
          </w:pPr>
          <w:hyperlink w:anchor="_Toc49275858" w:history="1">
            <w:r w:rsidRPr="00846726">
              <w:rPr>
                <w:rStyle w:val="Hipervnculo"/>
                <w:rFonts w:eastAsia="Times New Roman"/>
                <w:noProof/>
              </w:rPr>
              <w:t>[ECC-8] Como Usuario quiero que se permita capturar una nueva foto cuando la primera presenta dificultades de visualización</w:t>
            </w:r>
            <w:r>
              <w:rPr>
                <w:noProof/>
                <w:webHidden/>
              </w:rPr>
              <w:tab/>
            </w:r>
            <w:r>
              <w:rPr>
                <w:noProof/>
                <w:webHidden/>
              </w:rPr>
              <w:fldChar w:fldCharType="begin"/>
            </w:r>
            <w:r>
              <w:rPr>
                <w:noProof/>
                <w:webHidden/>
              </w:rPr>
              <w:instrText xml:space="preserve"> PAGEREF _Toc49275858 \h </w:instrText>
            </w:r>
            <w:r>
              <w:rPr>
                <w:noProof/>
                <w:webHidden/>
              </w:rPr>
            </w:r>
            <w:r>
              <w:rPr>
                <w:noProof/>
                <w:webHidden/>
              </w:rPr>
              <w:fldChar w:fldCharType="separate"/>
            </w:r>
            <w:r>
              <w:rPr>
                <w:noProof/>
                <w:webHidden/>
              </w:rPr>
              <w:t>23</w:t>
            </w:r>
            <w:r>
              <w:rPr>
                <w:noProof/>
                <w:webHidden/>
              </w:rPr>
              <w:fldChar w:fldCharType="end"/>
            </w:r>
          </w:hyperlink>
        </w:p>
        <w:p w14:paraId="0126B1EF" w14:textId="4A57C33C" w:rsidR="00150147" w:rsidRDefault="00150147">
          <w:pPr>
            <w:pStyle w:val="TDC3"/>
            <w:tabs>
              <w:tab w:val="right" w:leader="dot" w:pos="9394"/>
            </w:tabs>
            <w:rPr>
              <w:rFonts w:eastAsiaTheme="minorEastAsia"/>
              <w:noProof/>
              <w:color w:val="auto"/>
              <w:sz w:val="22"/>
              <w:szCs w:val="22"/>
              <w:lang w:eastAsia="es-CO"/>
            </w:rPr>
          </w:pPr>
          <w:hyperlink w:anchor="_Toc49275859" w:history="1">
            <w:r w:rsidRPr="00846726">
              <w:rPr>
                <w:rStyle w:val="Hipervnculo"/>
                <w:rFonts w:eastAsia="Times New Roman"/>
                <w:noProof/>
              </w:rPr>
              <w:t>[ECC-9] Como Usuario quiero que cuando se capture una foto y sea aprobada en la aplicación entonces la misma sea enviada al servicio cognitivo</w:t>
            </w:r>
            <w:r>
              <w:rPr>
                <w:noProof/>
                <w:webHidden/>
              </w:rPr>
              <w:tab/>
            </w:r>
            <w:r>
              <w:rPr>
                <w:noProof/>
                <w:webHidden/>
              </w:rPr>
              <w:fldChar w:fldCharType="begin"/>
            </w:r>
            <w:r>
              <w:rPr>
                <w:noProof/>
                <w:webHidden/>
              </w:rPr>
              <w:instrText xml:space="preserve"> PAGEREF _Toc49275859 \h </w:instrText>
            </w:r>
            <w:r>
              <w:rPr>
                <w:noProof/>
                <w:webHidden/>
              </w:rPr>
            </w:r>
            <w:r>
              <w:rPr>
                <w:noProof/>
                <w:webHidden/>
              </w:rPr>
              <w:fldChar w:fldCharType="separate"/>
            </w:r>
            <w:r>
              <w:rPr>
                <w:noProof/>
                <w:webHidden/>
              </w:rPr>
              <w:t>24</w:t>
            </w:r>
            <w:r>
              <w:rPr>
                <w:noProof/>
                <w:webHidden/>
              </w:rPr>
              <w:fldChar w:fldCharType="end"/>
            </w:r>
          </w:hyperlink>
        </w:p>
        <w:p w14:paraId="4484D832" w14:textId="5C8E9B6A" w:rsidR="00150147" w:rsidRDefault="00150147">
          <w:pPr>
            <w:pStyle w:val="TDC3"/>
            <w:tabs>
              <w:tab w:val="right" w:leader="dot" w:pos="9394"/>
            </w:tabs>
            <w:rPr>
              <w:rFonts w:eastAsiaTheme="minorEastAsia"/>
              <w:noProof/>
              <w:color w:val="auto"/>
              <w:sz w:val="22"/>
              <w:szCs w:val="22"/>
              <w:lang w:eastAsia="es-CO"/>
            </w:rPr>
          </w:pPr>
          <w:hyperlink w:anchor="_Toc49275860" w:history="1">
            <w:r w:rsidRPr="00846726">
              <w:rPr>
                <w:rStyle w:val="Hipervnculo"/>
                <w:rFonts w:eastAsia="Times New Roman"/>
                <w:noProof/>
              </w:rPr>
              <w:t>[ECC-12] Como Usuario quiero que los formularios que se llenen en la totalidad por el servicio, automaticamente sean enviados al sistema legacy para el procesamiento del paquete</w:t>
            </w:r>
            <w:r>
              <w:rPr>
                <w:noProof/>
                <w:webHidden/>
              </w:rPr>
              <w:tab/>
            </w:r>
            <w:r>
              <w:rPr>
                <w:noProof/>
                <w:webHidden/>
              </w:rPr>
              <w:fldChar w:fldCharType="begin"/>
            </w:r>
            <w:r>
              <w:rPr>
                <w:noProof/>
                <w:webHidden/>
              </w:rPr>
              <w:instrText xml:space="preserve"> PAGEREF _Toc49275860 \h </w:instrText>
            </w:r>
            <w:r>
              <w:rPr>
                <w:noProof/>
                <w:webHidden/>
              </w:rPr>
            </w:r>
            <w:r>
              <w:rPr>
                <w:noProof/>
                <w:webHidden/>
              </w:rPr>
              <w:fldChar w:fldCharType="separate"/>
            </w:r>
            <w:r>
              <w:rPr>
                <w:noProof/>
                <w:webHidden/>
              </w:rPr>
              <w:t>25</w:t>
            </w:r>
            <w:r>
              <w:rPr>
                <w:noProof/>
                <w:webHidden/>
              </w:rPr>
              <w:fldChar w:fldCharType="end"/>
            </w:r>
          </w:hyperlink>
        </w:p>
        <w:p w14:paraId="3766BCC0" w14:textId="429EC2D3" w:rsidR="00150147" w:rsidRDefault="00150147">
          <w:pPr>
            <w:pStyle w:val="TDC3"/>
            <w:tabs>
              <w:tab w:val="right" w:leader="dot" w:pos="9394"/>
            </w:tabs>
            <w:rPr>
              <w:rFonts w:eastAsiaTheme="minorEastAsia"/>
              <w:noProof/>
              <w:color w:val="auto"/>
              <w:sz w:val="22"/>
              <w:szCs w:val="22"/>
              <w:lang w:eastAsia="es-CO"/>
            </w:rPr>
          </w:pPr>
          <w:hyperlink w:anchor="_Toc49275861" w:history="1">
            <w:r w:rsidRPr="00846726">
              <w:rPr>
                <w:rStyle w:val="Hipervnculo"/>
                <w:rFonts w:eastAsia="Times New Roman"/>
                <w:noProof/>
              </w:rPr>
              <w:t>[ECC-11] Como Usuario quiero que la fiabilidad de la información extraida por el servicio cognitivo para procesamiento automatico sea minimo de 85% para cada campo requerido de lo contrario el diligenciamiento del campo debe ser manual</w:t>
            </w:r>
            <w:r>
              <w:rPr>
                <w:noProof/>
                <w:webHidden/>
              </w:rPr>
              <w:tab/>
            </w:r>
            <w:r>
              <w:rPr>
                <w:noProof/>
                <w:webHidden/>
              </w:rPr>
              <w:fldChar w:fldCharType="begin"/>
            </w:r>
            <w:r>
              <w:rPr>
                <w:noProof/>
                <w:webHidden/>
              </w:rPr>
              <w:instrText xml:space="preserve"> PAGEREF _Toc49275861 \h </w:instrText>
            </w:r>
            <w:r>
              <w:rPr>
                <w:noProof/>
                <w:webHidden/>
              </w:rPr>
            </w:r>
            <w:r>
              <w:rPr>
                <w:noProof/>
                <w:webHidden/>
              </w:rPr>
              <w:fldChar w:fldCharType="separate"/>
            </w:r>
            <w:r>
              <w:rPr>
                <w:noProof/>
                <w:webHidden/>
              </w:rPr>
              <w:t>26</w:t>
            </w:r>
            <w:r>
              <w:rPr>
                <w:noProof/>
                <w:webHidden/>
              </w:rPr>
              <w:fldChar w:fldCharType="end"/>
            </w:r>
          </w:hyperlink>
        </w:p>
        <w:p w14:paraId="7B63D4BC" w14:textId="684BBC00" w:rsidR="00150147" w:rsidRDefault="00150147">
          <w:pPr>
            <w:pStyle w:val="TDC3"/>
            <w:tabs>
              <w:tab w:val="right" w:leader="dot" w:pos="9394"/>
            </w:tabs>
            <w:rPr>
              <w:rFonts w:eastAsiaTheme="minorEastAsia"/>
              <w:noProof/>
              <w:color w:val="auto"/>
              <w:sz w:val="22"/>
              <w:szCs w:val="22"/>
              <w:lang w:eastAsia="es-CO"/>
            </w:rPr>
          </w:pPr>
          <w:hyperlink w:anchor="_Toc49275862" w:history="1">
            <w:r w:rsidRPr="00846726">
              <w:rPr>
                <w:rStyle w:val="Hipervnculo"/>
                <w:rFonts w:eastAsia="Times New Roman"/>
                <w:noProof/>
              </w:rPr>
              <w:t>[ECC-13] Como Usuario quiero visualizar los campos de los formularios que no se completaron automaticamente para entonces diligenciar manualmente y que sean enviados al sistema legacy para el procesamiento del paquete</w:t>
            </w:r>
            <w:r>
              <w:rPr>
                <w:noProof/>
                <w:webHidden/>
              </w:rPr>
              <w:tab/>
            </w:r>
            <w:r>
              <w:rPr>
                <w:noProof/>
                <w:webHidden/>
              </w:rPr>
              <w:fldChar w:fldCharType="begin"/>
            </w:r>
            <w:r>
              <w:rPr>
                <w:noProof/>
                <w:webHidden/>
              </w:rPr>
              <w:instrText xml:space="preserve"> PAGEREF _Toc49275862 \h </w:instrText>
            </w:r>
            <w:r>
              <w:rPr>
                <w:noProof/>
                <w:webHidden/>
              </w:rPr>
            </w:r>
            <w:r>
              <w:rPr>
                <w:noProof/>
                <w:webHidden/>
              </w:rPr>
              <w:fldChar w:fldCharType="separate"/>
            </w:r>
            <w:r>
              <w:rPr>
                <w:noProof/>
                <w:webHidden/>
              </w:rPr>
              <w:t>28</w:t>
            </w:r>
            <w:r>
              <w:rPr>
                <w:noProof/>
                <w:webHidden/>
              </w:rPr>
              <w:fldChar w:fldCharType="end"/>
            </w:r>
          </w:hyperlink>
        </w:p>
        <w:p w14:paraId="3FE518F9" w14:textId="4F9CF209" w:rsidR="00150147" w:rsidRDefault="00150147">
          <w:pPr>
            <w:pStyle w:val="TDC2"/>
            <w:tabs>
              <w:tab w:val="right" w:leader="dot" w:pos="9394"/>
            </w:tabs>
            <w:rPr>
              <w:rFonts w:eastAsiaTheme="minorEastAsia"/>
              <w:noProof/>
              <w:color w:val="auto"/>
              <w:sz w:val="22"/>
              <w:szCs w:val="22"/>
              <w:lang w:val="es-CO" w:eastAsia="es-CO"/>
            </w:rPr>
          </w:pPr>
          <w:hyperlink w:anchor="_Toc49275863" w:history="1">
            <w:r w:rsidRPr="00846726">
              <w:rPr>
                <w:rStyle w:val="Hipervnculo"/>
                <w:noProof/>
                <w:lang w:val="es-CO"/>
              </w:rPr>
              <w:t>Calendario de trabajo</w:t>
            </w:r>
            <w:r>
              <w:rPr>
                <w:noProof/>
                <w:webHidden/>
              </w:rPr>
              <w:tab/>
            </w:r>
            <w:r>
              <w:rPr>
                <w:noProof/>
                <w:webHidden/>
              </w:rPr>
              <w:fldChar w:fldCharType="begin"/>
            </w:r>
            <w:r>
              <w:rPr>
                <w:noProof/>
                <w:webHidden/>
              </w:rPr>
              <w:instrText xml:space="preserve"> PAGEREF _Toc49275863 \h </w:instrText>
            </w:r>
            <w:r>
              <w:rPr>
                <w:noProof/>
                <w:webHidden/>
              </w:rPr>
            </w:r>
            <w:r>
              <w:rPr>
                <w:noProof/>
                <w:webHidden/>
              </w:rPr>
              <w:fldChar w:fldCharType="separate"/>
            </w:r>
            <w:r>
              <w:rPr>
                <w:noProof/>
                <w:webHidden/>
              </w:rPr>
              <w:t>30</w:t>
            </w:r>
            <w:r>
              <w:rPr>
                <w:noProof/>
                <w:webHidden/>
              </w:rPr>
              <w:fldChar w:fldCharType="end"/>
            </w:r>
          </w:hyperlink>
        </w:p>
        <w:p w14:paraId="52FBD8DB" w14:textId="2609F162" w:rsidR="00150147" w:rsidRDefault="00150147">
          <w:pPr>
            <w:pStyle w:val="TDC1"/>
            <w:tabs>
              <w:tab w:val="right" w:leader="dot" w:pos="9394"/>
            </w:tabs>
            <w:rPr>
              <w:rFonts w:eastAsiaTheme="minorEastAsia"/>
              <w:noProof/>
              <w:color w:val="auto"/>
              <w:sz w:val="22"/>
              <w:szCs w:val="22"/>
              <w:lang w:val="es-CO" w:eastAsia="es-CO"/>
            </w:rPr>
          </w:pPr>
          <w:hyperlink w:anchor="_Toc49275864" w:history="1">
            <w:r w:rsidRPr="00846726">
              <w:rPr>
                <w:rStyle w:val="Hipervnculo"/>
                <w:iCs/>
                <w:noProof/>
                <w:lang w:val="es-CO"/>
              </w:rPr>
              <w:t>Mockups UI</w:t>
            </w:r>
            <w:r>
              <w:rPr>
                <w:noProof/>
                <w:webHidden/>
              </w:rPr>
              <w:tab/>
            </w:r>
            <w:r>
              <w:rPr>
                <w:noProof/>
                <w:webHidden/>
              </w:rPr>
              <w:fldChar w:fldCharType="begin"/>
            </w:r>
            <w:r>
              <w:rPr>
                <w:noProof/>
                <w:webHidden/>
              </w:rPr>
              <w:instrText xml:space="preserve"> PAGEREF _Toc49275864 \h </w:instrText>
            </w:r>
            <w:r>
              <w:rPr>
                <w:noProof/>
                <w:webHidden/>
              </w:rPr>
            </w:r>
            <w:r>
              <w:rPr>
                <w:noProof/>
                <w:webHidden/>
              </w:rPr>
              <w:fldChar w:fldCharType="separate"/>
            </w:r>
            <w:r>
              <w:rPr>
                <w:noProof/>
                <w:webHidden/>
              </w:rPr>
              <w:t>32</w:t>
            </w:r>
            <w:r>
              <w:rPr>
                <w:noProof/>
                <w:webHidden/>
              </w:rPr>
              <w:fldChar w:fldCharType="end"/>
            </w:r>
          </w:hyperlink>
        </w:p>
        <w:p w14:paraId="22BB1F94" w14:textId="00A24F4F" w:rsidR="00150147" w:rsidRDefault="00150147">
          <w:pPr>
            <w:pStyle w:val="TDC1"/>
            <w:tabs>
              <w:tab w:val="right" w:leader="dot" w:pos="9394"/>
            </w:tabs>
            <w:rPr>
              <w:rFonts w:eastAsiaTheme="minorEastAsia"/>
              <w:noProof/>
              <w:color w:val="auto"/>
              <w:sz w:val="22"/>
              <w:szCs w:val="22"/>
              <w:lang w:val="es-CO" w:eastAsia="es-CO"/>
            </w:rPr>
          </w:pPr>
          <w:hyperlink w:anchor="_Toc49275865" w:history="1">
            <w:r w:rsidRPr="00846726">
              <w:rPr>
                <w:rStyle w:val="Hipervnculo"/>
                <w:iCs/>
                <w:noProof/>
                <w:lang w:val="es-CO"/>
              </w:rPr>
              <w:t>Estimación total de costos</w:t>
            </w:r>
            <w:r>
              <w:rPr>
                <w:noProof/>
                <w:webHidden/>
              </w:rPr>
              <w:tab/>
            </w:r>
            <w:r>
              <w:rPr>
                <w:noProof/>
                <w:webHidden/>
              </w:rPr>
              <w:fldChar w:fldCharType="begin"/>
            </w:r>
            <w:r>
              <w:rPr>
                <w:noProof/>
                <w:webHidden/>
              </w:rPr>
              <w:instrText xml:space="preserve"> PAGEREF _Toc49275865 \h </w:instrText>
            </w:r>
            <w:r>
              <w:rPr>
                <w:noProof/>
                <w:webHidden/>
              </w:rPr>
            </w:r>
            <w:r>
              <w:rPr>
                <w:noProof/>
                <w:webHidden/>
              </w:rPr>
              <w:fldChar w:fldCharType="separate"/>
            </w:r>
            <w:r>
              <w:rPr>
                <w:noProof/>
                <w:webHidden/>
              </w:rPr>
              <w:t>36</w:t>
            </w:r>
            <w:r>
              <w:rPr>
                <w:noProof/>
                <w:webHidden/>
              </w:rPr>
              <w:fldChar w:fldCharType="end"/>
            </w:r>
          </w:hyperlink>
        </w:p>
        <w:p w14:paraId="2093B20D" w14:textId="7FB73852" w:rsidR="00255E4B" w:rsidRPr="003050AC" w:rsidRDefault="00255E4B" w:rsidP="00255E4B">
          <w:r w:rsidRPr="003050AC">
            <w:rPr>
              <w:b/>
              <w:bCs/>
            </w:rPr>
            <w:fldChar w:fldCharType="end"/>
          </w:r>
        </w:p>
      </w:sdtContent>
    </w:sdt>
    <w:p w14:paraId="768CB0AA" w14:textId="77777777" w:rsidR="00EB6826" w:rsidRPr="003050AC" w:rsidRDefault="00EB6826" w:rsidP="008606AB">
      <w:r w:rsidRPr="003050AC">
        <w:br w:type="page"/>
      </w:r>
    </w:p>
    <w:p w14:paraId="70524B55" w14:textId="2E8AEB17" w:rsidR="000A25E7" w:rsidRPr="003050AC" w:rsidRDefault="000A25E7" w:rsidP="00D8227D">
      <w:pPr>
        <w:pStyle w:val="Ttulo1"/>
        <w:rPr>
          <w:rStyle w:val="nfasis"/>
          <w:lang w:val="es-CO"/>
        </w:rPr>
      </w:pPr>
      <w:bookmarkStart w:id="0" w:name="_Toc49275836"/>
      <w:r w:rsidRPr="003050AC">
        <w:rPr>
          <w:rStyle w:val="nfasis"/>
          <w:lang w:val="es-CO"/>
        </w:rPr>
        <w:lastRenderedPageBreak/>
        <w:t>Objetivos del proyecto</w:t>
      </w:r>
      <w:bookmarkEnd w:id="0"/>
    </w:p>
    <w:p w14:paraId="22699013" w14:textId="3459A8DB" w:rsidR="006F1DD5" w:rsidRPr="003050AC" w:rsidRDefault="006F1DD5" w:rsidP="00CC712A">
      <w:pPr>
        <w:pStyle w:val="Ttulo2"/>
        <w:rPr>
          <w:lang w:val="es-CO"/>
        </w:rPr>
      </w:pPr>
      <w:bookmarkStart w:id="1" w:name="_Toc49275837"/>
      <w:r w:rsidRPr="003050AC">
        <w:rPr>
          <w:lang w:val="es-CO"/>
        </w:rPr>
        <w:t>Objetivo General</w:t>
      </w:r>
      <w:bookmarkEnd w:id="1"/>
    </w:p>
    <w:p w14:paraId="57030D71" w14:textId="384BFFC1" w:rsidR="00CC712A" w:rsidRPr="003050AC" w:rsidRDefault="00234899" w:rsidP="00CC712A">
      <w:pPr>
        <w:jc w:val="both"/>
      </w:pPr>
      <w:r w:rsidRPr="003050AC">
        <w:t>Automatización del proceso de recepción y despacho de paquetes a la central de despachos mediante la c</w:t>
      </w:r>
      <w:r w:rsidR="006F1DD5" w:rsidRPr="003050AC">
        <w:t xml:space="preserve">reación </w:t>
      </w:r>
      <w:r w:rsidRPr="003050AC">
        <w:t>de una solución</w:t>
      </w:r>
      <w:r w:rsidR="006F1DD5" w:rsidRPr="003050AC">
        <w:t xml:space="preserve"> de software que permita</w:t>
      </w:r>
      <w:r w:rsidR="00E104BB" w:rsidRPr="003050AC">
        <w:t>,</w:t>
      </w:r>
      <w:r w:rsidR="006F1DD5" w:rsidRPr="003050AC">
        <w:t xml:space="preserve"> </w:t>
      </w:r>
      <w:r w:rsidRPr="003050AC">
        <w:t>por medio de la toma de fotos</w:t>
      </w:r>
      <w:r w:rsidR="006F1DD5" w:rsidRPr="003050AC">
        <w:t xml:space="preserve"> de etiqueta</w:t>
      </w:r>
      <w:r w:rsidRPr="003050AC">
        <w:t>s</w:t>
      </w:r>
      <w:r w:rsidR="006F1DD5" w:rsidRPr="003050AC">
        <w:t xml:space="preserve"> de despacho y por medio de motores </w:t>
      </w:r>
      <w:r w:rsidR="00CC712A" w:rsidRPr="003050AC">
        <w:t>cognitivos</w:t>
      </w:r>
      <w:r w:rsidRPr="003050AC">
        <w:t>,</w:t>
      </w:r>
      <w:r w:rsidR="006F1DD5" w:rsidRPr="003050AC">
        <w:t xml:space="preserve"> obtener</w:t>
      </w:r>
      <w:r w:rsidR="00E104BB" w:rsidRPr="003050AC">
        <w:t xml:space="preserve"> automáticamente</w:t>
      </w:r>
      <w:r w:rsidR="006F1DD5" w:rsidRPr="003050AC">
        <w:t xml:space="preserve"> información específica que se encuentra en </w:t>
      </w:r>
      <w:r w:rsidRPr="003050AC">
        <w:t xml:space="preserve">cada una de </w:t>
      </w:r>
      <w:r w:rsidR="00CC712A" w:rsidRPr="003050AC">
        <w:t>la</w:t>
      </w:r>
      <w:r w:rsidRPr="003050AC">
        <w:t>s</w:t>
      </w:r>
      <w:r w:rsidR="00CC712A" w:rsidRPr="003050AC">
        <w:t xml:space="preserve"> etiqueta</w:t>
      </w:r>
      <w:r w:rsidRPr="003050AC">
        <w:t>s.</w:t>
      </w:r>
    </w:p>
    <w:p w14:paraId="713155F6" w14:textId="08E95E86" w:rsidR="00CC712A" w:rsidRPr="003050AC" w:rsidRDefault="00CC712A" w:rsidP="00CC712A">
      <w:pPr>
        <w:pStyle w:val="Ttulo2"/>
        <w:rPr>
          <w:lang w:val="es-CO"/>
        </w:rPr>
      </w:pPr>
      <w:bookmarkStart w:id="2" w:name="_Toc49275838"/>
      <w:r w:rsidRPr="003050AC">
        <w:rPr>
          <w:lang w:val="es-CO"/>
        </w:rPr>
        <w:t>Objetivos Específicos</w:t>
      </w:r>
      <w:bookmarkEnd w:id="2"/>
    </w:p>
    <w:p w14:paraId="08568D16" w14:textId="5C9820AA" w:rsidR="00CC712A" w:rsidRPr="003050AC" w:rsidRDefault="00CC712A" w:rsidP="00E104BB">
      <w:pPr>
        <w:pStyle w:val="Listaconvietas"/>
        <w:jc w:val="both"/>
        <w:rPr>
          <w:lang w:val="es-CO"/>
        </w:rPr>
      </w:pPr>
      <w:r w:rsidRPr="003050AC">
        <w:rPr>
          <w:lang w:val="es-CO"/>
        </w:rPr>
        <w:t>Disminución de tiempos de transcripción</w:t>
      </w:r>
    </w:p>
    <w:p w14:paraId="47B3BF3D" w14:textId="032D4DEF" w:rsidR="00CC712A" w:rsidRPr="003050AC" w:rsidRDefault="00CC712A" w:rsidP="00E104BB">
      <w:pPr>
        <w:pStyle w:val="Listaconvietas"/>
        <w:jc w:val="both"/>
        <w:rPr>
          <w:lang w:val="es-CO"/>
        </w:rPr>
      </w:pPr>
      <w:r w:rsidRPr="003050AC">
        <w:rPr>
          <w:lang w:val="es-CO"/>
        </w:rPr>
        <w:t>Diligenciamiento automático de campos con al menos 85% de coincidencia</w:t>
      </w:r>
      <w:r w:rsidR="00234899" w:rsidRPr="003050AC">
        <w:rPr>
          <w:lang w:val="es-CO"/>
        </w:rPr>
        <w:t xml:space="preserve"> con el motor cognitivo</w:t>
      </w:r>
    </w:p>
    <w:p w14:paraId="131C8041" w14:textId="2A5BF4E3" w:rsidR="00234899" w:rsidRPr="003050AC" w:rsidRDefault="00CC712A" w:rsidP="00E104BB">
      <w:pPr>
        <w:pStyle w:val="Listaconvietas"/>
        <w:jc w:val="both"/>
        <w:rPr>
          <w:lang w:val="es-CO"/>
        </w:rPr>
      </w:pPr>
      <w:r w:rsidRPr="003050AC">
        <w:rPr>
          <w:lang w:val="es-CO"/>
        </w:rPr>
        <w:t>Aumento en agilidad de</w:t>
      </w:r>
      <w:r w:rsidR="00234899" w:rsidRPr="003050AC">
        <w:rPr>
          <w:lang w:val="es-CO"/>
        </w:rPr>
        <w:t xml:space="preserve"> despacho de paquetes</w:t>
      </w:r>
    </w:p>
    <w:p w14:paraId="24CE69E1" w14:textId="7C625695" w:rsidR="00234899" w:rsidRPr="003050AC" w:rsidRDefault="00234899" w:rsidP="00E104BB">
      <w:pPr>
        <w:pStyle w:val="Listaconvietas"/>
        <w:jc w:val="both"/>
        <w:rPr>
          <w:lang w:val="es-CO"/>
        </w:rPr>
      </w:pPr>
      <w:r w:rsidRPr="003050AC">
        <w:rPr>
          <w:lang w:val="es-CO"/>
        </w:rPr>
        <w:t>Disminución de errores humanos en la transcripción de la información</w:t>
      </w:r>
    </w:p>
    <w:p w14:paraId="63A08824" w14:textId="3B68B7BA" w:rsidR="00234899" w:rsidRPr="003050AC" w:rsidRDefault="00234899" w:rsidP="00E104BB">
      <w:pPr>
        <w:pStyle w:val="Listaconvietas"/>
        <w:jc w:val="both"/>
        <w:rPr>
          <w:lang w:val="es-CO"/>
        </w:rPr>
      </w:pPr>
      <w:r w:rsidRPr="003050AC">
        <w:rPr>
          <w:lang w:val="es-CO"/>
        </w:rPr>
        <w:t>Automatización del proceso de recepción y despacho de paquetes a la central de despachos</w:t>
      </w:r>
    </w:p>
    <w:p w14:paraId="0E626A7D" w14:textId="24BC8BF7" w:rsidR="00EB6826" w:rsidRPr="003050AC" w:rsidRDefault="000F7405" w:rsidP="00D8227D">
      <w:pPr>
        <w:pStyle w:val="Ttulo1"/>
        <w:rPr>
          <w:lang w:val="es-CO"/>
        </w:rPr>
      </w:pPr>
      <w:bookmarkStart w:id="3" w:name="_Toc49275839"/>
      <w:r w:rsidRPr="003050AC">
        <w:rPr>
          <w:rStyle w:val="nfasis"/>
          <w:lang w:val="es-CO"/>
        </w:rPr>
        <w:t>Idea</w:t>
      </w:r>
      <w:r w:rsidR="00EC7EB3" w:rsidRPr="003050AC">
        <w:rPr>
          <w:rStyle w:val="nfasis"/>
          <w:lang w:val="es-CO"/>
        </w:rPr>
        <w:t xml:space="preserve"> </w:t>
      </w:r>
      <w:r w:rsidRPr="003050AC">
        <w:rPr>
          <w:rStyle w:val="nfasis"/>
          <w:lang w:val="es-CO"/>
        </w:rPr>
        <w:t>de negocio y propuesta</w:t>
      </w:r>
      <w:bookmarkEnd w:id="3"/>
      <w:r w:rsidRPr="003050AC">
        <w:rPr>
          <w:rStyle w:val="nfasis"/>
          <w:lang w:val="es-CO"/>
        </w:rPr>
        <w:t xml:space="preserve"> </w:t>
      </w:r>
    </w:p>
    <w:p w14:paraId="73A687F4" w14:textId="4CF453B2" w:rsidR="006F1DD5" w:rsidRPr="003050AC" w:rsidRDefault="00306D6C" w:rsidP="00E104BB">
      <w:pPr>
        <w:jc w:val="both"/>
      </w:pPr>
      <w:r w:rsidRPr="003050AC">
        <w:t>Brindar la propuesta de valor más innovadora en transporte logístico y postal, ofreciendo soluciones especializadas a las necesidades de los clientes, obteniendo el mayor retorno de inversión a los accionistas, bajo un compromiso social con la comunidad y el medio ambiente.</w:t>
      </w:r>
    </w:p>
    <w:p w14:paraId="543BC2B5" w14:textId="31223D39" w:rsidR="00306D6C" w:rsidRPr="003050AC" w:rsidRDefault="00306D6C" w:rsidP="00E104BB">
      <w:pPr>
        <w:jc w:val="both"/>
      </w:pPr>
      <w:r w:rsidRPr="003050AC">
        <w:t xml:space="preserve">Para lograr nuestra idea de negocio </w:t>
      </w:r>
      <w:r w:rsidR="00214BD9" w:rsidRPr="003050AC">
        <w:t xml:space="preserve">en 4-72 </w:t>
      </w:r>
      <w:r w:rsidR="00F6528D" w:rsidRPr="003050AC">
        <w:t>seremos</w:t>
      </w:r>
      <w:r w:rsidR="003620C7" w:rsidRPr="003050AC">
        <w:t xml:space="preserve"> la </w:t>
      </w:r>
      <w:r w:rsidR="004B182E" w:rsidRPr="003050AC">
        <w:t>primera empresa</w:t>
      </w:r>
      <w:r w:rsidR="003620C7" w:rsidRPr="003050AC">
        <w:t xml:space="preserve"> en Colombia que </w:t>
      </w:r>
      <w:r w:rsidR="00F6528D" w:rsidRPr="003050AC">
        <w:t>innovará mediante la implementación de un sistema de software que permita la integración del proceso de negocio con un motor cognitivo, permitiendo a la empresa optimizar el proceso de recepción y despacho de paquetes, buscando aumentar la fiabilidad y rapidez en la transcripción de información.</w:t>
      </w:r>
    </w:p>
    <w:p w14:paraId="3E20AF83" w14:textId="02E25E93" w:rsidR="00C0608F" w:rsidRDefault="00C0608F">
      <w:r>
        <w:br w:type="page"/>
      </w:r>
    </w:p>
    <w:p w14:paraId="6DDFD92D" w14:textId="1723860D" w:rsidR="00C0608F" w:rsidRPr="003050AC" w:rsidRDefault="00C0608F" w:rsidP="00C0608F">
      <w:pPr>
        <w:pStyle w:val="Ttulo1"/>
        <w:rPr>
          <w:lang w:val="es-CO"/>
        </w:rPr>
      </w:pPr>
      <w:bookmarkStart w:id="4" w:name="_Toc49275840"/>
      <w:r>
        <w:rPr>
          <w:rStyle w:val="nfasis"/>
          <w:lang w:val="es-CO"/>
        </w:rPr>
        <w:lastRenderedPageBreak/>
        <w:t>Canvas</w:t>
      </w:r>
      <w:bookmarkEnd w:id="4"/>
    </w:p>
    <w:p w14:paraId="4152E73F" w14:textId="1CA1FC23" w:rsidR="00F6528D" w:rsidRPr="003050AC" w:rsidRDefault="00150147" w:rsidP="00753EC9">
      <w:r>
        <w:rPr>
          <w:noProof/>
        </w:rPr>
        <w:drawing>
          <wp:inline distT="0" distB="0" distL="0" distR="0" wp14:anchorId="0D529CEA" wp14:editId="720F1FCB">
            <wp:extent cx="5976748" cy="2876309"/>
            <wp:effectExtent l="0" t="0" r="508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242" t="24464" r="11210" b="9192"/>
                    <a:stretch/>
                  </pic:blipFill>
                  <pic:spPr bwMode="auto">
                    <a:xfrm>
                      <a:off x="0" y="0"/>
                      <a:ext cx="6017487" cy="2895915"/>
                    </a:xfrm>
                    <a:prstGeom prst="rect">
                      <a:avLst/>
                    </a:prstGeom>
                    <a:ln>
                      <a:noFill/>
                    </a:ln>
                    <a:extLst>
                      <a:ext uri="{53640926-AAD7-44D8-BBD7-CCE9431645EC}">
                        <a14:shadowObscured xmlns:a14="http://schemas.microsoft.com/office/drawing/2010/main"/>
                      </a:ext>
                    </a:extLst>
                  </pic:spPr>
                </pic:pic>
              </a:graphicData>
            </a:graphic>
          </wp:inline>
        </w:drawing>
      </w:r>
    </w:p>
    <w:p w14:paraId="7C9F5EE5" w14:textId="7CACBD37" w:rsidR="0060796B" w:rsidRPr="003050AC" w:rsidRDefault="0060796B" w:rsidP="0060796B">
      <w:pPr>
        <w:pStyle w:val="Ttulo1"/>
        <w:rPr>
          <w:lang w:val="es-CO"/>
        </w:rPr>
      </w:pPr>
      <w:bookmarkStart w:id="5" w:name="_Toc49275841"/>
      <w:r w:rsidRPr="003050AC">
        <w:rPr>
          <w:rStyle w:val="nfasis"/>
          <w:lang w:val="es-CO"/>
        </w:rPr>
        <w:t>Recursos humanos involucrados</w:t>
      </w:r>
      <w:bookmarkEnd w:id="5"/>
    </w:p>
    <w:tbl>
      <w:tblPr>
        <w:tblStyle w:val="Tablaconcuadrcula"/>
        <w:tblW w:w="940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0"/>
        <w:gridCol w:w="1803"/>
        <w:gridCol w:w="1799"/>
        <w:gridCol w:w="1797"/>
        <w:gridCol w:w="1795"/>
      </w:tblGrid>
      <w:tr w:rsidR="00590D16" w:rsidRPr="003050AC" w14:paraId="02206B54" w14:textId="77777777" w:rsidTr="00095707">
        <w:tc>
          <w:tcPr>
            <w:tcW w:w="2210" w:type="dxa"/>
          </w:tcPr>
          <w:p w14:paraId="6BE6D98D" w14:textId="569603A8" w:rsidR="00F0434E" w:rsidRPr="003050AC" w:rsidRDefault="00590D16" w:rsidP="00753EC9">
            <w:r w:rsidRPr="003050AC">
              <w:rPr>
                <w:noProof/>
              </w:rPr>
              <w:drawing>
                <wp:inline distT="0" distB="0" distL="0" distR="0" wp14:anchorId="514C548F" wp14:editId="0A5C9C1A">
                  <wp:extent cx="1066800" cy="1066800"/>
                  <wp:effectExtent l="0" t="0" r="0" b="0"/>
                  <wp:docPr id="1" name="Imagen 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tc>
        <w:tc>
          <w:tcPr>
            <w:tcW w:w="1801" w:type="dxa"/>
          </w:tcPr>
          <w:p w14:paraId="1234EABD" w14:textId="77777777" w:rsidR="00F0434E" w:rsidRPr="003050AC" w:rsidRDefault="00F0434E" w:rsidP="00753EC9"/>
        </w:tc>
        <w:tc>
          <w:tcPr>
            <w:tcW w:w="1797" w:type="dxa"/>
          </w:tcPr>
          <w:p w14:paraId="131E1986" w14:textId="77777777" w:rsidR="00F0434E" w:rsidRPr="003050AC" w:rsidRDefault="00F0434E" w:rsidP="00753EC9"/>
        </w:tc>
        <w:tc>
          <w:tcPr>
            <w:tcW w:w="1794" w:type="dxa"/>
          </w:tcPr>
          <w:p w14:paraId="04C5DA63" w14:textId="77777777" w:rsidR="00F0434E" w:rsidRPr="003050AC" w:rsidRDefault="00F0434E" w:rsidP="00753EC9"/>
        </w:tc>
        <w:tc>
          <w:tcPr>
            <w:tcW w:w="1792" w:type="dxa"/>
          </w:tcPr>
          <w:p w14:paraId="3557BDFD" w14:textId="77777777" w:rsidR="00F0434E" w:rsidRPr="003050AC" w:rsidRDefault="00F0434E" w:rsidP="00753EC9"/>
        </w:tc>
      </w:tr>
      <w:tr w:rsidR="00590D16" w:rsidRPr="003050AC" w14:paraId="1FE69602" w14:textId="77777777" w:rsidTr="00095707">
        <w:tc>
          <w:tcPr>
            <w:tcW w:w="2210" w:type="dxa"/>
          </w:tcPr>
          <w:p w14:paraId="0B139250" w14:textId="610758B4" w:rsidR="00590D16" w:rsidRPr="003050AC" w:rsidRDefault="00590D16" w:rsidP="00753EC9">
            <w:r w:rsidRPr="003050AC">
              <w:t>Nombre:</w:t>
            </w:r>
          </w:p>
        </w:tc>
        <w:tc>
          <w:tcPr>
            <w:tcW w:w="7184" w:type="dxa"/>
            <w:gridSpan w:val="4"/>
          </w:tcPr>
          <w:p w14:paraId="7026E9DC" w14:textId="16F646B7" w:rsidR="00590D16" w:rsidRPr="003050AC" w:rsidRDefault="007217D5" w:rsidP="00753EC9">
            <w:r w:rsidRPr="003050AC">
              <w:t>Julián</w:t>
            </w:r>
            <w:r w:rsidR="00E2603C" w:rsidRPr="003050AC">
              <w:t xml:space="preserve"> Alberto Herrera Salazar</w:t>
            </w:r>
          </w:p>
        </w:tc>
      </w:tr>
      <w:tr w:rsidR="00590D16" w:rsidRPr="003050AC" w14:paraId="3303C11B" w14:textId="77777777" w:rsidTr="00095707">
        <w:tc>
          <w:tcPr>
            <w:tcW w:w="2210" w:type="dxa"/>
          </w:tcPr>
          <w:p w14:paraId="7A9CCE2C" w14:textId="66CE38E9" w:rsidR="00590D16" w:rsidRPr="003050AC" w:rsidRDefault="00590D16" w:rsidP="00753EC9">
            <w:r w:rsidRPr="003050AC">
              <w:t>Rol:</w:t>
            </w:r>
          </w:p>
        </w:tc>
        <w:tc>
          <w:tcPr>
            <w:tcW w:w="7184" w:type="dxa"/>
            <w:gridSpan w:val="4"/>
          </w:tcPr>
          <w:p w14:paraId="39C4191A" w14:textId="550905F4" w:rsidR="00590D16" w:rsidRPr="003050AC" w:rsidRDefault="00E2603C" w:rsidP="00753EC9">
            <w:r w:rsidRPr="003050AC">
              <w:t>Arquitecto</w:t>
            </w:r>
          </w:p>
        </w:tc>
      </w:tr>
      <w:tr w:rsidR="00590D16" w:rsidRPr="003050AC" w14:paraId="3F13A866" w14:textId="77777777" w:rsidTr="00095707">
        <w:tc>
          <w:tcPr>
            <w:tcW w:w="2210" w:type="dxa"/>
          </w:tcPr>
          <w:p w14:paraId="448E62A3" w14:textId="486047C3" w:rsidR="00590D16" w:rsidRPr="003050AC" w:rsidRDefault="007217D5" w:rsidP="00753EC9">
            <w:r w:rsidRPr="003050AC">
              <w:t>Responsabilidades</w:t>
            </w:r>
            <w:r w:rsidR="00590D16" w:rsidRPr="003050AC">
              <w:t>:</w:t>
            </w:r>
          </w:p>
        </w:tc>
        <w:tc>
          <w:tcPr>
            <w:tcW w:w="7184" w:type="dxa"/>
            <w:gridSpan w:val="4"/>
          </w:tcPr>
          <w:p w14:paraId="31F25526" w14:textId="36FC306E" w:rsidR="007217D5" w:rsidRPr="003050AC" w:rsidRDefault="007217D5" w:rsidP="007217D5">
            <w:pPr>
              <w:pStyle w:val="Listaconvietas"/>
              <w:rPr>
                <w:lang w:val="es-CO"/>
              </w:rPr>
            </w:pPr>
            <w:r w:rsidRPr="003050AC">
              <w:rPr>
                <w:lang w:val="es-CO"/>
              </w:rPr>
              <w:t>Diseño de la arquitectura de Software para las aplicaciones</w:t>
            </w:r>
          </w:p>
          <w:p w14:paraId="38B970C4" w14:textId="2ACCCDD7" w:rsidR="007217D5" w:rsidRPr="003050AC" w:rsidRDefault="007217D5" w:rsidP="007217D5">
            <w:pPr>
              <w:pStyle w:val="Listaconvietas"/>
              <w:rPr>
                <w:lang w:val="es-CO"/>
              </w:rPr>
            </w:pPr>
            <w:r w:rsidRPr="003050AC">
              <w:rPr>
                <w:lang w:val="es-CO"/>
              </w:rPr>
              <w:t>Validar resultado de las pruebas de carga y métricas de desempeño del aplicativo</w:t>
            </w:r>
          </w:p>
          <w:p w14:paraId="06F34E68" w14:textId="2E7AC637" w:rsidR="00590D16" w:rsidRPr="003050AC" w:rsidRDefault="007217D5" w:rsidP="007217D5">
            <w:pPr>
              <w:pStyle w:val="Listaconvietas"/>
              <w:rPr>
                <w:lang w:val="es-CO"/>
              </w:rPr>
            </w:pPr>
            <w:r w:rsidRPr="003050AC">
              <w:rPr>
                <w:lang w:val="es-CO"/>
              </w:rPr>
              <w:t>Validar que el software cumpla con los estándares y patrones de desarrollo.</w:t>
            </w:r>
          </w:p>
        </w:tc>
      </w:tr>
      <w:tr w:rsidR="007217D5" w:rsidRPr="003050AC" w14:paraId="486724E6" w14:textId="77777777" w:rsidTr="00095707">
        <w:tc>
          <w:tcPr>
            <w:tcW w:w="2210" w:type="dxa"/>
          </w:tcPr>
          <w:p w14:paraId="214898B4" w14:textId="3E00B1AF" w:rsidR="007217D5" w:rsidRPr="003050AC" w:rsidRDefault="00DF373C" w:rsidP="00195F91">
            <w:r w:rsidRPr="003050AC">
              <w:rPr>
                <w:rFonts w:ascii="Arial" w:hAnsi="Arial" w:cs="Arial"/>
                <w:noProof/>
                <w:sz w:val="24"/>
                <w:szCs w:val="24"/>
                <w:lang w:eastAsia="es-CO"/>
              </w:rPr>
              <w:drawing>
                <wp:anchor distT="0" distB="0" distL="114300" distR="114300" simplePos="0" relativeHeight="251658241" behindDoc="0" locked="0" layoutInCell="1" allowOverlap="1" wp14:anchorId="3BAD5314" wp14:editId="34C0D393">
                  <wp:simplePos x="0" y="0"/>
                  <wp:positionH relativeFrom="column">
                    <wp:posOffset>-57785</wp:posOffset>
                  </wp:positionH>
                  <wp:positionV relativeFrom="paragraph">
                    <wp:posOffset>0</wp:posOffset>
                  </wp:positionV>
                  <wp:extent cx="952500" cy="1296035"/>
                  <wp:effectExtent l="0" t="0" r="0" b="0"/>
                  <wp:wrapSquare wrapText="bothSides"/>
                  <wp:docPr id="3" name="Imagen 3" descr="E:\Downloads\Foto 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Foto Hv.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52500" cy="12960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01" w:type="dxa"/>
          </w:tcPr>
          <w:p w14:paraId="7916FBA4" w14:textId="77777777" w:rsidR="007217D5" w:rsidRPr="003050AC" w:rsidRDefault="007217D5" w:rsidP="00195F91"/>
        </w:tc>
        <w:tc>
          <w:tcPr>
            <w:tcW w:w="1797" w:type="dxa"/>
          </w:tcPr>
          <w:p w14:paraId="01C0C302" w14:textId="77777777" w:rsidR="007217D5" w:rsidRPr="003050AC" w:rsidRDefault="007217D5" w:rsidP="00195F91"/>
        </w:tc>
        <w:tc>
          <w:tcPr>
            <w:tcW w:w="1794" w:type="dxa"/>
          </w:tcPr>
          <w:p w14:paraId="5B05E417" w14:textId="77777777" w:rsidR="007217D5" w:rsidRPr="003050AC" w:rsidRDefault="007217D5" w:rsidP="00195F91"/>
        </w:tc>
        <w:tc>
          <w:tcPr>
            <w:tcW w:w="1792" w:type="dxa"/>
          </w:tcPr>
          <w:p w14:paraId="0C0C2153" w14:textId="77777777" w:rsidR="007217D5" w:rsidRPr="003050AC" w:rsidRDefault="007217D5" w:rsidP="00195F91"/>
        </w:tc>
      </w:tr>
      <w:tr w:rsidR="007217D5" w:rsidRPr="003050AC" w14:paraId="7E5F824D" w14:textId="77777777" w:rsidTr="00095707">
        <w:tc>
          <w:tcPr>
            <w:tcW w:w="2210" w:type="dxa"/>
          </w:tcPr>
          <w:p w14:paraId="37FF6ACA" w14:textId="77777777" w:rsidR="007217D5" w:rsidRPr="003050AC" w:rsidRDefault="007217D5" w:rsidP="00195F91">
            <w:r w:rsidRPr="003050AC">
              <w:lastRenderedPageBreak/>
              <w:t>Nombre:</w:t>
            </w:r>
          </w:p>
        </w:tc>
        <w:tc>
          <w:tcPr>
            <w:tcW w:w="7184" w:type="dxa"/>
            <w:gridSpan w:val="4"/>
          </w:tcPr>
          <w:p w14:paraId="5CB09C0D" w14:textId="15295354" w:rsidR="007217D5" w:rsidRPr="003050AC" w:rsidRDefault="00DF373C" w:rsidP="00195F91">
            <w:r w:rsidRPr="003050AC">
              <w:t>German Augusto Silva Pedraza</w:t>
            </w:r>
          </w:p>
        </w:tc>
      </w:tr>
      <w:tr w:rsidR="007217D5" w:rsidRPr="003050AC" w14:paraId="2FABD0C6" w14:textId="77777777" w:rsidTr="00095707">
        <w:tc>
          <w:tcPr>
            <w:tcW w:w="2210" w:type="dxa"/>
          </w:tcPr>
          <w:p w14:paraId="3116AD2C" w14:textId="77777777" w:rsidR="007217D5" w:rsidRPr="003050AC" w:rsidRDefault="007217D5" w:rsidP="00195F91">
            <w:r w:rsidRPr="003050AC">
              <w:t>Rol:</w:t>
            </w:r>
          </w:p>
        </w:tc>
        <w:tc>
          <w:tcPr>
            <w:tcW w:w="7184" w:type="dxa"/>
            <w:gridSpan w:val="4"/>
          </w:tcPr>
          <w:p w14:paraId="4DFE4BB9" w14:textId="05A7B832" w:rsidR="007217D5" w:rsidRPr="003050AC" w:rsidRDefault="00507556" w:rsidP="00195F91">
            <w:r>
              <w:t>Product Owner</w:t>
            </w:r>
          </w:p>
        </w:tc>
      </w:tr>
      <w:tr w:rsidR="007217D5" w:rsidRPr="003050AC" w14:paraId="2F0BC8DB" w14:textId="77777777" w:rsidTr="00095707">
        <w:tc>
          <w:tcPr>
            <w:tcW w:w="2210" w:type="dxa"/>
          </w:tcPr>
          <w:p w14:paraId="6D750A3A" w14:textId="77777777" w:rsidR="007217D5" w:rsidRPr="003050AC" w:rsidRDefault="007217D5" w:rsidP="00195F91">
            <w:r w:rsidRPr="003050AC">
              <w:t>Responsabilidades:</w:t>
            </w:r>
          </w:p>
        </w:tc>
        <w:tc>
          <w:tcPr>
            <w:tcW w:w="7184" w:type="dxa"/>
            <w:gridSpan w:val="4"/>
          </w:tcPr>
          <w:p w14:paraId="2BD5E3E0" w14:textId="77777777" w:rsidR="00C520C6" w:rsidRPr="003050AC" w:rsidRDefault="00C520C6" w:rsidP="00C520C6">
            <w:pPr>
              <w:pStyle w:val="Listaconvietas"/>
              <w:rPr>
                <w:lang w:val="es-CO" w:eastAsia="es-CO"/>
              </w:rPr>
            </w:pPr>
            <w:r w:rsidRPr="003050AC">
              <w:rPr>
                <w:lang w:val="es-CO" w:eastAsia="es-CO"/>
              </w:rPr>
              <w:t>Coordinación y gestión del proyecto</w:t>
            </w:r>
          </w:p>
          <w:p w14:paraId="4793C6B7" w14:textId="77777777" w:rsidR="00C520C6" w:rsidRPr="003050AC" w:rsidRDefault="00C520C6" w:rsidP="00C520C6">
            <w:pPr>
              <w:pStyle w:val="Listaconvietas"/>
              <w:rPr>
                <w:lang w:val="es-CO" w:eastAsia="es-CO"/>
              </w:rPr>
            </w:pPr>
            <w:r w:rsidRPr="003050AC">
              <w:rPr>
                <w:lang w:val="es-CO" w:eastAsia="es-CO"/>
              </w:rPr>
              <w:t>Facilitador en la labor de los desarrolladores</w:t>
            </w:r>
          </w:p>
          <w:p w14:paraId="23EF5139" w14:textId="0CE98354" w:rsidR="007217D5" w:rsidRPr="003050AC" w:rsidRDefault="00C520C6" w:rsidP="00C520C6">
            <w:pPr>
              <w:pStyle w:val="Listaconvietas"/>
              <w:rPr>
                <w:lang w:val="es-CO" w:eastAsia="es-CO"/>
              </w:rPr>
            </w:pPr>
            <w:r w:rsidRPr="003050AC">
              <w:rPr>
                <w:lang w:val="es-CO" w:eastAsia="es-CO"/>
              </w:rPr>
              <w:t>Coordinación de colaboradores externos e internos del grupo</w:t>
            </w:r>
          </w:p>
        </w:tc>
      </w:tr>
      <w:tr w:rsidR="00C520C6" w:rsidRPr="003050AC" w14:paraId="234ABF6E" w14:textId="77777777" w:rsidTr="00095707">
        <w:tc>
          <w:tcPr>
            <w:tcW w:w="2210" w:type="dxa"/>
          </w:tcPr>
          <w:p w14:paraId="0426A9D2" w14:textId="4708FF09" w:rsidR="00C520C6" w:rsidRPr="003050AC" w:rsidRDefault="000B7163" w:rsidP="00195F91">
            <w:r w:rsidRPr="003050AC">
              <w:rPr>
                <w:noProof/>
              </w:rPr>
              <w:drawing>
                <wp:inline distT="0" distB="0" distL="0" distR="0" wp14:anchorId="7570C307" wp14:editId="4F7BDB6F">
                  <wp:extent cx="1066800" cy="1066800"/>
                  <wp:effectExtent l="0" t="0" r="0" b="0"/>
                  <wp:docPr id="5" name="Imagen 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tc>
        <w:tc>
          <w:tcPr>
            <w:tcW w:w="1803" w:type="dxa"/>
          </w:tcPr>
          <w:p w14:paraId="5A4D800E" w14:textId="77777777" w:rsidR="00C520C6" w:rsidRPr="003050AC" w:rsidRDefault="00C520C6" w:rsidP="00195F91"/>
        </w:tc>
        <w:tc>
          <w:tcPr>
            <w:tcW w:w="1799" w:type="dxa"/>
          </w:tcPr>
          <w:p w14:paraId="6A367DB6" w14:textId="77777777" w:rsidR="00C520C6" w:rsidRPr="003050AC" w:rsidRDefault="00C520C6" w:rsidP="00195F91"/>
        </w:tc>
        <w:tc>
          <w:tcPr>
            <w:tcW w:w="1797" w:type="dxa"/>
          </w:tcPr>
          <w:p w14:paraId="4781AD25" w14:textId="77777777" w:rsidR="00C520C6" w:rsidRPr="003050AC" w:rsidRDefault="00C520C6" w:rsidP="00195F91"/>
        </w:tc>
        <w:tc>
          <w:tcPr>
            <w:tcW w:w="1795" w:type="dxa"/>
          </w:tcPr>
          <w:p w14:paraId="54DC5236" w14:textId="77777777" w:rsidR="00C520C6" w:rsidRPr="003050AC" w:rsidRDefault="00C520C6" w:rsidP="00195F91"/>
        </w:tc>
      </w:tr>
      <w:tr w:rsidR="00C520C6" w:rsidRPr="003050AC" w14:paraId="1551E7A3" w14:textId="77777777" w:rsidTr="00095707">
        <w:tc>
          <w:tcPr>
            <w:tcW w:w="2210" w:type="dxa"/>
          </w:tcPr>
          <w:p w14:paraId="059EA253" w14:textId="77777777" w:rsidR="00C520C6" w:rsidRPr="003050AC" w:rsidRDefault="00C520C6" w:rsidP="00195F91">
            <w:r w:rsidRPr="003050AC">
              <w:t>Nombre:</w:t>
            </w:r>
          </w:p>
        </w:tc>
        <w:tc>
          <w:tcPr>
            <w:tcW w:w="7194" w:type="dxa"/>
            <w:gridSpan w:val="4"/>
          </w:tcPr>
          <w:p w14:paraId="31C608F2" w14:textId="528CBCDA" w:rsidR="00C520C6" w:rsidRPr="003050AC" w:rsidRDefault="000B7163" w:rsidP="00195F91">
            <w:r w:rsidRPr="003050AC">
              <w:t>Juan Camilo Morales Pérez</w:t>
            </w:r>
          </w:p>
        </w:tc>
      </w:tr>
      <w:tr w:rsidR="00C520C6" w:rsidRPr="003050AC" w14:paraId="71832EDB" w14:textId="77777777" w:rsidTr="00095707">
        <w:tc>
          <w:tcPr>
            <w:tcW w:w="2210" w:type="dxa"/>
          </w:tcPr>
          <w:p w14:paraId="023002C7" w14:textId="77777777" w:rsidR="00C520C6" w:rsidRPr="003050AC" w:rsidRDefault="00C520C6" w:rsidP="00195F91">
            <w:r w:rsidRPr="003050AC">
              <w:t>Rol:</w:t>
            </w:r>
          </w:p>
        </w:tc>
        <w:tc>
          <w:tcPr>
            <w:tcW w:w="7194" w:type="dxa"/>
            <w:gridSpan w:val="4"/>
          </w:tcPr>
          <w:p w14:paraId="06E7465E" w14:textId="5022F024" w:rsidR="00C520C6" w:rsidRPr="003050AC" w:rsidRDefault="004970E2" w:rsidP="00195F91">
            <w:r w:rsidRPr="003050AC">
              <w:t>Analista QA</w:t>
            </w:r>
          </w:p>
        </w:tc>
      </w:tr>
      <w:tr w:rsidR="00C520C6" w:rsidRPr="003050AC" w14:paraId="501D8DC4" w14:textId="77777777" w:rsidTr="00095707">
        <w:tc>
          <w:tcPr>
            <w:tcW w:w="2210" w:type="dxa"/>
          </w:tcPr>
          <w:p w14:paraId="50A98CEC" w14:textId="77777777" w:rsidR="00C520C6" w:rsidRPr="003050AC" w:rsidRDefault="00C520C6" w:rsidP="00195F91">
            <w:r w:rsidRPr="003050AC">
              <w:t>Responsabilidades:</w:t>
            </w:r>
          </w:p>
        </w:tc>
        <w:tc>
          <w:tcPr>
            <w:tcW w:w="7194" w:type="dxa"/>
            <w:gridSpan w:val="4"/>
          </w:tcPr>
          <w:p w14:paraId="0A9B324A" w14:textId="11E83772" w:rsidR="004970E2" w:rsidRPr="003050AC" w:rsidRDefault="004970E2" w:rsidP="004970E2">
            <w:pPr>
              <w:pStyle w:val="Listaconvietas"/>
              <w:rPr>
                <w:lang w:val="es-CO" w:eastAsia="es-CO"/>
              </w:rPr>
            </w:pPr>
            <w:r w:rsidRPr="003050AC">
              <w:rPr>
                <w:lang w:val="es-CO" w:eastAsia="es-CO"/>
              </w:rPr>
              <w:t xml:space="preserve">Crear un plan de pruebas y </w:t>
            </w:r>
            <w:r w:rsidR="00420D0E" w:rsidRPr="003050AC">
              <w:rPr>
                <w:lang w:val="es-CO" w:eastAsia="es-CO"/>
              </w:rPr>
              <w:t>testeo</w:t>
            </w:r>
          </w:p>
          <w:p w14:paraId="7EE5067D" w14:textId="77777777" w:rsidR="004970E2" w:rsidRPr="003050AC" w:rsidRDefault="004970E2" w:rsidP="004970E2">
            <w:pPr>
              <w:pStyle w:val="Listaconvietas"/>
              <w:rPr>
                <w:lang w:val="es-CO" w:eastAsia="es-CO"/>
              </w:rPr>
            </w:pPr>
            <w:r w:rsidRPr="003050AC">
              <w:rPr>
                <w:lang w:val="es-CO" w:eastAsia="es-CO"/>
              </w:rPr>
              <w:t>Probar programas de automatización</w:t>
            </w:r>
          </w:p>
          <w:p w14:paraId="31050402" w14:textId="0EF793FB" w:rsidR="004970E2" w:rsidRPr="003050AC" w:rsidRDefault="004970E2" w:rsidP="00095707">
            <w:pPr>
              <w:pStyle w:val="Listaconvietas"/>
              <w:rPr>
                <w:lang w:val="es-CO" w:eastAsia="es-CO"/>
              </w:rPr>
            </w:pPr>
            <w:r w:rsidRPr="003050AC">
              <w:rPr>
                <w:lang w:val="es-CO" w:eastAsia="es-CO"/>
              </w:rPr>
              <w:t>Mejorar estrategias de pruebas</w:t>
            </w:r>
          </w:p>
          <w:p w14:paraId="2BA0BA73" w14:textId="0B3E35E2" w:rsidR="00C520C6" w:rsidRPr="003050AC" w:rsidRDefault="004970E2" w:rsidP="004970E2">
            <w:pPr>
              <w:pStyle w:val="Listaconvietas"/>
              <w:rPr>
                <w:lang w:val="es-CO" w:eastAsia="es-CO"/>
              </w:rPr>
            </w:pPr>
            <w:r w:rsidRPr="003050AC">
              <w:rPr>
                <w:lang w:val="es-CO" w:eastAsia="es-CO"/>
              </w:rPr>
              <w:t>Asegurar que el software está listo para el público</w:t>
            </w:r>
          </w:p>
        </w:tc>
      </w:tr>
    </w:tbl>
    <w:p w14:paraId="750A61C0" w14:textId="77777777" w:rsidR="00753EC9" w:rsidRPr="003050AC" w:rsidRDefault="00753EC9" w:rsidP="00753EC9"/>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0"/>
        <w:gridCol w:w="1803"/>
        <w:gridCol w:w="1799"/>
        <w:gridCol w:w="1797"/>
        <w:gridCol w:w="1795"/>
      </w:tblGrid>
      <w:tr w:rsidR="00BE0F9B" w:rsidRPr="003050AC" w14:paraId="3B54A225" w14:textId="77777777" w:rsidTr="00195F91">
        <w:tc>
          <w:tcPr>
            <w:tcW w:w="2210" w:type="dxa"/>
          </w:tcPr>
          <w:p w14:paraId="70BF5272" w14:textId="6510D385" w:rsidR="00095707" w:rsidRPr="003050AC" w:rsidRDefault="00BE0F9B" w:rsidP="00195F91">
            <w:r w:rsidRPr="003050AC">
              <w:rPr>
                <w:noProof/>
              </w:rPr>
              <w:drawing>
                <wp:inline distT="0" distB="0" distL="0" distR="0" wp14:anchorId="5051DEE6" wp14:editId="4D802F50">
                  <wp:extent cx="1143000" cy="1143000"/>
                  <wp:effectExtent l="0" t="0" r="0" b="0"/>
                  <wp:docPr id="11" name="Imagen 1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1803" w:type="dxa"/>
          </w:tcPr>
          <w:p w14:paraId="76CAE562" w14:textId="77777777" w:rsidR="00095707" w:rsidRPr="003050AC" w:rsidRDefault="00095707" w:rsidP="00195F91"/>
        </w:tc>
        <w:tc>
          <w:tcPr>
            <w:tcW w:w="1799" w:type="dxa"/>
          </w:tcPr>
          <w:p w14:paraId="60CED81C" w14:textId="77777777" w:rsidR="00095707" w:rsidRPr="003050AC" w:rsidRDefault="00095707" w:rsidP="00195F91"/>
        </w:tc>
        <w:tc>
          <w:tcPr>
            <w:tcW w:w="1797" w:type="dxa"/>
          </w:tcPr>
          <w:p w14:paraId="7A459F95" w14:textId="77777777" w:rsidR="00095707" w:rsidRPr="003050AC" w:rsidRDefault="00095707" w:rsidP="00195F91"/>
        </w:tc>
        <w:tc>
          <w:tcPr>
            <w:tcW w:w="1795" w:type="dxa"/>
          </w:tcPr>
          <w:p w14:paraId="5C08092B" w14:textId="77777777" w:rsidR="00095707" w:rsidRPr="003050AC" w:rsidRDefault="00095707" w:rsidP="00195F91"/>
        </w:tc>
      </w:tr>
      <w:tr w:rsidR="00095707" w:rsidRPr="003050AC" w14:paraId="334C2DC2" w14:textId="77777777" w:rsidTr="00195F91">
        <w:tc>
          <w:tcPr>
            <w:tcW w:w="2210" w:type="dxa"/>
          </w:tcPr>
          <w:p w14:paraId="38DD3205" w14:textId="77777777" w:rsidR="00095707" w:rsidRPr="003050AC" w:rsidRDefault="00095707" w:rsidP="00195F91">
            <w:r w:rsidRPr="003050AC">
              <w:t>Nombre:</w:t>
            </w:r>
          </w:p>
        </w:tc>
        <w:tc>
          <w:tcPr>
            <w:tcW w:w="7194" w:type="dxa"/>
            <w:gridSpan w:val="4"/>
          </w:tcPr>
          <w:p w14:paraId="18D4B5B9" w14:textId="78FBBD31" w:rsidR="00095707" w:rsidRPr="003050AC" w:rsidRDefault="00BE0F9B" w:rsidP="00195F91">
            <w:r w:rsidRPr="003050AC">
              <w:t xml:space="preserve">Andrés Gilberto </w:t>
            </w:r>
            <w:r w:rsidR="00EF3C22" w:rsidRPr="003050AC">
              <w:t>Martínez</w:t>
            </w:r>
            <w:r w:rsidRPr="003050AC">
              <w:t xml:space="preserve"> Cobos </w:t>
            </w:r>
          </w:p>
        </w:tc>
      </w:tr>
      <w:tr w:rsidR="00095707" w:rsidRPr="003050AC" w14:paraId="38E42839" w14:textId="77777777" w:rsidTr="00195F91">
        <w:tc>
          <w:tcPr>
            <w:tcW w:w="2210" w:type="dxa"/>
          </w:tcPr>
          <w:p w14:paraId="0C84441F" w14:textId="77777777" w:rsidR="00095707" w:rsidRPr="003050AC" w:rsidRDefault="00095707" w:rsidP="00195F91">
            <w:r w:rsidRPr="003050AC">
              <w:t>Rol:</w:t>
            </w:r>
          </w:p>
        </w:tc>
        <w:tc>
          <w:tcPr>
            <w:tcW w:w="7194" w:type="dxa"/>
            <w:gridSpan w:val="4"/>
          </w:tcPr>
          <w:p w14:paraId="4936082B" w14:textId="39D13F33" w:rsidR="00095707" w:rsidRPr="003050AC" w:rsidRDefault="00EF3C22" w:rsidP="00195F91">
            <w:r w:rsidRPr="003050AC">
              <w:t>Desarrollador</w:t>
            </w:r>
          </w:p>
        </w:tc>
      </w:tr>
      <w:tr w:rsidR="00095707" w:rsidRPr="003050AC" w14:paraId="165A7D9F" w14:textId="77777777" w:rsidTr="00195F91">
        <w:tc>
          <w:tcPr>
            <w:tcW w:w="2210" w:type="dxa"/>
          </w:tcPr>
          <w:p w14:paraId="23E7DAF1" w14:textId="77777777" w:rsidR="00095707" w:rsidRPr="003050AC" w:rsidRDefault="00095707" w:rsidP="00195F91">
            <w:r w:rsidRPr="003050AC">
              <w:t>Responsabilidades:</w:t>
            </w:r>
          </w:p>
        </w:tc>
        <w:tc>
          <w:tcPr>
            <w:tcW w:w="7194" w:type="dxa"/>
            <w:gridSpan w:val="4"/>
          </w:tcPr>
          <w:p w14:paraId="1A4BEE4C" w14:textId="0CBD1D40" w:rsidR="00EF3C22" w:rsidRPr="003050AC" w:rsidRDefault="00EF3C22" w:rsidP="00EF3C22">
            <w:pPr>
              <w:pStyle w:val="Listaconvietas"/>
              <w:rPr>
                <w:lang w:val="es-CO" w:eastAsia="es-CO"/>
              </w:rPr>
            </w:pPr>
            <w:r w:rsidRPr="003050AC">
              <w:rPr>
                <w:lang w:val="es-CO" w:eastAsia="es-CO"/>
              </w:rPr>
              <w:t>Desarrollar y entregar Software funcional que entregue valor de acuerdo con las necesidades del negocio.</w:t>
            </w:r>
          </w:p>
          <w:p w14:paraId="4A11579A" w14:textId="3E695DAF" w:rsidR="00095707" w:rsidRPr="003050AC" w:rsidRDefault="00EF3C22" w:rsidP="00EF3C22">
            <w:pPr>
              <w:pStyle w:val="Listaconvietas"/>
              <w:rPr>
                <w:lang w:val="es-CO" w:eastAsia="es-CO"/>
              </w:rPr>
            </w:pPr>
            <w:r w:rsidRPr="003050AC">
              <w:rPr>
                <w:lang w:val="es-CO" w:eastAsia="es-CO"/>
              </w:rPr>
              <w:t>Garantizar la calidad de software, efectuando pruebas unitarias.</w:t>
            </w:r>
          </w:p>
        </w:tc>
      </w:tr>
      <w:tr w:rsidR="00827298" w:rsidRPr="003050AC" w14:paraId="2EBD8453" w14:textId="77777777" w:rsidTr="00195F91">
        <w:tc>
          <w:tcPr>
            <w:tcW w:w="2210" w:type="dxa"/>
          </w:tcPr>
          <w:p w14:paraId="76814AA9" w14:textId="018FB6B9" w:rsidR="00EF3C22" w:rsidRPr="003050AC" w:rsidRDefault="00827298" w:rsidP="00195F91">
            <w:r w:rsidRPr="003050AC">
              <w:rPr>
                <w:noProof/>
              </w:rPr>
              <w:drawing>
                <wp:inline distT="0" distB="0" distL="0" distR="0" wp14:anchorId="7407F675" wp14:editId="4F65B26D">
                  <wp:extent cx="1165860" cy="1337004"/>
                  <wp:effectExtent l="0" t="0" r="0" b="0"/>
                  <wp:docPr id="14" name="Imagen 1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788" t="15369" r="10086"/>
                          <a:stretch/>
                        </pic:blipFill>
                        <pic:spPr bwMode="auto">
                          <a:xfrm>
                            <a:off x="0" y="0"/>
                            <a:ext cx="1186216" cy="136034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03" w:type="dxa"/>
          </w:tcPr>
          <w:p w14:paraId="591A26D6" w14:textId="77777777" w:rsidR="00EF3C22" w:rsidRPr="003050AC" w:rsidRDefault="00EF3C22" w:rsidP="00195F91"/>
        </w:tc>
        <w:tc>
          <w:tcPr>
            <w:tcW w:w="1799" w:type="dxa"/>
          </w:tcPr>
          <w:p w14:paraId="5B50B9E1" w14:textId="77777777" w:rsidR="00EF3C22" w:rsidRPr="003050AC" w:rsidRDefault="00EF3C22" w:rsidP="00195F91"/>
        </w:tc>
        <w:tc>
          <w:tcPr>
            <w:tcW w:w="1797" w:type="dxa"/>
          </w:tcPr>
          <w:p w14:paraId="42F7DA49" w14:textId="77777777" w:rsidR="00EF3C22" w:rsidRPr="003050AC" w:rsidRDefault="00EF3C22" w:rsidP="00195F91"/>
        </w:tc>
        <w:tc>
          <w:tcPr>
            <w:tcW w:w="1795" w:type="dxa"/>
          </w:tcPr>
          <w:p w14:paraId="397DEB6D" w14:textId="77777777" w:rsidR="00EF3C22" w:rsidRPr="003050AC" w:rsidRDefault="00EF3C22" w:rsidP="00195F91"/>
        </w:tc>
      </w:tr>
      <w:tr w:rsidR="00827298" w:rsidRPr="003050AC" w14:paraId="403A386A" w14:textId="77777777" w:rsidTr="00195F91">
        <w:tc>
          <w:tcPr>
            <w:tcW w:w="2210" w:type="dxa"/>
          </w:tcPr>
          <w:p w14:paraId="378A21D2" w14:textId="77777777" w:rsidR="00EF3C22" w:rsidRPr="003050AC" w:rsidRDefault="00EF3C22" w:rsidP="00195F91">
            <w:r w:rsidRPr="003050AC">
              <w:t>Nombre:</w:t>
            </w:r>
          </w:p>
        </w:tc>
        <w:tc>
          <w:tcPr>
            <w:tcW w:w="7194" w:type="dxa"/>
            <w:gridSpan w:val="4"/>
          </w:tcPr>
          <w:p w14:paraId="49403B92" w14:textId="505D9FD9" w:rsidR="00EF3C22" w:rsidRPr="003050AC" w:rsidRDefault="00827298" w:rsidP="00195F91">
            <w:r w:rsidRPr="003050AC">
              <w:t xml:space="preserve">Diego Fernando </w:t>
            </w:r>
            <w:r w:rsidR="00D51722" w:rsidRPr="003050AC">
              <w:t>Díaz Herrera</w:t>
            </w:r>
          </w:p>
        </w:tc>
      </w:tr>
      <w:tr w:rsidR="00827298" w:rsidRPr="003050AC" w14:paraId="184F9C56" w14:textId="77777777" w:rsidTr="00195F91">
        <w:tc>
          <w:tcPr>
            <w:tcW w:w="2210" w:type="dxa"/>
          </w:tcPr>
          <w:p w14:paraId="14931553" w14:textId="77777777" w:rsidR="00EF3C22" w:rsidRPr="003050AC" w:rsidRDefault="00EF3C22" w:rsidP="00195F91">
            <w:r w:rsidRPr="003050AC">
              <w:t>Rol:</w:t>
            </w:r>
          </w:p>
        </w:tc>
        <w:tc>
          <w:tcPr>
            <w:tcW w:w="7194" w:type="dxa"/>
            <w:gridSpan w:val="4"/>
          </w:tcPr>
          <w:p w14:paraId="69A5CA52" w14:textId="77777777" w:rsidR="00EF3C22" w:rsidRPr="003050AC" w:rsidRDefault="00EF3C22" w:rsidP="00195F91">
            <w:r w:rsidRPr="003050AC">
              <w:t>Desarrollador</w:t>
            </w:r>
          </w:p>
        </w:tc>
      </w:tr>
      <w:tr w:rsidR="00827298" w:rsidRPr="003050AC" w14:paraId="6D031704" w14:textId="77777777" w:rsidTr="00195F91">
        <w:tc>
          <w:tcPr>
            <w:tcW w:w="2210" w:type="dxa"/>
          </w:tcPr>
          <w:p w14:paraId="412D3BFA" w14:textId="77777777" w:rsidR="00EF3C22" w:rsidRPr="003050AC" w:rsidRDefault="00EF3C22" w:rsidP="00195F91">
            <w:r w:rsidRPr="003050AC">
              <w:t>Responsabilidades:</w:t>
            </w:r>
          </w:p>
        </w:tc>
        <w:tc>
          <w:tcPr>
            <w:tcW w:w="7194" w:type="dxa"/>
            <w:gridSpan w:val="4"/>
          </w:tcPr>
          <w:p w14:paraId="7F62AA27" w14:textId="77777777" w:rsidR="00EF3C22" w:rsidRPr="003050AC" w:rsidRDefault="00EF3C22" w:rsidP="00195F91">
            <w:pPr>
              <w:pStyle w:val="Listaconvietas"/>
              <w:rPr>
                <w:lang w:val="es-CO" w:eastAsia="es-CO"/>
              </w:rPr>
            </w:pPr>
            <w:r w:rsidRPr="003050AC">
              <w:rPr>
                <w:lang w:val="es-CO" w:eastAsia="es-CO"/>
              </w:rPr>
              <w:t>Desarrollar y entregar Software funcional que entregue valor de acuerdo con las necesidades del negocio.</w:t>
            </w:r>
          </w:p>
          <w:p w14:paraId="07268D30" w14:textId="77777777" w:rsidR="00EF3C22" w:rsidRPr="003050AC" w:rsidRDefault="00EF3C22" w:rsidP="00195F91">
            <w:pPr>
              <w:pStyle w:val="Listaconvietas"/>
              <w:rPr>
                <w:lang w:val="es-CO" w:eastAsia="es-CO"/>
              </w:rPr>
            </w:pPr>
            <w:r w:rsidRPr="003050AC">
              <w:rPr>
                <w:lang w:val="es-CO" w:eastAsia="es-CO"/>
              </w:rPr>
              <w:t>Garantizar la calidad de software, efectuando pruebas unitarias.</w:t>
            </w:r>
          </w:p>
        </w:tc>
      </w:tr>
    </w:tbl>
    <w:p w14:paraId="23470A4F" w14:textId="77777777" w:rsidR="00D71322" w:rsidRPr="003050AC" w:rsidRDefault="00D71322" w:rsidP="00862642">
      <w:pPr>
        <w:pStyle w:val="Ttulo1"/>
        <w:rPr>
          <w:rStyle w:val="nfasis"/>
          <w:lang w:val="es-CO"/>
        </w:rPr>
      </w:pPr>
    </w:p>
    <w:p w14:paraId="3482966C" w14:textId="77777777" w:rsidR="00D71322" w:rsidRPr="003050AC" w:rsidRDefault="00D71322">
      <w:pPr>
        <w:rPr>
          <w:rStyle w:val="nfasis"/>
          <w:rFonts w:asciiTheme="majorHAnsi" w:hAnsiTheme="majorHAnsi"/>
          <w:b/>
          <w:bCs/>
          <w:sz w:val="72"/>
          <w:szCs w:val="18"/>
        </w:rPr>
      </w:pPr>
      <w:r w:rsidRPr="003050AC">
        <w:rPr>
          <w:rStyle w:val="nfasis"/>
        </w:rPr>
        <w:br w:type="page"/>
      </w:r>
    </w:p>
    <w:p w14:paraId="20110C72" w14:textId="776338AF" w:rsidR="00862642" w:rsidRPr="003050AC" w:rsidRDefault="00862642" w:rsidP="00862642">
      <w:pPr>
        <w:pStyle w:val="Ttulo1"/>
        <w:rPr>
          <w:rStyle w:val="nfasis"/>
          <w:lang w:val="es-CO"/>
        </w:rPr>
      </w:pPr>
      <w:bookmarkStart w:id="6" w:name="_Toc49275842"/>
      <w:r w:rsidRPr="003050AC">
        <w:rPr>
          <w:rStyle w:val="nfasis"/>
          <w:lang w:val="es-CO"/>
        </w:rPr>
        <w:lastRenderedPageBreak/>
        <w:t>Riesgos positivos y negativos</w:t>
      </w:r>
      <w:bookmarkEnd w:id="6"/>
    </w:p>
    <w:tbl>
      <w:tblPr>
        <w:tblStyle w:val="Tablaconcuadrcula"/>
        <w:tblW w:w="0" w:type="auto"/>
        <w:tblLook w:val="04A0" w:firstRow="1" w:lastRow="0" w:firstColumn="1" w:lastColumn="0" w:noHBand="0" w:noVBand="1"/>
      </w:tblPr>
      <w:tblGrid>
        <w:gridCol w:w="2207"/>
        <w:gridCol w:w="2142"/>
        <w:gridCol w:w="2221"/>
        <w:gridCol w:w="2824"/>
      </w:tblGrid>
      <w:tr w:rsidR="00F80B87" w:rsidRPr="003050AC" w14:paraId="657E7DBF" w14:textId="77777777" w:rsidTr="00F80B87">
        <w:trPr>
          <w:trHeight w:val="580"/>
        </w:trPr>
        <w:tc>
          <w:tcPr>
            <w:tcW w:w="2480" w:type="dxa"/>
            <w:hideMark/>
          </w:tcPr>
          <w:p w14:paraId="7B60FCBC" w14:textId="77777777" w:rsidR="00F80B87" w:rsidRPr="003050AC" w:rsidRDefault="00F80B87" w:rsidP="00F80B87">
            <w:pPr>
              <w:rPr>
                <w:b/>
                <w:bCs/>
                <w:iCs/>
                <w:color w:val="4472C4" w:themeColor="accent1"/>
              </w:rPr>
            </w:pPr>
            <w:r w:rsidRPr="003050AC">
              <w:rPr>
                <w:b/>
                <w:bCs/>
                <w:iCs/>
                <w:color w:val="4472C4" w:themeColor="accent1"/>
              </w:rPr>
              <w:t>Causa</w:t>
            </w:r>
          </w:p>
        </w:tc>
        <w:tc>
          <w:tcPr>
            <w:tcW w:w="2500" w:type="dxa"/>
            <w:hideMark/>
          </w:tcPr>
          <w:p w14:paraId="52CCA996" w14:textId="77777777" w:rsidR="00F80B87" w:rsidRPr="003050AC" w:rsidRDefault="00F80B87" w:rsidP="00F80B87">
            <w:pPr>
              <w:rPr>
                <w:b/>
                <w:bCs/>
                <w:iCs/>
                <w:color w:val="4472C4" w:themeColor="accent1"/>
              </w:rPr>
            </w:pPr>
            <w:r w:rsidRPr="003050AC">
              <w:rPr>
                <w:b/>
                <w:bCs/>
                <w:iCs/>
                <w:color w:val="4472C4" w:themeColor="accent1"/>
              </w:rPr>
              <w:t>Riesgo</w:t>
            </w:r>
          </w:p>
        </w:tc>
        <w:tc>
          <w:tcPr>
            <w:tcW w:w="2540" w:type="dxa"/>
            <w:hideMark/>
          </w:tcPr>
          <w:p w14:paraId="1092D1E9" w14:textId="77777777" w:rsidR="00F80B87" w:rsidRPr="003050AC" w:rsidRDefault="00F80B87" w:rsidP="00F80B87">
            <w:pPr>
              <w:rPr>
                <w:b/>
                <w:bCs/>
                <w:iCs/>
                <w:color w:val="4472C4" w:themeColor="accent1"/>
              </w:rPr>
            </w:pPr>
            <w:r w:rsidRPr="003050AC">
              <w:rPr>
                <w:b/>
                <w:bCs/>
                <w:iCs/>
                <w:color w:val="4472C4" w:themeColor="accent1"/>
              </w:rPr>
              <w:t>Consecuencia de la materialización</w:t>
            </w:r>
          </w:p>
        </w:tc>
        <w:tc>
          <w:tcPr>
            <w:tcW w:w="3800" w:type="dxa"/>
            <w:hideMark/>
          </w:tcPr>
          <w:p w14:paraId="6B8B9921" w14:textId="77777777" w:rsidR="00F80B87" w:rsidRPr="003050AC" w:rsidRDefault="00F80B87" w:rsidP="00F80B87">
            <w:pPr>
              <w:rPr>
                <w:b/>
                <w:bCs/>
                <w:iCs/>
                <w:color w:val="4472C4" w:themeColor="accent1"/>
              </w:rPr>
            </w:pPr>
            <w:r w:rsidRPr="003050AC">
              <w:rPr>
                <w:b/>
                <w:bCs/>
                <w:iCs/>
                <w:color w:val="4472C4" w:themeColor="accent1"/>
              </w:rPr>
              <w:t>Descripción del Riesgo</w:t>
            </w:r>
          </w:p>
        </w:tc>
      </w:tr>
      <w:tr w:rsidR="00F80B87" w:rsidRPr="003050AC" w14:paraId="7763E265" w14:textId="77777777" w:rsidTr="00F80B87">
        <w:trPr>
          <w:trHeight w:val="1740"/>
        </w:trPr>
        <w:tc>
          <w:tcPr>
            <w:tcW w:w="2480" w:type="dxa"/>
            <w:hideMark/>
          </w:tcPr>
          <w:p w14:paraId="40AB04D8" w14:textId="77777777" w:rsidR="00F80B87" w:rsidRPr="003050AC" w:rsidRDefault="00F80B87">
            <w:pPr>
              <w:rPr>
                <w:iCs/>
                <w:color w:val="4472C4" w:themeColor="accent1"/>
              </w:rPr>
            </w:pPr>
            <w:r w:rsidRPr="003050AC">
              <w:rPr>
                <w:iCs/>
                <w:color w:val="4472C4" w:themeColor="accent1"/>
              </w:rPr>
              <w:t>una mala ejecución en las actividades definidas para el proyecto.</w:t>
            </w:r>
          </w:p>
        </w:tc>
        <w:tc>
          <w:tcPr>
            <w:tcW w:w="2500" w:type="dxa"/>
            <w:hideMark/>
          </w:tcPr>
          <w:p w14:paraId="7BE5A0FE" w14:textId="77777777" w:rsidR="00F80B87" w:rsidRPr="003050AC" w:rsidRDefault="00F80B87">
            <w:pPr>
              <w:rPr>
                <w:iCs/>
                <w:color w:val="4472C4" w:themeColor="accent1"/>
              </w:rPr>
            </w:pPr>
            <w:r w:rsidRPr="003050AC">
              <w:rPr>
                <w:iCs/>
                <w:color w:val="4472C4" w:themeColor="accent1"/>
              </w:rPr>
              <w:t>retraso del proyecto</w:t>
            </w:r>
          </w:p>
        </w:tc>
        <w:tc>
          <w:tcPr>
            <w:tcW w:w="2540" w:type="dxa"/>
            <w:hideMark/>
          </w:tcPr>
          <w:p w14:paraId="335E17E6" w14:textId="77777777" w:rsidR="00F80B87" w:rsidRPr="003050AC" w:rsidRDefault="00F80B87">
            <w:pPr>
              <w:rPr>
                <w:iCs/>
                <w:color w:val="4472C4" w:themeColor="accent1"/>
              </w:rPr>
            </w:pPr>
            <w:r w:rsidRPr="003050AC">
              <w:rPr>
                <w:iCs/>
                <w:color w:val="4472C4" w:themeColor="accent1"/>
              </w:rPr>
              <w:t>retraso de la puesta en producción del sistema, aumento de costos y tiempos.</w:t>
            </w:r>
          </w:p>
        </w:tc>
        <w:tc>
          <w:tcPr>
            <w:tcW w:w="3800" w:type="dxa"/>
            <w:hideMark/>
          </w:tcPr>
          <w:p w14:paraId="3BC7B47D" w14:textId="77777777" w:rsidR="00F80B87" w:rsidRPr="003050AC" w:rsidRDefault="00F80B87">
            <w:pPr>
              <w:rPr>
                <w:iCs/>
                <w:color w:val="4472C4" w:themeColor="accent1"/>
              </w:rPr>
            </w:pPr>
            <w:r w:rsidRPr="003050AC">
              <w:rPr>
                <w:iCs/>
                <w:color w:val="4472C4" w:themeColor="accent1"/>
              </w:rPr>
              <w:t>Debido a una mala ejecución en las actividades definidas para el proyecto. Existe el riesgo de retraso del proyecto lo que genera como consecuencia retraso de la puesta en producción del sistema, aumento de costos y tiempos.</w:t>
            </w:r>
          </w:p>
        </w:tc>
      </w:tr>
      <w:tr w:rsidR="00F80B87" w:rsidRPr="003050AC" w14:paraId="3AEB4EFE" w14:textId="77777777" w:rsidTr="00F80B87">
        <w:trPr>
          <w:trHeight w:val="2030"/>
        </w:trPr>
        <w:tc>
          <w:tcPr>
            <w:tcW w:w="2480" w:type="dxa"/>
            <w:hideMark/>
          </w:tcPr>
          <w:p w14:paraId="4DF1255E" w14:textId="77777777" w:rsidR="00F80B87" w:rsidRPr="003050AC" w:rsidRDefault="00F80B87">
            <w:pPr>
              <w:rPr>
                <w:iCs/>
                <w:color w:val="4472C4" w:themeColor="accent1"/>
              </w:rPr>
            </w:pPr>
            <w:r w:rsidRPr="003050AC">
              <w:rPr>
                <w:iCs/>
                <w:color w:val="4472C4" w:themeColor="accent1"/>
              </w:rPr>
              <w:t>mala planeación en la estimación de los recursos humanos requeridos.</w:t>
            </w:r>
          </w:p>
        </w:tc>
        <w:tc>
          <w:tcPr>
            <w:tcW w:w="2500" w:type="dxa"/>
            <w:hideMark/>
          </w:tcPr>
          <w:p w14:paraId="3733578C" w14:textId="77777777" w:rsidR="00F80B87" w:rsidRPr="003050AC" w:rsidRDefault="00F80B87">
            <w:pPr>
              <w:rPr>
                <w:iCs/>
                <w:color w:val="4472C4" w:themeColor="accent1"/>
              </w:rPr>
            </w:pPr>
            <w:r w:rsidRPr="003050AC">
              <w:rPr>
                <w:iCs/>
                <w:color w:val="4472C4" w:themeColor="accent1"/>
              </w:rPr>
              <w:t>aumento de costos</w:t>
            </w:r>
          </w:p>
        </w:tc>
        <w:tc>
          <w:tcPr>
            <w:tcW w:w="2540" w:type="dxa"/>
            <w:hideMark/>
          </w:tcPr>
          <w:p w14:paraId="47B26BE0" w14:textId="51827236" w:rsidR="00F80B87" w:rsidRPr="003050AC" w:rsidRDefault="00F80B87">
            <w:pPr>
              <w:rPr>
                <w:iCs/>
                <w:color w:val="4472C4" w:themeColor="accent1"/>
              </w:rPr>
            </w:pPr>
            <w:r w:rsidRPr="003050AC">
              <w:rPr>
                <w:iCs/>
                <w:color w:val="4472C4" w:themeColor="accent1"/>
              </w:rPr>
              <w:t xml:space="preserve">retrasos en la ejecución hasta aprobación de un nuevo </w:t>
            </w:r>
            <w:r w:rsidR="00D71322" w:rsidRPr="003050AC">
              <w:rPr>
                <w:iCs/>
                <w:color w:val="4472C4" w:themeColor="accent1"/>
              </w:rPr>
              <w:t>presupuesto</w:t>
            </w:r>
          </w:p>
        </w:tc>
        <w:tc>
          <w:tcPr>
            <w:tcW w:w="3800" w:type="dxa"/>
            <w:hideMark/>
          </w:tcPr>
          <w:p w14:paraId="22E15E4C" w14:textId="6A34DC3E" w:rsidR="00F80B87" w:rsidRPr="003050AC" w:rsidRDefault="00F80B87">
            <w:pPr>
              <w:rPr>
                <w:iCs/>
                <w:color w:val="4472C4" w:themeColor="accent1"/>
              </w:rPr>
            </w:pPr>
            <w:r w:rsidRPr="003050AC">
              <w:rPr>
                <w:iCs/>
                <w:color w:val="4472C4" w:themeColor="accent1"/>
              </w:rPr>
              <w:t xml:space="preserve">Debido a mala planeación en la estimación de los recursos humanos requeridos. Existe el riesgo de aumento de costos lo que genera como consecuencia retrasos en la ejecución hasta aprobación de un nuevo </w:t>
            </w:r>
            <w:r w:rsidR="00D71322" w:rsidRPr="003050AC">
              <w:rPr>
                <w:iCs/>
                <w:color w:val="4472C4" w:themeColor="accent1"/>
              </w:rPr>
              <w:t>presupuesto</w:t>
            </w:r>
          </w:p>
        </w:tc>
      </w:tr>
      <w:tr w:rsidR="00F80B87" w:rsidRPr="003050AC" w14:paraId="5C6C2102" w14:textId="77777777" w:rsidTr="00F80B87">
        <w:trPr>
          <w:trHeight w:val="1740"/>
        </w:trPr>
        <w:tc>
          <w:tcPr>
            <w:tcW w:w="2480" w:type="dxa"/>
            <w:hideMark/>
          </w:tcPr>
          <w:p w14:paraId="704247C1" w14:textId="17E6AEF8" w:rsidR="00F80B87" w:rsidRPr="003050AC" w:rsidRDefault="00F80B87">
            <w:pPr>
              <w:rPr>
                <w:iCs/>
                <w:color w:val="4472C4" w:themeColor="accent1"/>
              </w:rPr>
            </w:pPr>
            <w:r w:rsidRPr="003050AC">
              <w:rPr>
                <w:iCs/>
                <w:color w:val="4472C4" w:themeColor="accent1"/>
              </w:rPr>
              <w:t xml:space="preserve">la falta de </w:t>
            </w:r>
            <w:r w:rsidR="00D71322" w:rsidRPr="003050AC">
              <w:rPr>
                <w:iCs/>
                <w:color w:val="4472C4" w:themeColor="accent1"/>
              </w:rPr>
              <w:t>interés</w:t>
            </w:r>
            <w:r w:rsidRPr="003050AC">
              <w:rPr>
                <w:iCs/>
                <w:color w:val="4472C4" w:themeColor="accent1"/>
              </w:rPr>
              <w:t xml:space="preserve"> en el proyecto.</w:t>
            </w:r>
          </w:p>
        </w:tc>
        <w:tc>
          <w:tcPr>
            <w:tcW w:w="2500" w:type="dxa"/>
            <w:hideMark/>
          </w:tcPr>
          <w:p w14:paraId="39C79D04" w14:textId="77777777" w:rsidR="00F80B87" w:rsidRPr="003050AC" w:rsidRDefault="00F80B87">
            <w:pPr>
              <w:rPr>
                <w:iCs/>
                <w:color w:val="4472C4" w:themeColor="accent1"/>
              </w:rPr>
            </w:pPr>
            <w:r w:rsidRPr="003050AC">
              <w:rPr>
                <w:iCs/>
                <w:color w:val="4472C4" w:themeColor="accent1"/>
              </w:rPr>
              <w:t>disminución del apoyo de los patrocinadores</w:t>
            </w:r>
          </w:p>
        </w:tc>
        <w:tc>
          <w:tcPr>
            <w:tcW w:w="2540" w:type="dxa"/>
            <w:hideMark/>
          </w:tcPr>
          <w:p w14:paraId="39DF7D7E" w14:textId="77777777" w:rsidR="00F80B87" w:rsidRPr="003050AC" w:rsidRDefault="00F80B87">
            <w:pPr>
              <w:rPr>
                <w:iCs/>
                <w:color w:val="4472C4" w:themeColor="accent1"/>
              </w:rPr>
            </w:pPr>
            <w:r w:rsidRPr="003050AC">
              <w:rPr>
                <w:iCs/>
                <w:color w:val="4472C4" w:themeColor="accent1"/>
              </w:rPr>
              <w:t xml:space="preserve">que no se cumplan las expectativas del proyecto </w:t>
            </w:r>
          </w:p>
        </w:tc>
        <w:tc>
          <w:tcPr>
            <w:tcW w:w="3800" w:type="dxa"/>
            <w:hideMark/>
          </w:tcPr>
          <w:p w14:paraId="4DDE18D9" w14:textId="4AD4C129" w:rsidR="00F80B87" w:rsidRPr="003050AC" w:rsidRDefault="00F80B87">
            <w:pPr>
              <w:rPr>
                <w:iCs/>
                <w:color w:val="4472C4" w:themeColor="accent1"/>
              </w:rPr>
            </w:pPr>
            <w:r w:rsidRPr="003050AC">
              <w:rPr>
                <w:iCs/>
                <w:color w:val="4472C4" w:themeColor="accent1"/>
              </w:rPr>
              <w:t xml:space="preserve">Debido a la falta de </w:t>
            </w:r>
            <w:r w:rsidR="00D71322" w:rsidRPr="003050AC">
              <w:rPr>
                <w:iCs/>
                <w:color w:val="4472C4" w:themeColor="accent1"/>
              </w:rPr>
              <w:t>interés</w:t>
            </w:r>
            <w:r w:rsidRPr="003050AC">
              <w:rPr>
                <w:iCs/>
                <w:color w:val="4472C4" w:themeColor="accent1"/>
              </w:rPr>
              <w:t xml:space="preserve"> en el proyecto. Existe el riesgo de disminución del apoyo de los patrocinadores lo que genera como consecuencia que no se cumplan las expectativas del proyecto </w:t>
            </w:r>
          </w:p>
        </w:tc>
      </w:tr>
      <w:tr w:rsidR="00F80B87" w:rsidRPr="003050AC" w14:paraId="6A211311" w14:textId="77777777" w:rsidTr="00F80B87">
        <w:trPr>
          <w:trHeight w:val="1740"/>
        </w:trPr>
        <w:tc>
          <w:tcPr>
            <w:tcW w:w="2480" w:type="dxa"/>
            <w:hideMark/>
          </w:tcPr>
          <w:p w14:paraId="3B3B444F" w14:textId="77777777" w:rsidR="00F80B87" w:rsidRPr="003050AC" w:rsidRDefault="00F80B87">
            <w:pPr>
              <w:rPr>
                <w:iCs/>
                <w:color w:val="4472C4" w:themeColor="accent1"/>
              </w:rPr>
            </w:pPr>
            <w:r w:rsidRPr="003050AC">
              <w:rPr>
                <w:iCs/>
                <w:color w:val="4472C4" w:themeColor="accent1"/>
              </w:rPr>
              <w:t>falta de claridad en la comunicación</w:t>
            </w:r>
          </w:p>
        </w:tc>
        <w:tc>
          <w:tcPr>
            <w:tcW w:w="2500" w:type="dxa"/>
            <w:hideMark/>
          </w:tcPr>
          <w:p w14:paraId="6BB86AD4" w14:textId="77777777" w:rsidR="00F80B87" w:rsidRPr="003050AC" w:rsidRDefault="00F80B87">
            <w:pPr>
              <w:rPr>
                <w:iCs/>
                <w:color w:val="4472C4" w:themeColor="accent1"/>
              </w:rPr>
            </w:pPr>
            <w:r w:rsidRPr="003050AC">
              <w:rPr>
                <w:iCs/>
                <w:color w:val="4472C4" w:themeColor="accent1"/>
              </w:rPr>
              <w:t>comunicación no asertiva</w:t>
            </w:r>
          </w:p>
        </w:tc>
        <w:tc>
          <w:tcPr>
            <w:tcW w:w="2540" w:type="dxa"/>
            <w:hideMark/>
          </w:tcPr>
          <w:p w14:paraId="1CE748F2" w14:textId="77777777" w:rsidR="00F80B87" w:rsidRPr="003050AC" w:rsidRDefault="00F80B87">
            <w:pPr>
              <w:rPr>
                <w:iCs/>
                <w:color w:val="4472C4" w:themeColor="accent1"/>
              </w:rPr>
            </w:pPr>
            <w:r w:rsidRPr="003050AC">
              <w:rPr>
                <w:iCs/>
                <w:color w:val="4472C4" w:themeColor="accent1"/>
              </w:rPr>
              <w:t>diferentes interpretaciones a los requerimientos del proyecto</w:t>
            </w:r>
          </w:p>
        </w:tc>
        <w:tc>
          <w:tcPr>
            <w:tcW w:w="3800" w:type="dxa"/>
            <w:hideMark/>
          </w:tcPr>
          <w:p w14:paraId="6FE61E30" w14:textId="77777777" w:rsidR="00F80B87" w:rsidRPr="003050AC" w:rsidRDefault="00F80B87">
            <w:pPr>
              <w:rPr>
                <w:iCs/>
                <w:color w:val="4472C4" w:themeColor="accent1"/>
              </w:rPr>
            </w:pPr>
            <w:r w:rsidRPr="003050AC">
              <w:rPr>
                <w:iCs/>
                <w:color w:val="4472C4" w:themeColor="accent1"/>
              </w:rPr>
              <w:t xml:space="preserve">Debido a falta de claridad en la comunicación Existe el riesgo de comunicación no asertiva lo que </w:t>
            </w:r>
            <w:r w:rsidRPr="003050AC">
              <w:rPr>
                <w:iCs/>
                <w:color w:val="4472C4" w:themeColor="accent1"/>
              </w:rPr>
              <w:lastRenderedPageBreak/>
              <w:t>genera como consecuencia diferentes interpretaciones a los requerimientos del proyecto</w:t>
            </w:r>
          </w:p>
        </w:tc>
      </w:tr>
      <w:tr w:rsidR="00F80B87" w:rsidRPr="003050AC" w14:paraId="6DB70547" w14:textId="77777777" w:rsidTr="00F80B87">
        <w:trPr>
          <w:trHeight w:val="1450"/>
        </w:trPr>
        <w:tc>
          <w:tcPr>
            <w:tcW w:w="2480" w:type="dxa"/>
            <w:hideMark/>
          </w:tcPr>
          <w:p w14:paraId="11E5684B" w14:textId="77777777" w:rsidR="00F80B87" w:rsidRPr="003050AC" w:rsidRDefault="00F80B87">
            <w:pPr>
              <w:rPr>
                <w:iCs/>
                <w:color w:val="4472C4" w:themeColor="accent1"/>
              </w:rPr>
            </w:pPr>
            <w:r w:rsidRPr="003050AC">
              <w:rPr>
                <w:iCs/>
                <w:color w:val="4472C4" w:themeColor="accent1"/>
              </w:rPr>
              <w:lastRenderedPageBreak/>
              <w:t>cambios de personal</w:t>
            </w:r>
          </w:p>
        </w:tc>
        <w:tc>
          <w:tcPr>
            <w:tcW w:w="2500" w:type="dxa"/>
            <w:hideMark/>
          </w:tcPr>
          <w:p w14:paraId="28DEB50D" w14:textId="77777777" w:rsidR="00F80B87" w:rsidRPr="003050AC" w:rsidRDefault="00F80B87">
            <w:pPr>
              <w:rPr>
                <w:iCs/>
                <w:color w:val="4472C4" w:themeColor="accent1"/>
              </w:rPr>
            </w:pPr>
            <w:r w:rsidRPr="003050AC">
              <w:rPr>
                <w:iCs/>
                <w:color w:val="4472C4" w:themeColor="accent1"/>
              </w:rPr>
              <w:t>ruptura del equipo de trabajo</w:t>
            </w:r>
          </w:p>
        </w:tc>
        <w:tc>
          <w:tcPr>
            <w:tcW w:w="2540" w:type="dxa"/>
            <w:hideMark/>
          </w:tcPr>
          <w:p w14:paraId="02D48938" w14:textId="77777777" w:rsidR="00F80B87" w:rsidRPr="003050AC" w:rsidRDefault="00F80B87">
            <w:pPr>
              <w:rPr>
                <w:iCs/>
                <w:color w:val="4472C4" w:themeColor="accent1"/>
              </w:rPr>
            </w:pPr>
            <w:r w:rsidRPr="003050AC">
              <w:rPr>
                <w:iCs/>
                <w:color w:val="4472C4" w:themeColor="accent1"/>
              </w:rPr>
              <w:t>retraso de la puesta en producción del sistema, aumento de costos y tiempos.</w:t>
            </w:r>
          </w:p>
        </w:tc>
        <w:tc>
          <w:tcPr>
            <w:tcW w:w="3800" w:type="dxa"/>
            <w:hideMark/>
          </w:tcPr>
          <w:p w14:paraId="2EA0E67D" w14:textId="77777777" w:rsidR="00F80B87" w:rsidRPr="003050AC" w:rsidRDefault="00F80B87">
            <w:pPr>
              <w:rPr>
                <w:iCs/>
                <w:color w:val="4472C4" w:themeColor="accent1"/>
              </w:rPr>
            </w:pPr>
            <w:r w:rsidRPr="003050AC">
              <w:rPr>
                <w:iCs/>
                <w:color w:val="4472C4" w:themeColor="accent1"/>
              </w:rPr>
              <w:t>Debido a cambios de personal Existe el riesgo de ruptura del equipo de trabajo lo que genera como consecuencia retraso de la puesta en producción del sistema, aumento de costos y tiempos.</w:t>
            </w:r>
          </w:p>
        </w:tc>
      </w:tr>
      <w:tr w:rsidR="00F80B87" w:rsidRPr="003050AC" w14:paraId="79B0A329" w14:textId="77777777" w:rsidTr="00F80B87">
        <w:trPr>
          <w:trHeight w:val="1450"/>
        </w:trPr>
        <w:tc>
          <w:tcPr>
            <w:tcW w:w="2480" w:type="dxa"/>
            <w:hideMark/>
          </w:tcPr>
          <w:p w14:paraId="21526AA8" w14:textId="77777777" w:rsidR="00F80B87" w:rsidRPr="003050AC" w:rsidRDefault="00F80B87">
            <w:pPr>
              <w:rPr>
                <w:iCs/>
                <w:color w:val="4472C4" w:themeColor="accent1"/>
              </w:rPr>
            </w:pPr>
            <w:r w:rsidRPr="003050AC">
              <w:rPr>
                <w:iCs/>
                <w:color w:val="4472C4" w:themeColor="accent1"/>
              </w:rPr>
              <w:t>rotación de personal entre cargos</w:t>
            </w:r>
          </w:p>
        </w:tc>
        <w:tc>
          <w:tcPr>
            <w:tcW w:w="2500" w:type="dxa"/>
            <w:hideMark/>
          </w:tcPr>
          <w:p w14:paraId="71D27E3A" w14:textId="77777777" w:rsidR="00F80B87" w:rsidRPr="003050AC" w:rsidRDefault="00F80B87">
            <w:pPr>
              <w:rPr>
                <w:iCs/>
                <w:color w:val="4472C4" w:themeColor="accent1"/>
              </w:rPr>
            </w:pPr>
            <w:r w:rsidRPr="003050AC">
              <w:rPr>
                <w:iCs/>
                <w:color w:val="4472C4" w:themeColor="accent1"/>
              </w:rPr>
              <w:t>remplazo de interesados</w:t>
            </w:r>
          </w:p>
        </w:tc>
        <w:tc>
          <w:tcPr>
            <w:tcW w:w="2540" w:type="dxa"/>
            <w:hideMark/>
          </w:tcPr>
          <w:p w14:paraId="3341770D" w14:textId="77777777" w:rsidR="00F80B87" w:rsidRPr="003050AC" w:rsidRDefault="00F80B87">
            <w:pPr>
              <w:rPr>
                <w:iCs/>
                <w:color w:val="4472C4" w:themeColor="accent1"/>
              </w:rPr>
            </w:pPr>
            <w:r w:rsidRPr="003050AC">
              <w:rPr>
                <w:iCs/>
                <w:color w:val="4472C4" w:themeColor="accent1"/>
              </w:rPr>
              <w:t xml:space="preserve">que no se cumplan las expectativas del proyecto </w:t>
            </w:r>
          </w:p>
        </w:tc>
        <w:tc>
          <w:tcPr>
            <w:tcW w:w="3800" w:type="dxa"/>
            <w:hideMark/>
          </w:tcPr>
          <w:p w14:paraId="7180EA7D" w14:textId="77777777" w:rsidR="00F80B87" w:rsidRPr="003050AC" w:rsidRDefault="00F80B87">
            <w:pPr>
              <w:rPr>
                <w:iCs/>
                <w:color w:val="4472C4" w:themeColor="accent1"/>
              </w:rPr>
            </w:pPr>
            <w:r w:rsidRPr="003050AC">
              <w:rPr>
                <w:iCs/>
                <w:color w:val="4472C4" w:themeColor="accent1"/>
              </w:rPr>
              <w:t xml:space="preserve">Debido a rotación de personal entre cargos Existe el riesgo de remplazo de interesados lo que genera como consecuencia que no se cumplan las expectativas del proyecto </w:t>
            </w:r>
          </w:p>
        </w:tc>
      </w:tr>
      <w:tr w:rsidR="00F80B87" w:rsidRPr="003050AC" w14:paraId="4A7C8852" w14:textId="77777777" w:rsidTr="00F80B87">
        <w:trPr>
          <w:trHeight w:val="1740"/>
        </w:trPr>
        <w:tc>
          <w:tcPr>
            <w:tcW w:w="2480" w:type="dxa"/>
            <w:hideMark/>
          </w:tcPr>
          <w:p w14:paraId="08704F83" w14:textId="77777777" w:rsidR="00F80B87" w:rsidRPr="003050AC" w:rsidRDefault="00F80B87">
            <w:pPr>
              <w:rPr>
                <w:iCs/>
                <w:color w:val="4472C4" w:themeColor="accent1"/>
              </w:rPr>
            </w:pPr>
            <w:r w:rsidRPr="003050AC">
              <w:rPr>
                <w:iCs/>
                <w:color w:val="4472C4" w:themeColor="accent1"/>
              </w:rPr>
              <w:t>que no hay claridad en los atributos de calidad</w:t>
            </w:r>
          </w:p>
        </w:tc>
        <w:tc>
          <w:tcPr>
            <w:tcW w:w="2500" w:type="dxa"/>
            <w:hideMark/>
          </w:tcPr>
          <w:p w14:paraId="57A7128E" w14:textId="77777777" w:rsidR="00F80B87" w:rsidRPr="003050AC" w:rsidRDefault="00F80B87">
            <w:pPr>
              <w:rPr>
                <w:iCs/>
                <w:color w:val="4472C4" w:themeColor="accent1"/>
              </w:rPr>
            </w:pPr>
            <w:r w:rsidRPr="003050AC">
              <w:rPr>
                <w:iCs/>
                <w:color w:val="4472C4" w:themeColor="accent1"/>
              </w:rPr>
              <w:t>mal diseño de arquitectura</w:t>
            </w:r>
          </w:p>
        </w:tc>
        <w:tc>
          <w:tcPr>
            <w:tcW w:w="2540" w:type="dxa"/>
            <w:hideMark/>
          </w:tcPr>
          <w:p w14:paraId="3F7FB3BE" w14:textId="77777777" w:rsidR="00F80B87" w:rsidRPr="003050AC" w:rsidRDefault="00F80B87">
            <w:pPr>
              <w:rPr>
                <w:iCs/>
                <w:color w:val="4472C4" w:themeColor="accent1"/>
              </w:rPr>
            </w:pPr>
            <w:r w:rsidRPr="003050AC">
              <w:rPr>
                <w:iCs/>
                <w:color w:val="4472C4" w:themeColor="accent1"/>
              </w:rPr>
              <w:t>no satisfacer los requerimientos no funcionales y retrasos en el proyecto</w:t>
            </w:r>
          </w:p>
        </w:tc>
        <w:tc>
          <w:tcPr>
            <w:tcW w:w="3800" w:type="dxa"/>
            <w:hideMark/>
          </w:tcPr>
          <w:p w14:paraId="211F57EB" w14:textId="77777777" w:rsidR="00F80B87" w:rsidRPr="003050AC" w:rsidRDefault="00F80B87">
            <w:pPr>
              <w:rPr>
                <w:iCs/>
                <w:color w:val="4472C4" w:themeColor="accent1"/>
              </w:rPr>
            </w:pPr>
            <w:r w:rsidRPr="003050AC">
              <w:rPr>
                <w:iCs/>
                <w:color w:val="4472C4" w:themeColor="accent1"/>
              </w:rPr>
              <w:t>Debido a que no hay claridad en los atributos de calidad Existe el riesgo de mal diseño de arquitectura lo que genera como consecuencia no satisfacer los requerimientos no funcionales y retrasos en el proyecto</w:t>
            </w:r>
          </w:p>
        </w:tc>
      </w:tr>
      <w:tr w:rsidR="00F80B87" w:rsidRPr="003050AC" w14:paraId="2C9BDAD0" w14:textId="77777777" w:rsidTr="00F80B87">
        <w:trPr>
          <w:trHeight w:val="1740"/>
        </w:trPr>
        <w:tc>
          <w:tcPr>
            <w:tcW w:w="2480" w:type="dxa"/>
            <w:hideMark/>
          </w:tcPr>
          <w:p w14:paraId="2686833D" w14:textId="77777777" w:rsidR="00F80B87" w:rsidRPr="003050AC" w:rsidRDefault="00F80B87">
            <w:pPr>
              <w:rPr>
                <w:iCs/>
                <w:color w:val="4472C4" w:themeColor="accent1"/>
              </w:rPr>
            </w:pPr>
            <w:r w:rsidRPr="003050AC">
              <w:rPr>
                <w:iCs/>
                <w:color w:val="4472C4" w:themeColor="accent1"/>
              </w:rPr>
              <w:t>selección errada de personal</w:t>
            </w:r>
          </w:p>
        </w:tc>
        <w:tc>
          <w:tcPr>
            <w:tcW w:w="2500" w:type="dxa"/>
            <w:hideMark/>
          </w:tcPr>
          <w:p w14:paraId="11657FA6" w14:textId="77777777" w:rsidR="00F80B87" w:rsidRPr="003050AC" w:rsidRDefault="00F80B87">
            <w:pPr>
              <w:rPr>
                <w:iCs/>
                <w:color w:val="4472C4" w:themeColor="accent1"/>
              </w:rPr>
            </w:pPr>
            <w:r w:rsidRPr="003050AC">
              <w:rPr>
                <w:iCs/>
                <w:color w:val="4472C4" w:themeColor="accent1"/>
              </w:rPr>
              <w:t>aumento de tiempo en los desarrollos de las tareas</w:t>
            </w:r>
          </w:p>
        </w:tc>
        <w:tc>
          <w:tcPr>
            <w:tcW w:w="2540" w:type="dxa"/>
            <w:hideMark/>
          </w:tcPr>
          <w:p w14:paraId="7DDEB787" w14:textId="77777777" w:rsidR="00F80B87" w:rsidRPr="003050AC" w:rsidRDefault="00F80B87">
            <w:pPr>
              <w:rPr>
                <w:iCs/>
                <w:color w:val="4472C4" w:themeColor="accent1"/>
              </w:rPr>
            </w:pPr>
            <w:r w:rsidRPr="003050AC">
              <w:rPr>
                <w:iCs/>
                <w:color w:val="4472C4" w:themeColor="accent1"/>
              </w:rPr>
              <w:t>retraso en las actividades de desarrollo del proyecto</w:t>
            </w:r>
          </w:p>
        </w:tc>
        <w:tc>
          <w:tcPr>
            <w:tcW w:w="3800" w:type="dxa"/>
            <w:hideMark/>
          </w:tcPr>
          <w:p w14:paraId="6433A708" w14:textId="77777777" w:rsidR="00F80B87" w:rsidRPr="003050AC" w:rsidRDefault="00F80B87">
            <w:pPr>
              <w:rPr>
                <w:iCs/>
                <w:color w:val="4472C4" w:themeColor="accent1"/>
              </w:rPr>
            </w:pPr>
            <w:r w:rsidRPr="003050AC">
              <w:rPr>
                <w:iCs/>
                <w:color w:val="4472C4" w:themeColor="accent1"/>
              </w:rPr>
              <w:t xml:space="preserve">Debido a selección errada de personal Existe el riesgo de aumento de tiempo en los desarrollos de las tareas lo que genera como consecuencia retraso en las </w:t>
            </w:r>
            <w:r w:rsidRPr="003050AC">
              <w:rPr>
                <w:iCs/>
                <w:color w:val="4472C4" w:themeColor="accent1"/>
              </w:rPr>
              <w:lastRenderedPageBreak/>
              <w:t>actividades de desarrollo del proyecto</w:t>
            </w:r>
          </w:p>
        </w:tc>
      </w:tr>
      <w:tr w:rsidR="00F80B87" w:rsidRPr="003050AC" w14:paraId="30800EEF" w14:textId="77777777" w:rsidTr="00F80B87">
        <w:trPr>
          <w:trHeight w:val="1213"/>
        </w:trPr>
        <w:tc>
          <w:tcPr>
            <w:tcW w:w="2480" w:type="dxa"/>
            <w:hideMark/>
          </w:tcPr>
          <w:p w14:paraId="72262F88" w14:textId="77777777" w:rsidR="00F80B87" w:rsidRPr="003050AC" w:rsidRDefault="00F80B87">
            <w:pPr>
              <w:rPr>
                <w:iCs/>
                <w:color w:val="4472C4" w:themeColor="accent1"/>
              </w:rPr>
            </w:pPr>
            <w:r w:rsidRPr="003050AC">
              <w:rPr>
                <w:iCs/>
                <w:color w:val="4472C4" w:themeColor="accent1"/>
              </w:rPr>
              <w:lastRenderedPageBreak/>
              <w:t>no involucramiento de los usuarios finales</w:t>
            </w:r>
          </w:p>
        </w:tc>
        <w:tc>
          <w:tcPr>
            <w:tcW w:w="2500" w:type="dxa"/>
            <w:hideMark/>
          </w:tcPr>
          <w:p w14:paraId="3DFA69AB" w14:textId="48045550" w:rsidR="00F80B87" w:rsidRPr="003050AC" w:rsidRDefault="00F80B87">
            <w:pPr>
              <w:rPr>
                <w:iCs/>
                <w:color w:val="4472C4" w:themeColor="accent1"/>
              </w:rPr>
            </w:pPr>
            <w:r w:rsidRPr="003050AC">
              <w:rPr>
                <w:iCs/>
                <w:color w:val="4472C4" w:themeColor="accent1"/>
              </w:rPr>
              <w:t xml:space="preserve">malos </w:t>
            </w:r>
            <w:r w:rsidR="00D71322" w:rsidRPr="003050AC">
              <w:rPr>
                <w:iCs/>
                <w:color w:val="4472C4" w:themeColor="accent1"/>
              </w:rPr>
              <w:t>empalmes</w:t>
            </w:r>
            <w:r w:rsidRPr="003050AC">
              <w:rPr>
                <w:iCs/>
                <w:color w:val="4472C4" w:themeColor="accent1"/>
              </w:rPr>
              <w:t xml:space="preserve"> con la operación</w:t>
            </w:r>
          </w:p>
        </w:tc>
        <w:tc>
          <w:tcPr>
            <w:tcW w:w="2540" w:type="dxa"/>
            <w:hideMark/>
          </w:tcPr>
          <w:p w14:paraId="4AB4A94D" w14:textId="77777777" w:rsidR="00F80B87" w:rsidRPr="003050AC" w:rsidRDefault="00F80B87">
            <w:pPr>
              <w:rPr>
                <w:iCs/>
                <w:color w:val="4472C4" w:themeColor="accent1"/>
              </w:rPr>
            </w:pPr>
            <w:r w:rsidRPr="003050AC">
              <w:rPr>
                <w:iCs/>
                <w:color w:val="4472C4" w:themeColor="accent1"/>
              </w:rPr>
              <w:t>que los procesos a automatizar sigan tomando los mismos tiempos</w:t>
            </w:r>
          </w:p>
        </w:tc>
        <w:tc>
          <w:tcPr>
            <w:tcW w:w="3800" w:type="dxa"/>
            <w:hideMark/>
          </w:tcPr>
          <w:p w14:paraId="0FCFC332" w14:textId="4E0F5458" w:rsidR="00F80B87" w:rsidRPr="003050AC" w:rsidRDefault="00F80B87">
            <w:pPr>
              <w:rPr>
                <w:iCs/>
                <w:color w:val="4472C4" w:themeColor="accent1"/>
              </w:rPr>
            </w:pPr>
            <w:r w:rsidRPr="003050AC">
              <w:rPr>
                <w:iCs/>
                <w:color w:val="4472C4" w:themeColor="accent1"/>
              </w:rPr>
              <w:t xml:space="preserve">Debido al no involucramiento de los usuarios finales Existe el riesgo de malos </w:t>
            </w:r>
            <w:r w:rsidR="00D71322" w:rsidRPr="003050AC">
              <w:rPr>
                <w:iCs/>
                <w:color w:val="4472C4" w:themeColor="accent1"/>
              </w:rPr>
              <w:t>empalmes</w:t>
            </w:r>
            <w:r w:rsidRPr="003050AC">
              <w:rPr>
                <w:iCs/>
                <w:color w:val="4472C4" w:themeColor="accent1"/>
              </w:rPr>
              <w:t xml:space="preserve"> con la operación lo que genera como consecuencia que los procesos a automatizar sigan tomando los mismos tiempos</w:t>
            </w:r>
          </w:p>
        </w:tc>
      </w:tr>
      <w:tr w:rsidR="00F80B87" w:rsidRPr="003050AC" w14:paraId="0F4258FA" w14:textId="77777777" w:rsidTr="00F80B87">
        <w:trPr>
          <w:trHeight w:val="1368"/>
        </w:trPr>
        <w:tc>
          <w:tcPr>
            <w:tcW w:w="2480" w:type="dxa"/>
            <w:hideMark/>
          </w:tcPr>
          <w:p w14:paraId="3BC9C263" w14:textId="77777777" w:rsidR="00F80B87" w:rsidRPr="003050AC" w:rsidRDefault="00F80B87">
            <w:pPr>
              <w:rPr>
                <w:iCs/>
                <w:color w:val="4472C4" w:themeColor="accent1"/>
              </w:rPr>
            </w:pPr>
            <w:r w:rsidRPr="003050AC">
              <w:rPr>
                <w:iCs/>
                <w:color w:val="4472C4" w:themeColor="accent1"/>
              </w:rPr>
              <w:t>que no hay ambientes de desarrollo o certificación</w:t>
            </w:r>
          </w:p>
        </w:tc>
        <w:tc>
          <w:tcPr>
            <w:tcW w:w="2500" w:type="dxa"/>
            <w:hideMark/>
          </w:tcPr>
          <w:p w14:paraId="46332875" w14:textId="77777777" w:rsidR="00F80B87" w:rsidRPr="003050AC" w:rsidRDefault="00F80B87">
            <w:pPr>
              <w:rPr>
                <w:iCs/>
                <w:color w:val="4472C4" w:themeColor="accent1"/>
              </w:rPr>
            </w:pPr>
            <w:r w:rsidRPr="003050AC">
              <w:rPr>
                <w:iCs/>
                <w:color w:val="4472C4" w:themeColor="accent1"/>
              </w:rPr>
              <w:t>problemas en producción</w:t>
            </w:r>
          </w:p>
        </w:tc>
        <w:tc>
          <w:tcPr>
            <w:tcW w:w="2540" w:type="dxa"/>
            <w:hideMark/>
          </w:tcPr>
          <w:p w14:paraId="33A3D7D6" w14:textId="4AF216C1" w:rsidR="00F80B87" w:rsidRPr="003050AC" w:rsidRDefault="00F80B87">
            <w:pPr>
              <w:rPr>
                <w:iCs/>
                <w:color w:val="4472C4" w:themeColor="accent1"/>
              </w:rPr>
            </w:pPr>
            <w:r w:rsidRPr="003050AC">
              <w:rPr>
                <w:iCs/>
                <w:color w:val="4472C4" w:themeColor="accent1"/>
              </w:rPr>
              <w:t xml:space="preserve">incidentes en ambiente de </w:t>
            </w:r>
            <w:r w:rsidR="00D71322" w:rsidRPr="003050AC">
              <w:rPr>
                <w:iCs/>
                <w:color w:val="4472C4" w:themeColor="accent1"/>
              </w:rPr>
              <w:t>producción y</w:t>
            </w:r>
            <w:r w:rsidRPr="003050AC">
              <w:rPr>
                <w:iCs/>
                <w:color w:val="4472C4" w:themeColor="accent1"/>
              </w:rPr>
              <w:t xml:space="preserve"> generación de retrasos en la operación</w:t>
            </w:r>
          </w:p>
        </w:tc>
        <w:tc>
          <w:tcPr>
            <w:tcW w:w="3800" w:type="dxa"/>
            <w:hideMark/>
          </w:tcPr>
          <w:p w14:paraId="2F9C0396" w14:textId="1F4BB9EE" w:rsidR="00F80B87" w:rsidRPr="003050AC" w:rsidRDefault="00F80B87">
            <w:pPr>
              <w:rPr>
                <w:iCs/>
                <w:color w:val="4472C4" w:themeColor="accent1"/>
              </w:rPr>
            </w:pPr>
            <w:r w:rsidRPr="003050AC">
              <w:rPr>
                <w:iCs/>
                <w:color w:val="4472C4" w:themeColor="accent1"/>
              </w:rPr>
              <w:t xml:space="preserve">Debido al que no hay ambientes de desarrollo o certificación Existe el riesgo de problemas en producción lo que genera como </w:t>
            </w:r>
            <w:r w:rsidR="00D71322" w:rsidRPr="003050AC">
              <w:rPr>
                <w:iCs/>
                <w:color w:val="4472C4" w:themeColor="accent1"/>
              </w:rPr>
              <w:t>consecuencias incidentes</w:t>
            </w:r>
            <w:r w:rsidRPr="003050AC">
              <w:rPr>
                <w:iCs/>
                <w:color w:val="4472C4" w:themeColor="accent1"/>
              </w:rPr>
              <w:t xml:space="preserve"> en ambiente de producción</w:t>
            </w:r>
            <w:r w:rsidR="00D71322" w:rsidRPr="003050AC">
              <w:rPr>
                <w:iCs/>
                <w:color w:val="4472C4" w:themeColor="accent1"/>
              </w:rPr>
              <w:t xml:space="preserve"> </w:t>
            </w:r>
            <w:r w:rsidRPr="003050AC">
              <w:rPr>
                <w:iCs/>
                <w:color w:val="4472C4" w:themeColor="accent1"/>
              </w:rPr>
              <w:t>y generación de retrasos en la operación</w:t>
            </w:r>
          </w:p>
        </w:tc>
      </w:tr>
      <w:tr w:rsidR="00F80B87" w:rsidRPr="003050AC" w14:paraId="0393B69F" w14:textId="77777777" w:rsidTr="00F80B87">
        <w:trPr>
          <w:trHeight w:val="2900"/>
        </w:trPr>
        <w:tc>
          <w:tcPr>
            <w:tcW w:w="2480" w:type="dxa"/>
            <w:hideMark/>
          </w:tcPr>
          <w:p w14:paraId="7F5C2D3B" w14:textId="77777777" w:rsidR="00F80B87" w:rsidRPr="003050AC" w:rsidRDefault="00F80B87">
            <w:pPr>
              <w:rPr>
                <w:iCs/>
                <w:color w:val="4472C4" w:themeColor="accent1"/>
              </w:rPr>
            </w:pPr>
            <w:r w:rsidRPr="003050AC">
              <w:rPr>
                <w:iCs/>
                <w:color w:val="4472C4" w:themeColor="accent1"/>
              </w:rPr>
              <w:t>Requerimientos críticos no contemplados en la fase de análisis de requerimientos</w:t>
            </w:r>
          </w:p>
        </w:tc>
        <w:tc>
          <w:tcPr>
            <w:tcW w:w="2500" w:type="dxa"/>
            <w:hideMark/>
          </w:tcPr>
          <w:p w14:paraId="0E403C67" w14:textId="77777777" w:rsidR="00F80B87" w:rsidRPr="003050AC" w:rsidRDefault="00F80B87">
            <w:pPr>
              <w:rPr>
                <w:iCs/>
                <w:color w:val="4472C4" w:themeColor="accent1"/>
              </w:rPr>
            </w:pPr>
            <w:r w:rsidRPr="003050AC">
              <w:rPr>
                <w:iCs/>
                <w:color w:val="4472C4" w:themeColor="accent1"/>
              </w:rPr>
              <w:t>Ajustar la arquitectura o diseño de software para contemplar nuevos requerimientos</w:t>
            </w:r>
          </w:p>
        </w:tc>
        <w:tc>
          <w:tcPr>
            <w:tcW w:w="2540" w:type="dxa"/>
            <w:hideMark/>
          </w:tcPr>
          <w:p w14:paraId="5159FA95" w14:textId="77777777" w:rsidR="00F80B87" w:rsidRPr="003050AC" w:rsidRDefault="00F80B87">
            <w:pPr>
              <w:rPr>
                <w:iCs/>
                <w:color w:val="4472C4" w:themeColor="accent1"/>
              </w:rPr>
            </w:pPr>
            <w:r w:rsidRPr="003050AC">
              <w:rPr>
                <w:iCs/>
                <w:color w:val="4472C4" w:themeColor="accent1"/>
              </w:rPr>
              <w:t>Retrasos en las entregas, Cambio parcial del aplicativo y aplazamiento en salida a producción del sistema</w:t>
            </w:r>
          </w:p>
        </w:tc>
        <w:tc>
          <w:tcPr>
            <w:tcW w:w="3800" w:type="dxa"/>
            <w:hideMark/>
          </w:tcPr>
          <w:p w14:paraId="03EF04B1" w14:textId="77777777" w:rsidR="00F80B87" w:rsidRPr="003050AC" w:rsidRDefault="00F80B87">
            <w:pPr>
              <w:rPr>
                <w:iCs/>
                <w:color w:val="4472C4" w:themeColor="accent1"/>
              </w:rPr>
            </w:pPr>
            <w:r w:rsidRPr="003050AC">
              <w:rPr>
                <w:iCs/>
                <w:color w:val="4472C4" w:themeColor="accent1"/>
              </w:rPr>
              <w:t xml:space="preserve">Debido al Requerimientos críticos no contemplados en la fase de análisis de requerimientos Existe el riesgo de Ajustar la arquitectura o diseño de software para contemplar nuevos requerimientos lo que genera como consecuencia Retrasos en las entregas, Cambio parcial del aplicativo y </w:t>
            </w:r>
            <w:r w:rsidRPr="003050AC">
              <w:rPr>
                <w:iCs/>
                <w:color w:val="4472C4" w:themeColor="accent1"/>
              </w:rPr>
              <w:lastRenderedPageBreak/>
              <w:t>aplazamiento en salida a producción del sistema</w:t>
            </w:r>
          </w:p>
        </w:tc>
      </w:tr>
      <w:tr w:rsidR="00F80B87" w:rsidRPr="003050AC" w14:paraId="2416D132" w14:textId="77777777" w:rsidTr="00F80B87">
        <w:trPr>
          <w:trHeight w:val="2610"/>
        </w:trPr>
        <w:tc>
          <w:tcPr>
            <w:tcW w:w="2480" w:type="dxa"/>
            <w:hideMark/>
          </w:tcPr>
          <w:p w14:paraId="54D1ADB4" w14:textId="77777777" w:rsidR="00F80B87" w:rsidRPr="003050AC" w:rsidRDefault="00F80B87">
            <w:pPr>
              <w:rPr>
                <w:iCs/>
                <w:color w:val="4472C4" w:themeColor="accent1"/>
              </w:rPr>
            </w:pPr>
            <w:r w:rsidRPr="003050AC">
              <w:rPr>
                <w:iCs/>
                <w:color w:val="4472C4" w:themeColor="accent1"/>
              </w:rPr>
              <w:lastRenderedPageBreak/>
              <w:t>Debido al almacenamiento que se va a realizar de las imágenes</w:t>
            </w:r>
          </w:p>
        </w:tc>
        <w:tc>
          <w:tcPr>
            <w:tcW w:w="2500" w:type="dxa"/>
            <w:hideMark/>
          </w:tcPr>
          <w:p w14:paraId="0B01B839" w14:textId="2E17CAA4" w:rsidR="00F80B87" w:rsidRPr="003050AC" w:rsidRDefault="00F80B87">
            <w:pPr>
              <w:rPr>
                <w:iCs/>
                <w:color w:val="4472C4" w:themeColor="accent1"/>
              </w:rPr>
            </w:pPr>
            <w:r w:rsidRPr="003050AC">
              <w:rPr>
                <w:iCs/>
                <w:color w:val="4472C4" w:themeColor="accent1"/>
              </w:rPr>
              <w:t xml:space="preserve">Identificar falencias que debido a intervención humana estaban </w:t>
            </w:r>
            <w:r w:rsidR="00D71322" w:rsidRPr="003050AC">
              <w:rPr>
                <w:iCs/>
                <w:color w:val="4472C4" w:themeColor="accent1"/>
              </w:rPr>
              <w:t>realizándose</w:t>
            </w:r>
            <w:r w:rsidRPr="003050AC">
              <w:rPr>
                <w:iCs/>
                <w:color w:val="4472C4" w:themeColor="accent1"/>
              </w:rPr>
              <w:t xml:space="preserve"> en el proceso</w:t>
            </w:r>
          </w:p>
        </w:tc>
        <w:tc>
          <w:tcPr>
            <w:tcW w:w="2540" w:type="dxa"/>
            <w:hideMark/>
          </w:tcPr>
          <w:p w14:paraId="5C051069" w14:textId="77777777" w:rsidR="00F80B87" w:rsidRPr="003050AC" w:rsidRDefault="00F80B87">
            <w:pPr>
              <w:rPr>
                <w:iCs/>
                <w:color w:val="4472C4" w:themeColor="accent1"/>
              </w:rPr>
            </w:pPr>
            <w:r w:rsidRPr="003050AC">
              <w:rPr>
                <w:iCs/>
                <w:color w:val="4472C4" w:themeColor="accent1"/>
              </w:rPr>
              <w:t>Aumento de trazabilidad de la información proveniente de los paquetes</w:t>
            </w:r>
          </w:p>
        </w:tc>
        <w:tc>
          <w:tcPr>
            <w:tcW w:w="3800" w:type="dxa"/>
            <w:hideMark/>
          </w:tcPr>
          <w:p w14:paraId="495384B4" w14:textId="7A490958" w:rsidR="00F80B87" w:rsidRPr="003050AC" w:rsidRDefault="00F80B87">
            <w:pPr>
              <w:rPr>
                <w:iCs/>
                <w:color w:val="4472C4" w:themeColor="accent1"/>
              </w:rPr>
            </w:pPr>
            <w:r w:rsidRPr="003050AC">
              <w:rPr>
                <w:iCs/>
                <w:color w:val="4472C4" w:themeColor="accent1"/>
              </w:rPr>
              <w:t xml:space="preserve">Debido al Debido al almacenamiento que se va a realizar de las imágenes Existe el riesgo de Identificar falencias que debido a intervención humana estaban </w:t>
            </w:r>
            <w:r w:rsidR="00D71322" w:rsidRPr="003050AC">
              <w:rPr>
                <w:iCs/>
                <w:color w:val="4472C4" w:themeColor="accent1"/>
              </w:rPr>
              <w:t>realizándose</w:t>
            </w:r>
            <w:r w:rsidRPr="003050AC">
              <w:rPr>
                <w:iCs/>
                <w:color w:val="4472C4" w:themeColor="accent1"/>
              </w:rPr>
              <w:t xml:space="preserve"> en el proceso lo que genera como consecuencia Aumento de trazabilidad de la información proveniente de los paquetes</w:t>
            </w:r>
          </w:p>
        </w:tc>
      </w:tr>
    </w:tbl>
    <w:p w14:paraId="6CBBD2EF" w14:textId="77777777" w:rsidR="00862642" w:rsidRPr="003050AC" w:rsidRDefault="00862642">
      <w:pPr>
        <w:rPr>
          <w:rStyle w:val="nfasis"/>
          <w:rFonts w:asciiTheme="majorHAnsi" w:hAnsiTheme="majorHAnsi"/>
          <w:b/>
          <w:bCs/>
          <w:sz w:val="72"/>
          <w:szCs w:val="18"/>
        </w:rPr>
      </w:pPr>
      <w:r w:rsidRPr="003050AC">
        <w:rPr>
          <w:rStyle w:val="nfasis"/>
        </w:rPr>
        <w:br w:type="page"/>
      </w:r>
    </w:p>
    <w:p w14:paraId="59A74C8B" w14:textId="58B68291" w:rsidR="00862642" w:rsidRPr="003050AC" w:rsidRDefault="00862642" w:rsidP="00862642">
      <w:pPr>
        <w:pStyle w:val="Ttulo1"/>
        <w:rPr>
          <w:rStyle w:val="nfasis"/>
          <w:lang w:val="es-CO"/>
        </w:rPr>
      </w:pPr>
      <w:bookmarkStart w:id="7" w:name="_Toc49275843"/>
      <w:r w:rsidRPr="003050AC">
        <w:rPr>
          <w:rStyle w:val="nfasis"/>
          <w:lang w:val="es-CO"/>
        </w:rPr>
        <w:lastRenderedPageBreak/>
        <w:t>EDT/WBS</w:t>
      </w:r>
      <w:bookmarkEnd w:id="7"/>
    </w:p>
    <w:p w14:paraId="3BEE9A5E" w14:textId="1D9BE289" w:rsidR="00862642" w:rsidRPr="003050AC" w:rsidRDefault="00862642" w:rsidP="00862642">
      <w:r w:rsidRPr="003050AC">
        <w:rPr>
          <w:noProof/>
        </w:rPr>
        <w:drawing>
          <wp:inline distT="0" distB="0" distL="0" distR="0" wp14:anchorId="004E60DD" wp14:editId="55992F54">
            <wp:extent cx="3813175" cy="7353300"/>
            <wp:effectExtent l="0" t="0" r="0" b="0"/>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un celular&#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3175" cy="7353300"/>
                    </a:xfrm>
                    <a:prstGeom prst="rect">
                      <a:avLst/>
                    </a:prstGeom>
                  </pic:spPr>
                </pic:pic>
              </a:graphicData>
            </a:graphic>
          </wp:inline>
        </w:drawing>
      </w:r>
    </w:p>
    <w:p w14:paraId="53FCF4DC" w14:textId="28326761" w:rsidR="00F6528D" w:rsidRPr="003050AC" w:rsidRDefault="000C5295" w:rsidP="00F6528D">
      <w:pPr>
        <w:pStyle w:val="Ttulo1"/>
        <w:rPr>
          <w:rStyle w:val="nfasis"/>
          <w:lang w:val="es-CO"/>
        </w:rPr>
      </w:pPr>
      <w:bookmarkStart w:id="8" w:name="_Toc49275844"/>
      <w:r w:rsidRPr="003050AC">
        <w:rPr>
          <w:rStyle w:val="nfasis"/>
          <w:lang w:val="es-CO"/>
        </w:rPr>
        <w:lastRenderedPageBreak/>
        <w:t>Requisitos</w:t>
      </w:r>
      <w:r w:rsidR="00F6528D" w:rsidRPr="003050AC">
        <w:rPr>
          <w:rStyle w:val="nfasis"/>
          <w:lang w:val="es-CO"/>
        </w:rPr>
        <w:t xml:space="preserve"> del proyecto</w:t>
      </w:r>
      <w:bookmarkEnd w:id="8"/>
    </w:p>
    <w:p w14:paraId="173C6880" w14:textId="13AE9B42" w:rsidR="00F6528D" w:rsidRPr="003050AC" w:rsidRDefault="00FC5ABB" w:rsidP="00F6528D">
      <w:pPr>
        <w:pStyle w:val="Ttulo2"/>
        <w:rPr>
          <w:lang w:val="es-CO"/>
        </w:rPr>
      </w:pPr>
      <w:bookmarkStart w:id="9" w:name="_Toc49275845"/>
      <w:r w:rsidRPr="003050AC">
        <w:rPr>
          <w:lang w:val="es-CO"/>
        </w:rPr>
        <w:t>Requisitos</w:t>
      </w:r>
      <w:r w:rsidR="00F6528D" w:rsidRPr="003050AC">
        <w:rPr>
          <w:lang w:val="es-CO"/>
        </w:rPr>
        <w:t xml:space="preserve"> Funcionales</w:t>
      </w:r>
      <w:bookmarkEnd w:id="9"/>
    </w:p>
    <w:p w14:paraId="56831A44" w14:textId="04FC52C5" w:rsidR="00EE61C7" w:rsidRPr="003050AC" w:rsidRDefault="00463096" w:rsidP="001D7C68">
      <w:pPr>
        <w:pStyle w:val="Prrafodelista"/>
        <w:numPr>
          <w:ilvl w:val="0"/>
          <w:numId w:val="15"/>
        </w:numPr>
        <w:jc w:val="both"/>
        <w:rPr>
          <w:lang w:val="es-CO"/>
        </w:rPr>
      </w:pPr>
      <w:r w:rsidRPr="003050AC">
        <w:rPr>
          <w:lang w:val="es-CO"/>
        </w:rPr>
        <w:t>El sistema d</w:t>
      </w:r>
      <w:r w:rsidR="005251A8" w:rsidRPr="003050AC">
        <w:rPr>
          <w:lang w:val="es-CO"/>
        </w:rPr>
        <w:t>ebe</w:t>
      </w:r>
      <w:r w:rsidR="00100277" w:rsidRPr="003050AC">
        <w:rPr>
          <w:lang w:val="es-CO"/>
        </w:rPr>
        <w:t xml:space="preserve"> permitir el ingreso a la aplicación con un usuario y clave.</w:t>
      </w:r>
    </w:p>
    <w:p w14:paraId="08728153" w14:textId="2B9A0132" w:rsidR="00FF46E9" w:rsidRPr="003050AC" w:rsidRDefault="00FF46E9" w:rsidP="001D7C68">
      <w:pPr>
        <w:pStyle w:val="Prrafodelista"/>
        <w:numPr>
          <w:ilvl w:val="0"/>
          <w:numId w:val="15"/>
        </w:numPr>
        <w:jc w:val="both"/>
        <w:rPr>
          <w:lang w:val="es-CO"/>
        </w:rPr>
      </w:pPr>
      <w:r w:rsidRPr="003050AC">
        <w:rPr>
          <w:lang w:val="es-CO"/>
        </w:rPr>
        <w:t xml:space="preserve">El sistema debe permitir </w:t>
      </w:r>
      <w:r w:rsidR="00333C08" w:rsidRPr="003050AC">
        <w:rPr>
          <w:lang w:val="es-CO"/>
        </w:rPr>
        <w:t xml:space="preserve">al usuario </w:t>
      </w:r>
      <w:r w:rsidR="00D45830" w:rsidRPr="003050AC">
        <w:rPr>
          <w:lang w:val="es-CO"/>
        </w:rPr>
        <w:t xml:space="preserve">poder </w:t>
      </w:r>
      <w:r w:rsidR="00C92366" w:rsidRPr="003050AC">
        <w:rPr>
          <w:lang w:val="es-CO"/>
        </w:rPr>
        <w:t>asignar clave cuando esta se olvide</w:t>
      </w:r>
      <w:r w:rsidR="00176511" w:rsidRPr="003050AC">
        <w:rPr>
          <w:lang w:val="es-CO"/>
        </w:rPr>
        <w:t>.</w:t>
      </w:r>
    </w:p>
    <w:p w14:paraId="37280D88" w14:textId="4D2D1B74" w:rsidR="0077157E" w:rsidRPr="003050AC" w:rsidRDefault="0077157E" w:rsidP="001D7C68">
      <w:pPr>
        <w:pStyle w:val="Prrafodelista"/>
        <w:numPr>
          <w:ilvl w:val="0"/>
          <w:numId w:val="15"/>
        </w:numPr>
        <w:jc w:val="both"/>
        <w:rPr>
          <w:lang w:val="es-CO"/>
        </w:rPr>
      </w:pPr>
      <w:r w:rsidRPr="003050AC">
        <w:rPr>
          <w:lang w:val="es-CO"/>
        </w:rPr>
        <w:t>El sistema sea capaz de capturar foto a la guía</w:t>
      </w:r>
      <w:r w:rsidR="00EB17F3" w:rsidRPr="003050AC">
        <w:rPr>
          <w:lang w:val="es-CO"/>
        </w:rPr>
        <w:t xml:space="preserve"> por medio de la aplicación móvil</w:t>
      </w:r>
      <w:r w:rsidRPr="003050AC">
        <w:rPr>
          <w:lang w:val="es-CO"/>
        </w:rPr>
        <w:t>.</w:t>
      </w:r>
    </w:p>
    <w:p w14:paraId="169BF872" w14:textId="68BFA089" w:rsidR="0077157E" w:rsidRPr="003050AC" w:rsidRDefault="0077157E" w:rsidP="001D7C68">
      <w:pPr>
        <w:pStyle w:val="Prrafodelista"/>
        <w:numPr>
          <w:ilvl w:val="0"/>
          <w:numId w:val="15"/>
        </w:numPr>
        <w:jc w:val="both"/>
        <w:rPr>
          <w:lang w:val="es-CO"/>
        </w:rPr>
      </w:pPr>
      <w:r w:rsidRPr="003050AC">
        <w:rPr>
          <w:lang w:val="es-CO"/>
        </w:rPr>
        <w:t>El sistema sea capaz de extraer la información</w:t>
      </w:r>
      <w:r w:rsidR="00C6459B" w:rsidRPr="003050AC">
        <w:rPr>
          <w:lang w:val="es-CO"/>
        </w:rPr>
        <w:t xml:space="preserve"> de la guía con base en </w:t>
      </w:r>
      <w:r w:rsidRPr="003050AC">
        <w:rPr>
          <w:lang w:val="es-CO"/>
        </w:rPr>
        <w:t>la foto</w:t>
      </w:r>
      <w:r w:rsidR="00007D47" w:rsidRPr="003050AC">
        <w:rPr>
          <w:lang w:val="es-CO"/>
        </w:rPr>
        <w:t xml:space="preserve"> </w:t>
      </w:r>
      <w:r w:rsidR="00C6459B" w:rsidRPr="003050AC">
        <w:rPr>
          <w:lang w:val="es-CO"/>
        </w:rPr>
        <w:t>capturada</w:t>
      </w:r>
      <w:r w:rsidRPr="003050AC">
        <w:rPr>
          <w:lang w:val="es-CO"/>
        </w:rPr>
        <w:t>.</w:t>
      </w:r>
    </w:p>
    <w:p w14:paraId="7896DF50" w14:textId="15E3F5F6" w:rsidR="0077157E" w:rsidRPr="003050AC" w:rsidRDefault="0077157E" w:rsidP="001D7C68">
      <w:pPr>
        <w:pStyle w:val="Prrafodelista"/>
        <w:numPr>
          <w:ilvl w:val="0"/>
          <w:numId w:val="15"/>
        </w:numPr>
        <w:jc w:val="both"/>
        <w:rPr>
          <w:lang w:val="es-CO"/>
        </w:rPr>
      </w:pPr>
      <w:r w:rsidRPr="003050AC">
        <w:rPr>
          <w:lang w:val="es-CO"/>
        </w:rPr>
        <w:t>El sistema debe ser capaz de integrarse con el sistema legado de 4-72</w:t>
      </w:r>
      <w:r w:rsidR="005A49B9" w:rsidRPr="003050AC">
        <w:rPr>
          <w:lang w:val="es-CO"/>
        </w:rPr>
        <w:t xml:space="preserve"> para </w:t>
      </w:r>
      <w:r w:rsidR="00681C93" w:rsidRPr="003050AC">
        <w:rPr>
          <w:lang w:val="es-CO"/>
        </w:rPr>
        <w:t>enviar la información de la guía previamente capturada</w:t>
      </w:r>
      <w:r w:rsidRPr="003050AC">
        <w:rPr>
          <w:lang w:val="es-CO"/>
        </w:rPr>
        <w:t>.</w:t>
      </w:r>
    </w:p>
    <w:p w14:paraId="4F01FF37" w14:textId="25277637" w:rsidR="0077157E" w:rsidRPr="003050AC" w:rsidRDefault="002563CD" w:rsidP="001D7C68">
      <w:pPr>
        <w:pStyle w:val="Prrafodelista"/>
        <w:numPr>
          <w:ilvl w:val="0"/>
          <w:numId w:val="15"/>
        </w:numPr>
        <w:jc w:val="both"/>
        <w:rPr>
          <w:lang w:val="es-CO"/>
        </w:rPr>
      </w:pPr>
      <w:r w:rsidRPr="003050AC">
        <w:rPr>
          <w:lang w:val="es-CO"/>
        </w:rPr>
        <w:t>Debe permitir a</w:t>
      </w:r>
      <w:r w:rsidR="0077157E" w:rsidRPr="003050AC">
        <w:rPr>
          <w:lang w:val="es-CO"/>
        </w:rPr>
        <w:t>l usuario completar la información</w:t>
      </w:r>
      <w:r w:rsidR="003A1BBB" w:rsidRPr="003050AC">
        <w:rPr>
          <w:lang w:val="es-CO"/>
        </w:rPr>
        <w:t xml:space="preserve"> </w:t>
      </w:r>
      <w:r w:rsidR="0077157E" w:rsidRPr="003050AC">
        <w:rPr>
          <w:lang w:val="es-CO"/>
        </w:rPr>
        <w:t>que no se</w:t>
      </w:r>
      <w:r w:rsidR="008368FC" w:rsidRPr="003050AC">
        <w:rPr>
          <w:lang w:val="es-CO"/>
        </w:rPr>
        <w:t xml:space="preserve"> pudo </w:t>
      </w:r>
      <w:r w:rsidR="0077157E" w:rsidRPr="003050AC">
        <w:rPr>
          <w:lang w:val="es-CO"/>
        </w:rPr>
        <w:t>extra</w:t>
      </w:r>
      <w:r w:rsidR="008368FC" w:rsidRPr="003050AC">
        <w:rPr>
          <w:lang w:val="es-CO"/>
        </w:rPr>
        <w:t>er</w:t>
      </w:r>
      <w:r w:rsidR="0077157E" w:rsidRPr="003050AC">
        <w:rPr>
          <w:lang w:val="es-CO"/>
        </w:rPr>
        <w:t xml:space="preserve"> de la </w:t>
      </w:r>
      <w:r w:rsidR="00C4425B" w:rsidRPr="003050AC">
        <w:rPr>
          <w:lang w:val="es-CO"/>
        </w:rPr>
        <w:t xml:space="preserve">foto de la </w:t>
      </w:r>
      <w:r w:rsidR="0077157E" w:rsidRPr="003050AC">
        <w:rPr>
          <w:lang w:val="es-CO"/>
        </w:rPr>
        <w:t>guía</w:t>
      </w:r>
      <w:r w:rsidR="00903D30" w:rsidRPr="003050AC">
        <w:rPr>
          <w:lang w:val="es-CO"/>
        </w:rPr>
        <w:t>.</w:t>
      </w:r>
    </w:p>
    <w:p w14:paraId="1AA8C443" w14:textId="45BF7BFB" w:rsidR="0077157E" w:rsidRPr="003050AC" w:rsidRDefault="0077157E" w:rsidP="001D7C68">
      <w:pPr>
        <w:pStyle w:val="Prrafodelista"/>
        <w:numPr>
          <w:ilvl w:val="0"/>
          <w:numId w:val="15"/>
        </w:numPr>
        <w:jc w:val="both"/>
        <w:rPr>
          <w:lang w:val="es-CO"/>
        </w:rPr>
      </w:pPr>
      <w:r w:rsidRPr="003050AC">
        <w:rPr>
          <w:lang w:val="es-CO"/>
        </w:rPr>
        <w:t xml:space="preserve">El sistema debe ser capaz de </w:t>
      </w:r>
      <w:r w:rsidR="009E74DE" w:rsidRPr="003050AC">
        <w:rPr>
          <w:lang w:val="es-CO"/>
        </w:rPr>
        <w:t>identificar si la información extraída de la</w:t>
      </w:r>
      <w:r w:rsidR="00E4002C" w:rsidRPr="003050AC">
        <w:rPr>
          <w:lang w:val="es-CO"/>
        </w:rPr>
        <w:t xml:space="preserve"> foto de la</w:t>
      </w:r>
      <w:r w:rsidR="009E74DE" w:rsidRPr="003050AC">
        <w:rPr>
          <w:lang w:val="es-CO"/>
        </w:rPr>
        <w:t xml:space="preserve"> guía esta completa o </w:t>
      </w:r>
      <w:r w:rsidRPr="003050AC">
        <w:rPr>
          <w:lang w:val="es-CO"/>
        </w:rPr>
        <w:t>incompleta</w:t>
      </w:r>
      <w:r w:rsidR="009E74DE" w:rsidRPr="003050AC">
        <w:rPr>
          <w:lang w:val="es-CO"/>
        </w:rPr>
        <w:t>.</w:t>
      </w:r>
    </w:p>
    <w:p w14:paraId="577E0BAA" w14:textId="2B5F1D49" w:rsidR="0077157E" w:rsidRPr="003050AC" w:rsidRDefault="0077157E" w:rsidP="001D7C68">
      <w:pPr>
        <w:pStyle w:val="Prrafodelista"/>
        <w:numPr>
          <w:ilvl w:val="0"/>
          <w:numId w:val="15"/>
        </w:numPr>
        <w:jc w:val="both"/>
        <w:rPr>
          <w:lang w:val="es-CO"/>
        </w:rPr>
      </w:pPr>
      <w:r w:rsidRPr="003050AC">
        <w:rPr>
          <w:lang w:val="es-CO"/>
        </w:rPr>
        <w:t>El sistema debe estar en la capacidad de identificar</w:t>
      </w:r>
      <w:r w:rsidR="00522282" w:rsidRPr="003050AC">
        <w:rPr>
          <w:lang w:val="es-CO"/>
        </w:rPr>
        <w:t xml:space="preserve"> cuales campos </w:t>
      </w:r>
      <w:r w:rsidR="00C006D0" w:rsidRPr="003050AC">
        <w:rPr>
          <w:lang w:val="es-CO"/>
        </w:rPr>
        <w:t>de</w:t>
      </w:r>
      <w:r w:rsidR="00522282" w:rsidRPr="003050AC">
        <w:rPr>
          <w:lang w:val="es-CO"/>
        </w:rPr>
        <w:t xml:space="preserve"> </w:t>
      </w:r>
      <w:r w:rsidR="00C006D0" w:rsidRPr="003050AC">
        <w:rPr>
          <w:lang w:val="es-CO"/>
        </w:rPr>
        <w:t xml:space="preserve">la foto de la </w:t>
      </w:r>
      <w:r w:rsidR="005621D9" w:rsidRPr="003050AC">
        <w:rPr>
          <w:lang w:val="es-CO"/>
        </w:rPr>
        <w:t>guía</w:t>
      </w:r>
      <w:r w:rsidR="00C006D0" w:rsidRPr="003050AC">
        <w:rPr>
          <w:lang w:val="es-CO"/>
        </w:rPr>
        <w:t xml:space="preserve"> </w:t>
      </w:r>
      <w:r w:rsidR="00F9045E" w:rsidRPr="003050AC">
        <w:rPr>
          <w:lang w:val="es-CO"/>
        </w:rPr>
        <w:t xml:space="preserve">no </w:t>
      </w:r>
      <w:r w:rsidRPr="003050AC">
        <w:rPr>
          <w:lang w:val="es-CO"/>
        </w:rPr>
        <w:t>fue</w:t>
      </w:r>
      <w:r w:rsidR="00C006D0" w:rsidRPr="003050AC">
        <w:rPr>
          <w:lang w:val="es-CO"/>
        </w:rPr>
        <w:t xml:space="preserve">ron </w:t>
      </w:r>
      <w:r w:rsidRPr="003050AC">
        <w:rPr>
          <w:lang w:val="es-CO"/>
        </w:rPr>
        <w:t xml:space="preserve">posible extraer, </w:t>
      </w:r>
      <w:r w:rsidR="00651558" w:rsidRPr="003050AC">
        <w:rPr>
          <w:lang w:val="es-CO"/>
        </w:rPr>
        <w:t xml:space="preserve">para </w:t>
      </w:r>
      <w:r w:rsidR="00F9045E" w:rsidRPr="003050AC">
        <w:rPr>
          <w:lang w:val="es-CO"/>
        </w:rPr>
        <w:t xml:space="preserve">que </w:t>
      </w:r>
      <w:r w:rsidR="00651558" w:rsidRPr="003050AC">
        <w:rPr>
          <w:lang w:val="es-CO"/>
        </w:rPr>
        <w:t xml:space="preserve">posteriormente </w:t>
      </w:r>
      <w:r w:rsidR="00F9045E" w:rsidRPr="003050AC">
        <w:rPr>
          <w:lang w:val="es-CO"/>
        </w:rPr>
        <w:t>el</w:t>
      </w:r>
      <w:r w:rsidRPr="003050AC">
        <w:rPr>
          <w:lang w:val="es-CO"/>
        </w:rPr>
        <w:t xml:space="preserve"> usuario la pueda modificar manualmente</w:t>
      </w:r>
      <w:r w:rsidR="00F9045E" w:rsidRPr="003050AC">
        <w:rPr>
          <w:lang w:val="es-CO"/>
        </w:rPr>
        <w:t>.</w:t>
      </w:r>
    </w:p>
    <w:p w14:paraId="199263FC" w14:textId="34DB71B0" w:rsidR="0077157E" w:rsidRPr="003050AC" w:rsidRDefault="0077157E" w:rsidP="001D7C68">
      <w:pPr>
        <w:pStyle w:val="Prrafodelista"/>
        <w:numPr>
          <w:ilvl w:val="0"/>
          <w:numId w:val="15"/>
        </w:numPr>
        <w:jc w:val="both"/>
        <w:rPr>
          <w:lang w:val="es-CO"/>
        </w:rPr>
      </w:pPr>
      <w:r w:rsidRPr="003050AC">
        <w:rPr>
          <w:lang w:val="es-CO"/>
        </w:rPr>
        <w:t>El sistema debe brindar la opción de completar los datos de la foto mediante una interfaz de usuario</w:t>
      </w:r>
      <w:r w:rsidR="001D7C68" w:rsidRPr="003050AC">
        <w:rPr>
          <w:lang w:val="es-CO"/>
        </w:rPr>
        <w:t>.</w:t>
      </w:r>
    </w:p>
    <w:p w14:paraId="351B40CE" w14:textId="7F4D5B51" w:rsidR="0004163A" w:rsidRPr="003050AC" w:rsidRDefault="0077157E" w:rsidP="001D7C68">
      <w:pPr>
        <w:pStyle w:val="Prrafodelista"/>
        <w:numPr>
          <w:ilvl w:val="0"/>
          <w:numId w:val="15"/>
        </w:numPr>
        <w:jc w:val="both"/>
        <w:rPr>
          <w:lang w:val="es-CO"/>
        </w:rPr>
      </w:pPr>
      <w:r w:rsidRPr="003050AC">
        <w:rPr>
          <w:lang w:val="es-CO"/>
        </w:rPr>
        <w:t xml:space="preserve">El sistema deberá </w:t>
      </w:r>
      <w:r w:rsidR="00EA5C26" w:rsidRPr="003050AC">
        <w:rPr>
          <w:lang w:val="es-CO"/>
        </w:rPr>
        <w:t>permitir</w:t>
      </w:r>
      <w:r w:rsidR="000A208F" w:rsidRPr="003050AC">
        <w:rPr>
          <w:lang w:val="es-CO"/>
        </w:rPr>
        <w:t xml:space="preserve"> </w:t>
      </w:r>
      <w:r w:rsidR="00EA5C26" w:rsidRPr="003050AC">
        <w:rPr>
          <w:lang w:val="es-CO"/>
        </w:rPr>
        <w:t>hacer reintentos para tomar</w:t>
      </w:r>
      <w:r w:rsidRPr="003050AC">
        <w:rPr>
          <w:lang w:val="es-CO"/>
        </w:rPr>
        <w:t xml:space="preserve"> la foto</w:t>
      </w:r>
      <w:r w:rsidR="00EA5C26" w:rsidRPr="003050AC">
        <w:rPr>
          <w:lang w:val="es-CO"/>
        </w:rPr>
        <w:t xml:space="preserve"> en los casos que el usuario considere que </w:t>
      </w:r>
      <w:r w:rsidR="001A34B2" w:rsidRPr="003050AC">
        <w:rPr>
          <w:lang w:val="es-CO"/>
        </w:rPr>
        <w:t>es</w:t>
      </w:r>
      <w:r w:rsidRPr="003050AC">
        <w:rPr>
          <w:lang w:val="es-CO"/>
        </w:rPr>
        <w:t xml:space="preserve"> ilegible</w:t>
      </w:r>
      <w:r w:rsidR="00EA5C26" w:rsidRPr="003050AC">
        <w:rPr>
          <w:lang w:val="es-CO"/>
        </w:rPr>
        <w:t>.</w:t>
      </w:r>
    </w:p>
    <w:p w14:paraId="0073FB6A" w14:textId="489FDD3D" w:rsidR="00F6528D" w:rsidRPr="003050AC" w:rsidRDefault="00FC5ABB" w:rsidP="00F6528D">
      <w:pPr>
        <w:pStyle w:val="Ttulo2"/>
        <w:rPr>
          <w:lang w:val="es-CO"/>
        </w:rPr>
      </w:pPr>
      <w:bookmarkStart w:id="10" w:name="_Toc49275846"/>
      <w:r w:rsidRPr="003050AC">
        <w:rPr>
          <w:lang w:val="es-CO"/>
        </w:rPr>
        <w:t>Requisitos</w:t>
      </w:r>
      <w:r w:rsidR="00F6528D" w:rsidRPr="003050AC">
        <w:rPr>
          <w:lang w:val="es-CO"/>
        </w:rPr>
        <w:t xml:space="preserve"> No Funcionales</w:t>
      </w:r>
      <w:bookmarkEnd w:id="10"/>
    </w:p>
    <w:p w14:paraId="740BAA91" w14:textId="207F4099" w:rsidR="00B06A4B" w:rsidRPr="003050AC" w:rsidRDefault="008E6AD1" w:rsidP="002B5B43">
      <w:pPr>
        <w:pStyle w:val="Prrafodelista"/>
        <w:numPr>
          <w:ilvl w:val="0"/>
          <w:numId w:val="17"/>
        </w:numPr>
        <w:rPr>
          <w:lang w:val="es-CO"/>
        </w:rPr>
      </w:pPr>
      <w:r w:rsidRPr="003050AC">
        <w:rPr>
          <w:lang w:val="es-CO"/>
        </w:rPr>
        <w:t xml:space="preserve">El sistema </w:t>
      </w:r>
      <w:r w:rsidR="002B5B43" w:rsidRPr="003050AC">
        <w:rPr>
          <w:lang w:val="es-CO"/>
        </w:rPr>
        <w:t xml:space="preserve">se </w:t>
      </w:r>
      <w:r w:rsidRPr="003050AC">
        <w:rPr>
          <w:lang w:val="es-CO"/>
        </w:rPr>
        <w:t>debe entregar para el 1 de octu</w:t>
      </w:r>
      <w:r w:rsidR="00A41D59" w:rsidRPr="003050AC">
        <w:rPr>
          <w:lang w:val="es-CO"/>
        </w:rPr>
        <w:t>bre</w:t>
      </w:r>
      <w:r w:rsidR="002B5B43" w:rsidRPr="003050AC">
        <w:rPr>
          <w:lang w:val="es-CO"/>
        </w:rPr>
        <w:t xml:space="preserve"> del 2020.</w:t>
      </w:r>
    </w:p>
    <w:p w14:paraId="3B3C7336" w14:textId="4CDDF37D" w:rsidR="00A41D59" w:rsidRPr="003050AC" w:rsidRDefault="00172A47" w:rsidP="002B5B43">
      <w:pPr>
        <w:pStyle w:val="Prrafodelista"/>
        <w:numPr>
          <w:ilvl w:val="0"/>
          <w:numId w:val="17"/>
        </w:numPr>
        <w:rPr>
          <w:lang w:val="es-CO"/>
        </w:rPr>
      </w:pPr>
      <w:r w:rsidRPr="003050AC">
        <w:rPr>
          <w:lang w:val="es-CO"/>
        </w:rPr>
        <w:t>Los integrante</w:t>
      </w:r>
      <w:r w:rsidR="002B5B43" w:rsidRPr="003050AC">
        <w:rPr>
          <w:lang w:val="es-CO"/>
        </w:rPr>
        <w:t>s</w:t>
      </w:r>
      <w:r w:rsidRPr="003050AC">
        <w:rPr>
          <w:lang w:val="es-CO"/>
        </w:rPr>
        <w:t xml:space="preserve"> del grupo debe ser los seleccionados para el proyecto de PICA.</w:t>
      </w:r>
    </w:p>
    <w:p w14:paraId="44CF3433" w14:textId="086D2F2E" w:rsidR="00F4736E" w:rsidRDefault="00111B94" w:rsidP="002B5B43">
      <w:pPr>
        <w:pStyle w:val="Prrafodelista"/>
        <w:numPr>
          <w:ilvl w:val="0"/>
          <w:numId w:val="17"/>
        </w:numPr>
        <w:rPr>
          <w:lang w:val="es-CO"/>
        </w:rPr>
      </w:pPr>
      <w:r w:rsidRPr="003050AC">
        <w:rPr>
          <w:lang w:val="es-CO"/>
        </w:rPr>
        <w:t>La APP debe estar disponible para Sistemas Operativos Android.</w:t>
      </w:r>
    </w:p>
    <w:p w14:paraId="5FB7BFF1" w14:textId="1DF7944E" w:rsidR="00E677D7" w:rsidRPr="00E677D7" w:rsidRDefault="00E677D7" w:rsidP="00E677D7">
      <w:pPr>
        <w:pStyle w:val="Prrafodelista"/>
        <w:numPr>
          <w:ilvl w:val="0"/>
          <w:numId w:val="17"/>
        </w:numPr>
        <w:rPr>
          <w:lang w:val="es-CO"/>
        </w:rPr>
      </w:pPr>
      <w:r w:rsidRPr="003050AC">
        <w:rPr>
          <w:lang w:val="es-CO"/>
        </w:rPr>
        <w:t>Realizar almacenamiento de las fotos de las guías en un repositorio para efectos de auditoria.</w:t>
      </w:r>
    </w:p>
    <w:p w14:paraId="7154CDEE" w14:textId="2A852D81" w:rsidR="00F6528D" w:rsidRPr="003050AC" w:rsidRDefault="00F6528D" w:rsidP="00F6528D">
      <w:pPr>
        <w:pStyle w:val="Ttulo2"/>
        <w:rPr>
          <w:lang w:val="es-CO"/>
        </w:rPr>
      </w:pPr>
      <w:bookmarkStart w:id="11" w:name="_Toc49275847"/>
      <w:r w:rsidRPr="003050AC">
        <w:rPr>
          <w:lang w:val="es-CO"/>
        </w:rPr>
        <w:t>Atributos de Calidad</w:t>
      </w:r>
      <w:bookmarkEnd w:id="11"/>
    </w:p>
    <w:p w14:paraId="6164F8AB" w14:textId="77777777" w:rsidR="00B06A4B" w:rsidRPr="003050AC" w:rsidRDefault="00B06A4B" w:rsidP="00B06A4B">
      <w:pPr>
        <w:pStyle w:val="Prrafodelista"/>
        <w:numPr>
          <w:ilvl w:val="0"/>
          <w:numId w:val="16"/>
        </w:numPr>
        <w:rPr>
          <w:lang w:val="es-CO"/>
        </w:rPr>
      </w:pPr>
      <w:r w:rsidRPr="003050AC">
        <w:rPr>
          <w:lang w:val="es-CO"/>
        </w:rPr>
        <w:t>El Sistema debe realizar la validación de usuario y clave contra la base de datos de usuarios.</w:t>
      </w:r>
    </w:p>
    <w:p w14:paraId="5723E531" w14:textId="6D3A723A" w:rsidR="00237388" w:rsidRPr="003050AC" w:rsidRDefault="00F20D9C" w:rsidP="00237388">
      <w:pPr>
        <w:pStyle w:val="Prrafodelista"/>
        <w:numPr>
          <w:ilvl w:val="0"/>
          <w:numId w:val="16"/>
        </w:numPr>
        <w:rPr>
          <w:lang w:val="es-CO"/>
        </w:rPr>
      </w:pPr>
      <w:r w:rsidRPr="003050AC">
        <w:rPr>
          <w:lang w:val="es-CO"/>
        </w:rPr>
        <w:lastRenderedPageBreak/>
        <w:t>El</w:t>
      </w:r>
      <w:r w:rsidR="00B06A4B" w:rsidRPr="003050AC">
        <w:rPr>
          <w:lang w:val="es-CO"/>
        </w:rPr>
        <w:t xml:space="preserve"> sistema debe mantener la</w:t>
      </w:r>
      <w:r w:rsidR="00E43137" w:rsidRPr="003050AC">
        <w:rPr>
          <w:lang w:val="es-CO"/>
        </w:rPr>
        <w:t>s mismas características</w:t>
      </w:r>
      <w:r w:rsidR="00B06A4B" w:rsidRPr="003050AC">
        <w:rPr>
          <w:lang w:val="es-CO"/>
        </w:rPr>
        <w:t xml:space="preserve"> de la foto capturada cuando esta sea transmitida al sistema de almacenamiento.</w:t>
      </w:r>
    </w:p>
    <w:p w14:paraId="149947CB" w14:textId="68FBA6C9" w:rsidR="00407981" w:rsidRPr="003050AC" w:rsidRDefault="00407981" w:rsidP="00B06A4B">
      <w:pPr>
        <w:pStyle w:val="Prrafodelista"/>
        <w:numPr>
          <w:ilvl w:val="0"/>
          <w:numId w:val="16"/>
        </w:numPr>
        <w:rPr>
          <w:lang w:val="es-CO"/>
        </w:rPr>
      </w:pPr>
      <w:r w:rsidRPr="003050AC">
        <w:rPr>
          <w:lang w:val="es-CO"/>
        </w:rPr>
        <w:t xml:space="preserve">Los consumos de Servicios web deben ser por </w:t>
      </w:r>
      <w:r w:rsidR="00814034" w:rsidRPr="003050AC">
        <w:rPr>
          <w:lang w:val="es-CO"/>
        </w:rPr>
        <w:t>https.</w:t>
      </w:r>
    </w:p>
    <w:p w14:paraId="70913FFB" w14:textId="1D8F53F4" w:rsidR="00814034" w:rsidRPr="003050AC" w:rsidRDefault="00814034" w:rsidP="00B06A4B">
      <w:pPr>
        <w:pStyle w:val="Prrafodelista"/>
        <w:numPr>
          <w:ilvl w:val="0"/>
          <w:numId w:val="16"/>
        </w:numPr>
        <w:rPr>
          <w:lang w:val="es-CO"/>
        </w:rPr>
      </w:pPr>
      <w:r w:rsidRPr="003050AC">
        <w:rPr>
          <w:lang w:val="es-CO"/>
        </w:rPr>
        <w:t xml:space="preserve">El sistema debe estar disponible </w:t>
      </w:r>
      <w:r w:rsidR="001028BF" w:rsidRPr="003050AC">
        <w:rPr>
          <w:lang w:val="es-CO"/>
        </w:rPr>
        <w:t xml:space="preserve">mínimo </w:t>
      </w:r>
      <w:r w:rsidR="008F62CA" w:rsidRPr="003050AC">
        <w:rPr>
          <w:lang w:val="es-CO"/>
        </w:rPr>
        <w:t>en un 90%</w:t>
      </w:r>
      <w:r w:rsidR="00E677D7">
        <w:rPr>
          <w:lang w:val="es-CO"/>
        </w:rPr>
        <w:t xml:space="preserve"> por año</w:t>
      </w:r>
      <w:r w:rsidR="00EE6BE5" w:rsidRPr="003050AC">
        <w:rPr>
          <w:lang w:val="es-CO"/>
        </w:rPr>
        <w:t>.</w:t>
      </w:r>
    </w:p>
    <w:p w14:paraId="1FC52FC4" w14:textId="2975F75C" w:rsidR="00237388" w:rsidRPr="003050AC" w:rsidRDefault="00A26D20" w:rsidP="00237388">
      <w:pPr>
        <w:pStyle w:val="Prrafodelista"/>
        <w:numPr>
          <w:ilvl w:val="0"/>
          <w:numId w:val="16"/>
        </w:numPr>
        <w:rPr>
          <w:lang w:val="es-CO"/>
        </w:rPr>
      </w:pPr>
      <w:r w:rsidRPr="003050AC">
        <w:rPr>
          <w:lang w:val="es-CO"/>
        </w:rPr>
        <w:t>Los tiempos de respuesta del análisis de la foto</w:t>
      </w:r>
      <w:r w:rsidR="001F4576" w:rsidRPr="003050AC">
        <w:rPr>
          <w:lang w:val="es-CO"/>
        </w:rPr>
        <w:t xml:space="preserve"> de la guía </w:t>
      </w:r>
      <w:r w:rsidRPr="003050AC">
        <w:rPr>
          <w:lang w:val="es-CO"/>
        </w:rPr>
        <w:t xml:space="preserve">debe ser máximo de </w:t>
      </w:r>
      <w:r w:rsidR="001F4576" w:rsidRPr="003050AC">
        <w:rPr>
          <w:lang w:val="es-CO"/>
        </w:rPr>
        <w:t>5 segundos.</w:t>
      </w:r>
    </w:p>
    <w:p w14:paraId="0AF84CB0" w14:textId="5B51D43F" w:rsidR="00845A43" w:rsidRDefault="00845A43" w:rsidP="00845A43">
      <w:pPr>
        <w:pStyle w:val="Ttulo2"/>
        <w:rPr>
          <w:iCs/>
          <w:lang w:val="es-CO"/>
        </w:rPr>
      </w:pPr>
      <w:bookmarkStart w:id="12" w:name="_Toc49275848"/>
      <w:r>
        <w:rPr>
          <w:iCs/>
          <w:lang w:val="es-CO"/>
        </w:rPr>
        <w:t xml:space="preserve">Puntos de </w:t>
      </w:r>
      <w:r w:rsidRPr="003050AC">
        <w:rPr>
          <w:iCs/>
          <w:lang w:val="es-CO"/>
        </w:rPr>
        <w:t>Historias de Usuario</w:t>
      </w:r>
      <w:bookmarkEnd w:id="12"/>
    </w:p>
    <w:p w14:paraId="58F71D7B" w14:textId="41E0C00C" w:rsidR="00845A43" w:rsidRDefault="00845A43" w:rsidP="00237388">
      <w:pPr>
        <w:pStyle w:val="Ttulo2"/>
        <w:rPr>
          <w:iCs/>
          <w:lang w:val="es-CO"/>
        </w:rPr>
      </w:pPr>
      <w:bookmarkStart w:id="13" w:name="_Toc49275849"/>
      <w:r>
        <w:rPr>
          <w:noProof/>
        </w:rPr>
        <w:drawing>
          <wp:inline distT="0" distB="0" distL="0" distR="0" wp14:anchorId="6634618D" wp14:editId="65E3E615">
            <wp:extent cx="5971540" cy="3102610"/>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1540" cy="3102610"/>
                    </a:xfrm>
                    <a:prstGeom prst="rect">
                      <a:avLst/>
                    </a:prstGeom>
                  </pic:spPr>
                </pic:pic>
              </a:graphicData>
            </a:graphic>
          </wp:inline>
        </w:drawing>
      </w:r>
      <w:bookmarkEnd w:id="13"/>
    </w:p>
    <w:p w14:paraId="33BC82C7" w14:textId="27934CD4" w:rsidR="00237388" w:rsidRDefault="00237388" w:rsidP="00237388">
      <w:pPr>
        <w:pStyle w:val="Ttulo2"/>
        <w:rPr>
          <w:iCs/>
          <w:lang w:val="es-CO"/>
        </w:rPr>
      </w:pPr>
      <w:bookmarkStart w:id="14" w:name="_Toc49275850"/>
      <w:r w:rsidRPr="003050AC">
        <w:rPr>
          <w:iCs/>
          <w:lang w:val="es-CO"/>
        </w:rPr>
        <w:t>Historias de Usuario</w:t>
      </w:r>
      <w:bookmarkEnd w:id="14"/>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3B6A9A" w:rsidRPr="003050AC" w14:paraId="5C44DEF4" w14:textId="77777777" w:rsidTr="001F259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108DE4C" w14:textId="72FE999B" w:rsidR="003B6A9A" w:rsidRPr="003050AC" w:rsidRDefault="003B6A9A" w:rsidP="001F259D">
            <w:pPr>
              <w:pStyle w:val="Ttulo3"/>
              <w:rPr>
                <w:rFonts w:eastAsia="Times New Roman"/>
                <w:sz w:val="27"/>
                <w:szCs w:val="27"/>
                <w:lang w:val="es-CO"/>
              </w:rPr>
            </w:pPr>
            <w:bookmarkStart w:id="15" w:name="_Toc49275851"/>
            <w:r w:rsidRPr="003050AC">
              <w:rPr>
                <w:rFonts w:eastAsia="Times New Roman"/>
                <w:lang w:val="es-CO"/>
              </w:rPr>
              <w:t>ECC-17] </w:t>
            </w:r>
            <w:hyperlink r:id="rId19" w:history="1">
              <w:r w:rsidRPr="003050AC">
                <w:rPr>
                  <w:rStyle w:val="Hipervnculo"/>
                  <w:rFonts w:eastAsia="Times New Roman"/>
                  <w:lang w:val="es-CO"/>
                </w:rPr>
                <w:t>Como equipo de desarrollo requiero que el ambiente de desarrollo se encuentre configurado</w:t>
              </w:r>
              <w:bookmarkEnd w:id="15"/>
            </w:hyperlink>
          </w:p>
        </w:tc>
      </w:tr>
      <w:tr w:rsidR="003B6A9A" w:rsidRPr="003050AC" w14:paraId="0B1DB8AF"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92A0C35" w14:textId="77777777" w:rsidR="003B6A9A" w:rsidRPr="003050AC" w:rsidRDefault="003B6A9A" w:rsidP="001F259D">
            <w:pPr>
              <w:rPr>
                <w:rFonts w:eastAsia="Times New Roman"/>
              </w:rPr>
            </w:pPr>
            <w:r w:rsidRPr="003050AC">
              <w:rPr>
                <w:rFonts w:eastAsia="Times New Roman"/>
                <w:b/>
                <w:bCs/>
              </w:rPr>
              <w:t>Estado: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D2337BA" w14:textId="77777777" w:rsidR="003B6A9A" w:rsidRPr="003050AC" w:rsidRDefault="003B6A9A" w:rsidP="001F259D">
            <w:pPr>
              <w:rPr>
                <w:rFonts w:eastAsia="Times New Roman"/>
              </w:rPr>
            </w:pPr>
            <w:r w:rsidRPr="003050AC">
              <w:rPr>
                <w:rFonts w:eastAsia="Times New Roman"/>
              </w:rPr>
              <w:t>Tareas por hacer</w:t>
            </w:r>
          </w:p>
        </w:tc>
      </w:tr>
      <w:tr w:rsidR="003B6A9A" w:rsidRPr="003050AC" w14:paraId="1D3CA536"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E42CA73" w14:textId="77777777" w:rsidR="003B6A9A" w:rsidRPr="003050AC" w:rsidRDefault="003B6A9A" w:rsidP="001F259D">
            <w:pPr>
              <w:rPr>
                <w:rFonts w:eastAsia="Times New Roman"/>
              </w:rPr>
            </w:pPr>
            <w:r w:rsidRPr="003050AC">
              <w:rPr>
                <w:rFonts w:eastAsia="Times New Roman"/>
                <w:b/>
                <w:bCs/>
              </w:rPr>
              <w:t>Proyecto: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35D4C16" w14:textId="77777777" w:rsidR="003B6A9A" w:rsidRPr="003050AC" w:rsidRDefault="00B3446B" w:rsidP="001F259D">
            <w:pPr>
              <w:rPr>
                <w:rFonts w:eastAsia="Times New Roman"/>
              </w:rPr>
            </w:pPr>
            <w:hyperlink r:id="rId20" w:history="1">
              <w:r w:rsidR="003B6A9A" w:rsidRPr="003050AC">
                <w:rPr>
                  <w:rStyle w:val="Hipervnculo"/>
                  <w:rFonts w:eastAsia="Times New Roman"/>
                </w:rPr>
                <w:t>EAS_CAPTURA_COGNITIVA</w:t>
              </w:r>
            </w:hyperlink>
          </w:p>
        </w:tc>
      </w:tr>
    </w:tbl>
    <w:p w14:paraId="3A9ACB74" w14:textId="77777777" w:rsidR="003B6A9A" w:rsidRPr="003050AC" w:rsidRDefault="003B6A9A" w:rsidP="003B6A9A">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2816"/>
        <w:gridCol w:w="1878"/>
        <w:gridCol w:w="2816"/>
      </w:tblGrid>
      <w:tr w:rsidR="003B6A9A" w:rsidRPr="003050AC" w14:paraId="2AF14B0C"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F7BFBE1" w14:textId="77777777" w:rsidR="003B6A9A" w:rsidRPr="003050AC" w:rsidRDefault="003B6A9A" w:rsidP="001F259D">
            <w:pPr>
              <w:rPr>
                <w:rFonts w:eastAsia="Times New Roman"/>
              </w:rPr>
            </w:pPr>
            <w:r w:rsidRPr="003050AC">
              <w:rPr>
                <w:rFonts w:eastAsia="Times New Roman"/>
                <w:b/>
                <w:bCs/>
              </w:rPr>
              <w:t>Tipo:</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27ABF4E" w14:textId="77777777" w:rsidR="003B6A9A" w:rsidRPr="003050AC" w:rsidRDefault="003B6A9A" w:rsidP="001F259D">
            <w:pPr>
              <w:rPr>
                <w:rFonts w:eastAsia="Times New Roman"/>
              </w:rPr>
            </w:pPr>
            <w:r w:rsidRPr="003050AC">
              <w:rPr>
                <w:rFonts w:eastAsia="Times New Roman"/>
              </w:rPr>
              <w:t xml:space="preserve">Historia Técnica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A09E1A3" w14:textId="77777777" w:rsidR="003B6A9A" w:rsidRPr="003050AC" w:rsidRDefault="003B6A9A" w:rsidP="001F259D">
            <w:pPr>
              <w:rPr>
                <w:rFonts w:eastAsia="Times New Roman"/>
              </w:rPr>
            </w:pPr>
            <w:r w:rsidRPr="003050AC">
              <w:rPr>
                <w:rFonts w:eastAsia="Times New Roman"/>
                <w:b/>
                <w:bCs/>
              </w:rPr>
              <w:t>Prioridad:</w:t>
            </w:r>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821FCEF" w14:textId="77777777" w:rsidR="003B6A9A" w:rsidRPr="003050AC" w:rsidRDefault="003B6A9A" w:rsidP="001F259D">
            <w:pPr>
              <w:rPr>
                <w:rFonts w:eastAsia="Times New Roman"/>
              </w:rPr>
            </w:pPr>
            <w:r w:rsidRPr="003050AC">
              <w:rPr>
                <w:rFonts w:eastAsia="Times New Roman"/>
              </w:rPr>
              <w:t xml:space="preserve">Highest </w:t>
            </w:r>
          </w:p>
        </w:tc>
      </w:tr>
      <w:tr w:rsidR="003B6A9A" w:rsidRPr="003050AC" w14:paraId="01037EF2"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5D8C642" w14:textId="77777777" w:rsidR="003B6A9A" w:rsidRPr="003050AC" w:rsidRDefault="003B6A9A" w:rsidP="001F259D">
            <w:pPr>
              <w:rPr>
                <w:rFonts w:eastAsia="Times New Roman"/>
              </w:rPr>
            </w:pPr>
            <w:r w:rsidRPr="003050AC">
              <w:rPr>
                <w:rFonts w:eastAsia="Times New Roman"/>
                <w:b/>
                <w:bCs/>
              </w:rPr>
              <w:t>Informador:</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83A7C9C" w14:textId="77777777" w:rsidR="003B6A9A" w:rsidRPr="003050AC" w:rsidRDefault="00B3446B" w:rsidP="001F259D">
            <w:pPr>
              <w:rPr>
                <w:rFonts w:eastAsia="Times New Roman"/>
              </w:rPr>
            </w:pPr>
            <w:hyperlink r:id="rId21" w:history="1">
              <w:r w:rsidR="003B6A9A" w:rsidRPr="003050AC">
                <w:rPr>
                  <w:rStyle w:val="Hipervnculo"/>
                  <w:rFonts w:eastAsia="Times New Roman"/>
                </w:rPr>
                <w:t xml:space="preserve">GermanSilva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6CB5413" w14:textId="77777777" w:rsidR="003B6A9A" w:rsidRPr="003050AC" w:rsidRDefault="003B6A9A" w:rsidP="001F259D">
            <w:pPr>
              <w:rPr>
                <w:rFonts w:eastAsia="Times New Roman"/>
              </w:rPr>
            </w:pPr>
            <w:r w:rsidRPr="003050AC">
              <w:rPr>
                <w:rFonts w:eastAsia="Times New Roman"/>
                <w:b/>
                <w:bCs/>
              </w:rPr>
              <w:t>Responsable:</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16529DA" w14:textId="77777777" w:rsidR="003B6A9A" w:rsidRPr="003050AC" w:rsidRDefault="003B6A9A" w:rsidP="001F259D">
            <w:pPr>
              <w:rPr>
                <w:rFonts w:eastAsia="Times New Roman"/>
              </w:rPr>
            </w:pPr>
            <w:r w:rsidRPr="003050AC">
              <w:rPr>
                <w:rFonts w:eastAsia="Times New Roman"/>
              </w:rPr>
              <w:t xml:space="preserve">sin asignar </w:t>
            </w:r>
          </w:p>
        </w:tc>
      </w:tr>
    </w:tbl>
    <w:p w14:paraId="7E29A8DB" w14:textId="77777777" w:rsidR="003B6A9A" w:rsidRPr="003050AC" w:rsidRDefault="003B6A9A" w:rsidP="003B6A9A">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3B6A9A" w:rsidRPr="003050AC" w14:paraId="2C6CE315"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F3FDA70" w14:textId="77777777" w:rsidR="003B6A9A" w:rsidRPr="003050AC" w:rsidRDefault="003B6A9A" w:rsidP="001F259D">
            <w:pPr>
              <w:rPr>
                <w:rFonts w:eastAsia="Times New Roman"/>
              </w:rPr>
            </w:pPr>
            <w:r w:rsidRPr="003050AC">
              <w:rPr>
                <w:rFonts w:eastAsia="Times New Roman"/>
                <w:b/>
                <w:bCs/>
              </w:rPr>
              <w:t>Adjuntos:</w:t>
            </w:r>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FABC9E2" w14:textId="77777777" w:rsidR="003B6A9A" w:rsidRPr="003050AC" w:rsidRDefault="003B6A9A" w:rsidP="001F259D">
            <w:pPr>
              <w:rPr>
                <w:rFonts w:eastAsia="Times New Roman"/>
              </w:rPr>
            </w:pPr>
            <w:r w:rsidRPr="003050AC">
              <w:rPr>
                <w:rFonts w:eastAsia="Times New Roman"/>
                <w:noProof/>
              </w:rPr>
              <w:drawing>
                <wp:inline distT="0" distB="0" distL="0" distR="0" wp14:anchorId="09F480F2" wp14:editId="0403839B">
                  <wp:extent cx="3302000" cy="1958111"/>
                  <wp:effectExtent l="0" t="0" r="0" b="4445"/>
                  <wp:docPr id="2" name="Imagen 2" descr="Imagen que contiene texto, mapa, niev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texto, mapa, nieve, tabla&#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13154" cy="1964725"/>
                          </a:xfrm>
                          <a:prstGeom prst="rect">
                            <a:avLst/>
                          </a:prstGeom>
                        </pic:spPr>
                      </pic:pic>
                    </a:graphicData>
                  </a:graphic>
                </wp:inline>
              </w:drawing>
            </w:r>
          </w:p>
        </w:tc>
      </w:tr>
      <w:tr w:rsidR="003B6A9A" w:rsidRPr="003050AC" w14:paraId="3862A24F"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8505965" w14:textId="77777777" w:rsidR="003B6A9A" w:rsidRPr="003050AC" w:rsidRDefault="003B6A9A" w:rsidP="001F259D">
            <w:pPr>
              <w:rPr>
                <w:rFonts w:eastAsia="Times New Roman"/>
              </w:rPr>
            </w:pPr>
            <w:r w:rsidRPr="003050AC">
              <w:rPr>
                <w:rFonts w:eastAsia="Times New Roman"/>
                <w:b/>
                <w:bCs/>
              </w:rPr>
              <w:t>Subtareas: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tbl>
            <w:tblPr>
              <w:tblW w:w="5000" w:type="pct"/>
              <w:shd w:val="clear" w:color="auto" w:fill="FFFFFF"/>
              <w:tblCellMar>
                <w:left w:w="0" w:type="dxa"/>
                <w:right w:w="0" w:type="dxa"/>
              </w:tblCellMar>
              <w:tblLook w:val="04A0" w:firstRow="1" w:lastRow="0" w:firstColumn="1" w:lastColumn="0" w:noHBand="0" w:noVBand="1"/>
            </w:tblPr>
            <w:tblGrid>
              <w:gridCol w:w="901"/>
              <w:gridCol w:w="1868"/>
              <w:gridCol w:w="1110"/>
              <w:gridCol w:w="2020"/>
              <w:gridCol w:w="1535"/>
            </w:tblGrid>
            <w:tr w:rsidR="003B6A9A" w:rsidRPr="003050AC" w14:paraId="602139B3"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D825D71" w14:textId="77777777" w:rsidR="003B6A9A" w:rsidRPr="003050AC" w:rsidRDefault="003B6A9A" w:rsidP="001F259D">
                  <w:pPr>
                    <w:rPr>
                      <w:rFonts w:eastAsia="Times New Roman"/>
                    </w:rPr>
                  </w:pPr>
                  <w:r w:rsidRPr="003050AC">
                    <w:rPr>
                      <w:rFonts w:eastAsia="Times New Roman"/>
                      <w:b/>
                      <w:bCs/>
                    </w:rPr>
                    <w:t>Clave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D47AB84" w14:textId="77777777" w:rsidR="003B6A9A" w:rsidRPr="003050AC" w:rsidRDefault="003B6A9A" w:rsidP="001F259D">
                  <w:pPr>
                    <w:rPr>
                      <w:rFonts w:eastAsia="Times New Roman"/>
                    </w:rPr>
                  </w:pPr>
                  <w:r w:rsidRPr="003050AC">
                    <w:rPr>
                      <w:rFonts w:eastAsia="Times New Roman"/>
                      <w:b/>
                      <w:bCs/>
                    </w:rPr>
                    <w:t>Resumen</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18BBD59" w14:textId="77777777" w:rsidR="003B6A9A" w:rsidRPr="003050AC" w:rsidRDefault="003B6A9A" w:rsidP="001F259D">
                  <w:pPr>
                    <w:rPr>
                      <w:rFonts w:eastAsia="Times New Roman"/>
                    </w:rPr>
                  </w:pPr>
                  <w:r w:rsidRPr="003050AC">
                    <w:rPr>
                      <w:rFonts w:eastAsia="Times New Roman"/>
                      <w:b/>
                      <w:bCs/>
                    </w:rPr>
                    <w:t>Tipo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8EBC35D" w14:textId="77777777" w:rsidR="003B6A9A" w:rsidRPr="003050AC" w:rsidRDefault="003B6A9A" w:rsidP="001F259D">
                  <w:pPr>
                    <w:rPr>
                      <w:rFonts w:eastAsia="Times New Roman"/>
                    </w:rPr>
                  </w:pPr>
                  <w:r w:rsidRPr="003050AC">
                    <w:rPr>
                      <w:rFonts w:eastAsia="Times New Roman"/>
                      <w:b/>
                      <w:bCs/>
                    </w:rPr>
                    <w:t>Estado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7B2C44B" w14:textId="77777777" w:rsidR="003B6A9A" w:rsidRPr="003050AC" w:rsidRDefault="003B6A9A" w:rsidP="001F259D">
                  <w:pPr>
                    <w:rPr>
                      <w:rFonts w:eastAsia="Times New Roman"/>
                    </w:rPr>
                  </w:pPr>
                  <w:r w:rsidRPr="003050AC">
                    <w:rPr>
                      <w:rFonts w:eastAsia="Times New Roman"/>
                      <w:b/>
                      <w:bCs/>
                    </w:rPr>
                    <w:t>Responsable</w:t>
                  </w:r>
                </w:p>
              </w:tc>
            </w:tr>
            <w:tr w:rsidR="003B6A9A" w:rsidRPr="003050AC" w14:paraId="1F0169D7"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5AF7AAA" w14:textId="77777777" w:rsidR="003B6A9A" w:rsidRPr="003050AC" w:rsidRDefault="00B3446B" w:rsidP="001F259D">
                  <w:pPr>
                    <w:rPr>
                      <w:rFonts w:eastAsia="Times New Roman"/>
                    </w:rPr>
                  </w:pPr>
                  <w:hyperlink r:id="rId23" w:history="1">
                    <w:r w:rsidR="003B6A9A" w:rsidRPr="003050AC">
                      <w:rPr>
                        <w:rStyle w:val="Hipervnculo"/>
                        <w:rFonts w:eastAsia="Times New Roman"/>
                      </w:rPr>
                      <w:t>ECC-21</w:t>
                    </w:r>
                  </w:hyperlink>
                  <w:r w:rsidR="003B6A9A"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801C883" w14:textId="77777777" w:rsidR="003B6A9A" w:rsidRPr="003050AC" w:rsidRDefault="00B3446B" w:rsidP="001F259D">
                  <w:pPr>
                    <w:rPr>
                      <w:rFonts w:eastAsia="Times New Roman"/>
                    </w:rPr>
                  </w:pPr>
                  <w:hyperlink r:id="rId24" w:history="1">
                    <w:r w:rsidR="003B6A9A" w:rsidRPr="003050AC">
                      <w:rPr>
                        <w:rStyle w:val="Hipervnculo"/>
                        <w:rFonts w:eastAsia="Times New Roman"/>
                      </w:rPr>
                      <w:t>Configurar instancias Sql en Azure</w:t>
                    </w:r>
                  </w:hyperlink>
                  <w:r w:rsidR="003B6A9A"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7763411" w14:textId="77777777" w:rsidR="003B6A9A" w:rsidRPr="003050AC" w:rsidRDefault="003B6A9A"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CB827EB" w14:textId="77777777" w:rsidR="003B6A9A" w:rsidRPr="003050AC" w:rsidRDefault="003B6A9A"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FE067F8" w14:textId="77777777" w:rsidR="003B6A9A" w:rsidRPr="003050AC" w:rsidRDefault="003B6A9A" w:rsidP="001F259D">
                  <w:pPr>
                    <w:rPr>
                      <w:rFonts w:eastAsia="Times New Roman"/>
                    </w:rPr>
                  </w:pPr>
                  <w:r w:rsidRPr="003050AC">
                    <w:rPr>
                      <w:rFonts w:eastAsia="Times New Roman"/>
                    </w:rPr>
                    <w:t xml:space="preserve">  </w:t>
                  </w:r>
                </w:p>
              </w:tc>
            </w:tr>
            <w:tr w:rsidR="003B6A9A" w:rsidRPr="003050AC" w14:paraId="41C1033B"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446214B" w14:textId="77777777" w:rsidR="003B6A9A" w:rsidRPr="003050AC" w:rsidRDefault="00B3446B" w:rsidP="001F259D">
                  <w:pPr>
                    <w:rPr>
                      <w:rFonts w:eastAsia="Times New Roman"/>
                    </w:rPr>
                  </w:pPr>
                  <w:hyperlink r:id="rId25" w:history="1">
                    <w:r w:rsidR="003B6A9A" w:rsidRPr="003050AC">
                      <w:rPr>
                        <w:rStyle w:val="Hipervnculo"/>
                        <w:rFonts w:eastAsia="Times New Roman"/>
                      </w:rPr>
                      <w:t>ECC-22</w:t>
                    </w:r>
                  </w:hyperlink>
                  <w:r w:rsidR="003B6A9A"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177F8F6" w14:textId="77777777" w:rsidR="003B6A9A" w:rsidRPr="003050AC" w:rsidRDefault="00B3446B" w:rsidP="001F259D">
                  <w:pPr>
                    <w:rPr>
                      <w:rFonts w:eastAsia="Times New Roman"/>
                    </w:rPr>
                  </w:pPr>
                  <w:hyperlink r:id="rId26" w:history="1">
                    <w:r w:rsidR="003B6A9A" w:rsidRPr="003050AC">
                      <w:rPr>
                        <w:rStyle w:val="Hipervnculo"/>
                        <w:rFonts w:eastAsia="Times New Roman"/>
                      </w:rPr>
                      <w:t>Crear BD en sql para ambiente de desa...</w:t>
                    </w:r>
                  </w:hyperlink>
                  <w:r w:rsidR="003B6A9A"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296D07B" w14:textId="77777777" w:rsidR="003B6A9A" w:rsidRPr="003050AC" w:rsidRDefault="003B6A9A"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EC8D3B9" w14:textId="77777777" w:rsidR="003B6A9A" w:rsidRPr="003050AC" w:rsidRDefault="003B6A9A"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96F66A0" w14:textId="77777777" w:rsidR="003B6A9A" w:rsidRPr="003050AC" w:rsidRDefault="003B6A9A" w:rsidP="001F259D">
                  <w:pPr>
                    <w:rPr>
                      <w:rFonts w:eastAsia="Times New Roman"/>
                    </w:rPr>
                  </w:pPr>
                  <w:r w:rsidRPr="003050AC">
                    <w:rPr>
                      <w:rFonts w:eastAsia="Times New Roman"/>
                    </w:rPr>
                    <w:t xml:space="preserve">  </w:t>
                  </w:r>
                </w:p>
              </w:tc>
            </w:tr>
            <w:tr w:rsidR="003B6A9A" w:rsidRPr="003050AC" w14:paraId="48F850DA"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4A5D90F" w14:textId="77777777" w:rsidR="003B6A9A" w:rsidRPr="003050AC" w:rsidRDefault="00B3446B" w:rsidP="001F259D">
                  <w:pPr>
                    <w:rPr>
                      <w:rFonts w:eastAsia="Times New Roman"/>
                    </w:rPr>
                  </w:pPr>
                  <w:hyperlink r:id="rId27" w:history="1">
                    <w:r w:rsidR="003B6A9A" w:rsidRPr="003050AC">
                      <w:rPr>
                        <w:rStyle w:val="Hipervnculo"/>
                        <w:rFonts w:eastAsia="Times New Roman"/>
                      </w:rPr>
                      <w:t>ECC-23</w:t>
                    </w:r>
                  </w:hyperlink>
                  <w:r w:rsidR="003B6A9A"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984DA23" w14:textId="77777777" w:rsidR="003B6A9A" w:rsidRPr="003050AC" w:rsidRDefault="00B3446B" w:rsidP="001F259D">
                  <w:pPr>
                    <w:rPr>
                      <w:rFonts w:eastAsia="Times New Roman"/>
                    </w:rPr>
                  </w:pPr>
                  <w:hyperlink r:id="rId28" w:history="1">
                    <w:r w:rsidR="003B6A9A" w:rsidRPr="003050AC">
                      <w:rPr>
                        <w:rStyle w:val="Hipervnculo"/>
                        <w:rFonts w:eastAsia="Times New Roman"/>
                      </w:rPr>
                      <w:t>Crear BD en sql para ambiente de prod...</w:t>
                    </w:r>
                  </w:hyperlink>
                  <w:r w:rsidR="003B6A9A"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8B12158" w14:textId="77777777" w:rsidR="003B6A9A" w:rsidRPr="003050AC" w:rsidRDefault="003B6A9A"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E590263" w14:textId="77777777" w:rsidR="003B6A9A" w:rsidRPr="003050AC" w:rsidRDefault="003B6A9A"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7BD6C80" w14:textId="77777777" w:rsidR="003B6A9A" w:rsidRPr="003050AC" w:rsidRDefault="003B6A9A" w:rsidP="001F259D">
                  <w:pPr>
                    <w:rPr>
                      <w:rFonts w:eastAsia="Times New Roman"/>
                    </w:rPr>
                  </w:pPr>
                  <w:r w:rsidRPr="003050AC">
                    <w:rPr>
                      <w:rFonts w:eastAsia="Times New Roman"/>
                    </w:rPr>
                    <w:t xml:space="preserve">  </w:t>
                  </w:r>
                </w:p>
              </w:tc>
            </w:tr>
            <w:tr w:rsidR="003B6A9A" w:rsidRPr="003050AC" w14:paraId="2354BE8A"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94299AD" w14:textId="77777777" w:rsidR="003B6A9A" w:rsidRPr="003050AC" w:rsidRDefault="00B3446B" w:rsidP="001F259D">
                  <w:pPr>
                    <w:rPr>
                      <w:rFonts w:eastAsia="Times New Roman"/>
                    </w:rPr>
                  </w:pPr>
                  <w:hyperlink r:id="rId29" w:history="1">
                    <w:r w:rsidR="003B6A9A" w:rsidRPr="003050AC">
                      <w:rPr>
                        <w:rStyle w:val="Hipervnculo"/>
                        <w:rFonts w:eastAsia="Times New Roman"/>
                      </w:rPr>
                      <w:t>ECC-63</w:t>
                    </w:r>
                  </w:hyperlink>
                  <w:r w:rsidR="003B6A9A"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B0E83ED" w14:textId="77777777" w:rsidR="003B6A9A" w:rsidRPr="003050AC" w:rsidRDefault="00B3446B" w:rsidP="001F259D">
                  <w:pPr>
                    <w:rPr>
                      <w:rFonts w:eastAsia="Times New Roman"/>
                    </w:rPr>
                  </w:pPr>
                  <w:hyperlink r:id="rId30" w:history="1">
                    <w:r w:rsidR="003B6A9A" w:rsidRPr="003050AC">
                      <w:rPr>
                        <w:rStyle w:val="Hipervnculo"/>
                        <w:rFonts w:eastAsia="Times New Roman"/>
                      </w:rPr>
                      <w:t>Creación de cuenta en AWS.</w:t>
                    </w:r>
                  </w:hyperlink>
                  <w:r w:rsidR="003B6A9A"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6E7DB29" w14:textId="77777777" w:rsidR="003B6A9A" w:rsidRPr="003050AC" w:rsidRDefault="003B6A9A"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7CF9959" w14:textId="77777777" w:rsidR="003B6A9A" w:rsidRPr="003050AC" w:rsidRDefault="003B6A9A"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3AC2ED" w14:textId="77777777" w:rsidR="003B6A9A" w:rsidRPr="003050AC" w:rsidRDefault="003B6A9A" w:rsidP="001F259D">
                  <w:pPr>
                    <w:rPr>
                      <w:rFonts w:eastAsia="Times New Roman"/>
                    </w:rPr>
                  </w:pPr>
                  <w:r w:rsidRPr="003050AC">
                    <w:rPr>
                      <w:rFonts w:eastAsia="Times New Roman"/>
                    </w:rPr>
                    <w:t xml:space="preserve">  </w:t>
                  </w:r>
                </w:p>
              </w:tc>
            </w:tr>
            <w:tr w:rsidR="003B6A9A" w:rsidRPr="003050AC" w14:paraId="74A6F09A"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51E6FB5" w14:textId="77777777" w:rsidR="003B6A9A" w:rsidRPr="003050AC" w:rsidRDefault="00B3446B" w:rsidP="001F259D">
                  <w:pPr>
                    <w:rPr>
                      <w:rFonts w:eastAsia="Times New Roman"/>
                    </w:rPr>
                  </w:pPr>
                  <w:hyperlink r:id="rId31" w:history="1">
                    <w:r w:rsidR="003B6A9A" w:rsidRPr="003050AC">
                      <w:rPr>
                        <w:rStyle w:val="Hipervnculo"/>
                        <w:rFonts w:eastAsia="Times New Roman"/>
                      </w:rPr>
                      <w:t>ECC-64</w:t>
                    </w:r>
                  </w:hyperlink>
                  <w:r w:rsidR="003B6A9A"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BB02660" w14:textId="77777777" w:rsidR="003B6A9A" w:rsidRPr="003050AC" w:rsidRDefault="00B3446B" w:rsidP="001F259D">
                  <w:pPr>
                    <w:rPr>
                      <w:rFonts w:eastAsia="Times New Roman"/>
                    </w:rPr>
                  </w:pPr>
                  <w:hyperlink r:id="rId32" w:history="1">
                    <w:r w:rsidR="003B6A9A" w:rsidRPr="003050AC">
                      <w:rPr>
                        <w:rStyle w:val="Hipervnculo"/>
                        <w:rFonts w:eastAsia="Times New Roman"/>
                      </w:rPr>
                      <w:t>Creación de API gateway tipo rest pub...</w:t>
                    </w:r>
                  </w:hyperlink>
                  <w:r w:rsidR="003B6A9A"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FBD36D9" w14:textId="77777777" w:rsidR="003B6A9A" w:rsidRPr="003050AC" w:rsidRDefault="003B6A9A"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8EDF3FC" w14:textId="77777777" w:rsidR="003B6A9A" w:rsidRPr="003050AC" w:rsidRDefault="003B6A9A"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BB5B329" w14:textId="77777777" w:rsidR="003B6A9A" w:rsidRPr="003050AC" w:rsidRDefault="003B6A9A" w:rsidP="001F259D">
                  <w:pPr>
                    <w:rPr>
                      <w:rFonts w:eastAsia="Times New Roman"/>
                    </w:rPr>
                  </w:pPr>
                  <w:r w:rsidRPr="003050AC">
                    <w:rPr>
                      <w:rFonts w:eastAsia="Times New Roman"/>
                    </w:rPr>
                    <w:t xml:space="preserve">  </w:t>
                  </w:r>
                </w:p>
              </w:tc>
            </w:tr>
            <w:tr w:rsidR="003B6A9A" w:rsidRPr="003050AC" w14:paraId="7A9BC31F"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3693370" w14:textId="77777777" w:rsidR="003B6A9A" w:rsidRPr="003050AC" w:rsidRDefault="00B3446B" w:rsidP="001F259D">
                  <w:pPr>
                    <w:rPr>
                      <w:rFonts w:eastAsia="Times New Roman"/>
                    </w:rPr>
                  </w:pPr>
                  <w:hyperlink r:id="rId33" w:history="1">
                    <w:r w:rsidR="003B6A9A" w:rsidRPr="003050AC">
                      <w:rPr>
                        <w:rStyle w:val="Hipervnculo"/>
                        <w:rFonts w:eastAsia="Times New Roman"/>
                      </w:rPr>
                      <w:t>ECC-65</w:t>
                    </w:r>
                  </w:hyperlink>
                  <w:r w:rsidR="003B6A9A"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5E73451" w14:textId="77777777" w:rsidR="003B6A9A" w:rsidRPr="003050AC" w:rsidRDefault="00B3446B" w:rsidP="001F259D">
                  <w:pPr>
                    <w:rPr>
                      <w:rFonts w:eastAsia="Times New Roman"/>
                    </w:rPr>
                  </w:pPr>
                  <w:hyperlink r:id="rId34" w:history="1">
                    <w:r w:rsidR="003B6A9A" w:rsidRPr="003050AC">
                      <w:rPr>
                        <w:rStyle w:val="Hipervnculo"/>
                        <w:rFonts w:eastAsia="Times New Roman"/>
                      </w:rPr>
                      <w:t>Creación y configuración de subnets p...</w:t>
                    </w:r>
                  </w:hyperlink>
                  <w:r w:rsidR="003B6A9A"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1CEDF19" w14:textId="77777777" w:rsidR="003B6A9A" w:rsidRPr="003050AC" w:rsidRDefault="003B6A9A"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851631F" w14:textId="77777777" w:rsidR="003B6A9A" w:rsidRPr="003050AC" w:rsidRDefault="003B6A9A"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554A070" w14:textId="77777777" w:rsidR="003B6A9A" w:rsidRPr="003050AC" w:rsidRDefault="003B6A9A" w:rsidP="001F259D">
                  <w:pPr>
                    <w:rPr>
                      <w:rFonts w:eastAsia="Times New Roman"/>
                    </w:rPr>
                  </w:pPr>
                  <w:r w:rsidRPr="003050AC">
                    <w:rPr>
                      <w:rFonts w:eastAsia="Times New Roman"/>
                    </w:rPr>
                    <w:t xml:space="preserve">  </w:t>
                  </w:r>
                </w:p>
              </w:tc>
            </w:tr>
            <w:tr w:rsidR="003B6A9A" w:rsidRPr="003050AC" w14:paraId="3D216767"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49985AE" w14:textId="77777777" w:rsidR="003B6A9A" w:rsidRPr="003050AC" w:rsidRDefault="00B3446B" w:rsidP="001F259D">
                  <w:pPr>
                    <w:rPr>
                      <w:rFonts w:eastAsia="Times New Roman"/>
                    </w:rPr>
                  </w:pPr>
                  <w:hyperlink r:id="rId35" w:history="1">
                    <w:r w:rsidR="003B6A9A" w:rsidRPr="003050AC">
                      <w:rPr>
                        <w:rStyle w:val="Hipervnculo"/>
                        <w:rFonts w:eastAsia="Times New Roman"/>
                      </w:rPr>
                      <w:t>ECC-66</w:t>
                    </w:r>
                  </w:hyperlink>
                  <w:r w:rsidR="003B6A9A"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0AA4325" w14:textId="77777777" w:rsidR="003B6A9A" w:rsidRPr="003050AC" w:rsidRDefault="00B3446B" w:rsidP="001F259D">
                  <w:pPr>
                    <w:rPr>
                      <w:rFonts w:eastAsia="Times New Roman"/>
                    </w:rPr>
                  </w:pPr>
                  <w:hyperlink r:id="rId36" w:history="1">
                    <w:r w:rsidR="003B6A9A" w:rsidRPr="003050AC">
                      <w:rPr>
                        <w:rStyle w:val="Hipervnculo"/>
                        <w:rFonts w:eastAsia="Times New Roman"/>
                      </w:rPr>
                      <w:t>Creación de configuración de balancea...</w:t>
                    </w:r>
                  </w:hyperlink>
                  <w:r w:rsidR="003B6A9A"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EDEC19A" w14:textId="77777777" w:rsidR="003B6A9A" w:rsidRPr="003050AC" w:rsidRDefault="003B6A9A"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2B5FEA6" w14:textId="77777777" w:rsidR="003B6A9A" w:rsidRPr="003050AC" w:rsidRDefault="003B6A9A"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AF6E7A5" w14:textId="77777777" w:rsidR="003B6A9A" w:rsidRPr="003050AC" w:rsidRDefault="003B6A9A" w:rsidP="001F259D">
                  <w:pPr>
                    <w:rPr>
                      <w:rFonts w:eastAsia="Times New Roman"/>
                    </w:rPr>
                  </w:pPr>
                  <w:r w:rsidRPr="003050AC">
                    <w:rPr>
                      <w:rFonts w:eastAsia="Times New Roman"/>
                    </w:rPr>
                    <w:t xml:space="preserve">  </w:t>
                  </w:r>
                </w:p>
              </w:tc>
            </w:tr>
            <w:tr w:rsidR="003B6A9A" w:rsidRPr="003050AC" w14:paraId="17B8B9BD"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88B8AE" w14:textId="77777777" w:rsidR="003B6A9A" w:rsidRPr="003050AC" w:rsidRDefault="00B3446B" w:rsidP="001F259D">
                  <w:pPr>
                    <w:rPr>
                      <w:rFonts w:eastAsia="Times New Roman"/>
                    </w:rPr>
                  </w:pPr>
                  <w:hyperlink r:id="rId37" w:history="1">
                    <w:r w:rsidR="003B6A9A" w:rsidRPr="003050AC">
                      <w:rPr>
                        <w:rStyle w:val="Hipervnculo"/>
                        <w:rFonts w:eastAsia="Times New Roman"/>
                      </w:rPr>
                      <w:t>ECC-67</w:t>
                    </w:r>
                  </w:hyperlink>
                  <w:r w:rsidR="003B6A9A"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921B205" w14:textId="77777777" w:rsidR="003B6A9A" w:rsidRPr="003050AC" w:rsidRDefault="00B3446B" w:rsidP="001F259D">
                  <w:pPr>
                    <w:rPr>
                      <w:rFonts w:eastAsia="Times New Roman"/>
                    </w:rPr>
                  </w:pPr>
                  <w:hyperlink r:id="rId38" w:history="1">
                    <w:r w:rsidR="003B6A9A" w:rsidRPr="003050AC">
                      <w:rPr>
                        <w:rStyle w:val="Hipervnculo"/>
                        <w:rFonts w:eastAsia="Times New Roman"/>
                      </w:rPr>
                      <w:t>Creación instancia mysql en RDS.</w:t>
                    </w:r>
                  </w:hyperlink>
                  <w:r w:rsidR="003B6A9A"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CB7363F" w14:textId="77777777" w:rsidR="003B6A9A" w:rsidRPr="003050AC" w:rsidRDefault="003B6A9A"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BA8CCDA" w14:textId="77777777" w:rsidR="003B6A9A" w:rsidRPr="003050AC" w:rsidRDefault="003B6A9A"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C7A95A" w14:textId="77777777" w:rsidR="003B6A9A" w:rsidRPr="003050AC" w:rsidRDefault="003B6A9A" w:rsidP="001F259D">
                  <w:pPr>
                    <w:rPr>
                      <w:rFonts w:eastAsia="Times New Roman"/>
                    </w:rPr>
                  </w:pPr>
                  <w:r w:rsidRPr="003050AC">
                    <w:rPr>
                      <w:rFonts w:eastAsia="Times New Roman"/>
                    </w:rPr>
                    <w:t xml:space="preserve">  </w:t>
                  </w:r>
                </w:p>
              </w:tc>
            </w:tr>
            <w:tr w:rsidR="003B6A9A" w:rsidRPr="003050AC" w14:paraId="2577A4EB"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4BA4B8C" w14:textId="77777777" w:rsidR="003B6A9A" w:rsidRPr="003050AC" w:rsidRDefault="00B3446B" w:rsidP="001F259D">
                  <w:pPr>
                    <w:rPr>
                      <w:rFonts w:eastAsia="Times New Roman"/>
                    </w:rPr>
                  </w:pPr>
                  <w:hyperlink r:id="rId39" w:history="1">
                    <w:r w:rsidR="003B6A9A" w:rsidRPr="003050AC">
                      <w:rPr>
                        <w:rStyle w:val="Hipervnculo"/>
                        <w:rFonts w:eastAsia="Times New Roman"/>
                      </w:rPr>
                      <w:t>ECC-68</w:t>
                    </w:r>
                  </w:hyperlink>
                  <w:r w:rsidR="003B6A9A"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9F10311" w14:textId="77777777" w:rsidR="003B6A9A" w:rsidRPr="003050AC" w:rsidRDefault="00B3446B" w:rsidP="001F259D">
                  <w:pPr>
                    <w:rPr>
                      <w:rFonts w:eastAsia="Times New Roman"/>
                    </w:rPr>
                  </w:pPr>
                  <w:hyperlink r:id="rId40" w:history="1">
                    <w:r w:rsidR="003B6A9A" w:rsidRPr="003050AC">
                      <w:rPr>
                        <w:rStyle w:val="Hipervnculo"/>
                        <w:rFonts w:eastAsia="Times New Roman"/>
                      </w:rPr>
                      <w:t>Creación de bucket para almacenamient...</w:t>
                    </w:r>
                  </w:hyperlink>
                  <w:r w:rsidR="003B6A9A"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E0F6869" w14:textId="77777777" w:rsidR="003B6A9A" w:rsidRPr="003050AC" w:rsidRDefault="003B6A9A"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02557B1" w14:textId="77777777" w:rsidR="003B6A9A" w:rsidRPr="003050AC" w:rsidRDefault="003B6A9A"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3A1E914" w14:textId="77777777" w:rsidR="003B6A9A" w:rsidRPr="003050AC" w:rsidRDefault="003B6A9A" w:rsidP="001F259D">
                  <w:pPr>
                    <w:rPr>
                      <w:rFonts w:eastAsia="Times New Roman"/>
                    </w:rPr>
                  </w:pPr>
                  <w:r w:rsidRPr="003050AC">
                    <w:rPr>
                      <w:rFonts w:eastAsia="Times New Roman"/>
                    </w:rPr>
                    <w:t xml:space="preserve">  </w:t>
                  </w:r>
                </w:p>
              </w:tc>
            </w:tr>
          </w:tbl>
          <w:p w14:paraId="79FEA090" w14:textId="77777777" w:rsidR="003B6A9A" w:rsidRPr="003050AC" w:rsidRDefault="003B6A9A" w:rsidP="001F259D">
            <w:pPr>
              <w:rPr>
                <w:rFonts w:eastAsia="Times New Roman"/>
              </w:rPr>
            </w:pPr>
          </w:p>
        </w:tc>
      </w:tr>
      <w:tr w:rsidR="003B6A9A" w:rsidRPr="003050AC" w14:paraId="647DC0E7"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AF97D0D" w14:textId="77777777" w:rsidR="003B6A9A" w:rsidRPr="003050AC" w:rsidRDefault="003B6A9A" w:rsidP="001F259D">
            <w:pPr>
              <w:rPr>
                <w:rFonts w:eastAsia="Times New Roman"/>
                <w:sz w:val="24"/>
                <w:szCs w:val="24"/>
              </w:rPr>
            </w:pPr>
            <w:r w:rsidRPr="003050AC">
              <w:rPr>
                <w:rFonts w:eastAsia="Times New Roman"/>
                <w:b/>
                <w:bCs/>
              </w:rPr>
              <w:lastRenderedPageBreak/>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03F3916" w14:textId="77777777" w:rsidR="003B6A9A" w:rsidRPr="003050AC" w:rsidRDefault="003B6A9A" w:rsidP="001F259D">
            <w:pPr>
              <w:rPr>
                <w:rFonts w:eastAsia="Times New Roman"/>
              </w:rPr>
            </w:pPr>
            <w:r w:rsidRPr="003050AC">
              <w:rPr>
                <w:rFonts w:eastAsia="Times New Roman"/>
              </w:rPr>
              <w:t>Sprint 1</w:t>
            </w:r>
          </w:p>
        </w:tc>
      </w:tr>
    </w:tbl>
    <w:p w14:paraId="475E5BCC" w14:textId="77777777" w:rsidR="003B6A9A" w:rsidRPr="003050AC" w:rsidRDefault="003B6A9A" w:rsidP="003B6A9A">
      <w:pPr>
        <w:rPr>
          <w:rFonts w:eastAsia="Times New Roman"/>
        </w:rPr>
      </w:pPr>
      <w:r w:rsidRPr="003050AC">
        <w:rPr>
          <w:rFonts w:eastAsia="Times New Roman"/>
        </w:rPr>
        <w:t xml:space="preserve"> </w:t>
      </w: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552E05" w:rsidRPr="003050AC" w14:paraId="3D2A0225" w14:textId="77777777" w:rsidTr="001F259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D226FDB" w14:textId="77777777" w:rsidR="00552E05" w:rsidRPr="003050AC" w:rsidRDefault="00552E05" w:rsidP="001F259D">
            <w:pPr>
              <w:pStyle w:val="Ttulo3"/>
              <w:rPr>
                <w:rFonts w:eastAsia="Times New Roman"/>
                <w:sz w:val="27"/>
                <w:szCs w:val="27"/>
                <w:lang w:val="es-CO"/>
              </w:rPr>
            </w:pPr>
            <w:bookmarkStart w:id="16" w:name="_Toc49275852"/>
            <w:r w:rsidRPr="003050AC">
              <w:rPr>
                <w:rFonts w:eastAsia="Times New Roman"/>
                <w:lang w:val="es-CO"/>
              </w:rPr>
              <w:t>[ECC-19] </w:t>
            </w:r>
            <w:hyperlink r:id="rId41" w:history="1">
              <w:r w:rsidRPr="003050AC">
                <w:rPr>
                  <w:rStyle w:val="Hipervnculo"/>
                  <w:rFonts w:eastAsia="Times New Roman"/>
                  <w:lang w:val="es-CO"/>
                </w:rPr>
                <w:t>Como Usuario quiero que la aplicación me permita autenticar por medio de mi usuario y clave de red de 4-72</w:t>
              </w:r>
              <w:bookmarkEnd w:id="16"/>
            </w:hyperlink>
          </w:p>
        </w:tc>
      </w:tr>
      <w:tr w:rsidR="00552E05" w:rsidRPr="003050AC" w14:paraId="71B88DBA"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FA11A43" w14:textId="77777777" w:rsidR="00552E05" w:rsidRPr="003050AC" w:rsidRDefault="00552E05" w:rsidP="001F259D">
            <w:pPr>
              <w:rPr>
                <w:rFonts w:eastAsia="Times New Roman"/>
              </w:rPr>
            </w:pPr>
            <w:r w:rsidRPr="003050AC">
              <w:rPr>
                <w:rFonts w:eastAsia="Times New Roman"/>
                <w:b/>
                <w:bCs/>
              </w:rPr>
              <w:t>Estado: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279477E" w14:textId="77777777" w:rsidR="00552E05" w:rsidRPr="003050AC" w:rsidRDefault="00552E05" w:rsidP="001F259D">
            <w:pPr>
              <w:rPr>
                <w:rFonts w:eastAsia="Times New Roman"/>
              </w:rPr>
            </w:pPr>
            <w:r w:rsidRPr="003050AC">
              <w:rPr>
                <w:rFonts w:eastAsia="Times New Roman"/>
              </w:rPr>
              <w:t>Tareas por hacer</w:t>
            </w:r>
          </w:p>
        </w:tc>
      </w:tr>
      <w:tr w:rsidR="00552E05" w:rsidRPr="003050AC" w14:paraId="40AE27CD"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0221A6C" w14:textId="77777777" w:rsidR="00552E05" w:rsidRPr="003050AC" w:rsidRDefault="00552E05" w:rsidP="001F259D">
            <w:pPr>
              <w:rPr>
                <w:rFonts w:eastAsia="Times New Roman"/>
              </w:rPr>
            </w:pPr>
            <w:r w:rsidRPr="003050AC">
              <w:rPr>
                <w:rFonts w:eastAsia="Times New Roman"/>
                <w:b/>
                <w:bCs/>
              </w:rPr>
              <w:t>Proyecto: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75C72D5" w14:textId="77777777" w:rsidR="00552E05" w:rsidRPr="003050AC" w:rsidRDefault="00B3446B" w:rsidP="001F259D">
            <w:pPr>
              <w:rPr>
                <w:rFonts w:eastAsia="Times New Roman"/>
              </w:rPr>
            </w:pPr>
            <w:hyperlink r:id="rId42" w:history="1">
              <w:r w:rsidR="00552E05" w:rsidRPr="003050AC">
                <w:rPr>
                  <w:rStyle w:val="Hipervnculo"/>
                  <w:rFonts w:eastAsia="Times New Roman"/>
                </w:rPr>
                <w:t>EAS_CAPTURA_COGNITIVA</w:t>
              </w:r>
            </w:hyperlink>
          </w:p>
        </w:tc>
      </w:tr>
    </w:tbl>
    <w:p w14:paraId="7439B5D1" w14:textId="77777777" w:rsidR="00552E05" w:rsidRPr="003050AC" w:rsidRDefault="00552E05" w:rsidP="00552E05">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2816"/>
        <w:gridCol w:w="1878"/>
        <w:gridCol w:w="2816"/>
      </w:tblGrid>
      <w:tr w:rsidR="00552E05" w:rsidRPr="003050AC" w14:paraId="18E33593"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50104AA" w14:textId="77777777" w:rsidR="00552E05" w:rsidRPr="003050AC" w:rsidRDefault="00552E05" w:rsidP="001F259D">
            <w:pPr>
              <w:rPr>
                <w:rFonts w:eastAsia="Times New Roman"/>
              </w:rPr>
            </w:pPr>
            <w:r w:rsidRPr="003050AC">
              <w:rPr>
                <w:rFonts w:eastAsia="Times New Roman"/>
                <w:b/>
                <w:bCs/>
              </w:rPr>
              <w:t>Tipo:</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31CE3C4" w14:textId="77777777" w:rsidR="00552E05" w:rsidRPr="003050AC" w:rsidRDefault="00552E05" w:rsidP="001F259D">
            <w:pPr>
              <w:rPr>
                <w:rFonts w:eastAsia="Times New Roman"/>
              </w:rPr>
            </w:pPr>
            <w:r w:rsidRPr="003050AC">
              <w:rPr>
                <w:rFonts w:eastAsia="Times New Roman"/>
              </w:rPr>
              <w:t xml:space="preserve">Historia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65AD9A1" w14:textId="77777777" w:rsidR="00552E05" w:rsidRPr="003050AC" w:rsidRDefault="00552E05" w:rsidP="001F259D">
            <w:pPr>
              <w:rPr>
                <w:rFonts w:eastAsia="Times New Roman"/>
              </w:rPr>
            </w:pPr>
            <w:r w:rsidRPr="003050AC">
              <w:rPr>
                <w:rFonts w:eastAsia="Times New Roman"/>
                <w:b/>
                <w:bCs/>
              </w:rPr>
              <w:t>Prioridad:</w:t>
            </w:r>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65BC00A" w14:textId="77777777" w:rsidR="00552E05" w:rsidRPr="003050AC" w:rsidRDefault="00552E05" w:rsidP="001F259D">
            <w:pPr>
              <w:rPr>
                <w:rFonts w:eastAsia="Times New Roman"/>
              </w:rPr>
            </w:pPr>
            <w:r w:rsidRPr="003050AC">
              <w:rPr>
                <w:rFonts w:eastAsia="Times New Roman"/>
              </w:rPr>
              <w:t xml:space="preserve">Medium </w:t>
            </w:r>
          </w:p>
        </w:tc>
      </w:tr>
      <w:tr w:rsidR="00552E05" w:rsidRPr="003050AC" w14:paraId="455C47CF"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F8AF821" w14:textId="77777777" w:rsidR="00552E05" w:rsidRPr="003050AC" w:rsidRDefault="00552E05" w:rsidP="001F259D">
            <w:pPr>
              <w:rPr>
                <w:rFonts w:eastAsia="Times New Roman"/>
              </w:rPr>
            </w:pPr>
            <w:r w:rsidRPr="003050AC">
              <w:rPr>
                <w:rFonts w:eastAsia="Times New Roman"/>
                <w:b/>
                <w:bCs/>
              </w:rPr>
              <w:t>Informador:</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15DFEE0" w14:textId="77777777" w:rsidR="00552E05" w:rsidRPr="003050AC" w:rsidRDefault="00B3446B" w:rsidP="001F259D">
            <w:pPr>
              <w:rPr>
                <w:rFonts w:eastAsia="Times New Roman"/>
              </w:rPr>
            </w:pPr>
            <w:hyperlink r:id="rId43" w:history="1">
              <w:r w:rsidR="00552E05" w:rsidRPr="003050AC">
                <w:rPr>
                  <w:rStyle w:val="Hipervnculo"/>
                  <w:rFonts w:eastAsia="Times New Roman"/>
                </w:rPr>
                <w:t xml:space="preserve">GermanSilva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E07BF00" w14:textId="77777777" w:rsidR="00552E05" w:rsidRPr="003050AC" w:rsidRDefault="00552E05" w:rsidP="001F259D">
            <w:pPr>
              <w:rPr>
                <w:rFonts w:eastAsia="Times New Roman"/>
              </w:rPr>
            </w:pPr>
            <w:r w:rsidRPr="003050AC">
              <w:rPr>
                <w:rFonts w:eastAsia="Times New Roman"/>
                <w:b/>
                <w:bCs/>
              </w:rPr>
              <w:t>Responsable:</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A3744EE" w14:textId="77777777" w:rsidR="00552E05" w:rsidRPr="003050AC" w:rsidRDefault="00552E05" w:rsidP="001F259D">
            <w:pPr>
              <w:rPr>
                <w:rFonts w:eastAsia="Times New Roman"/>
              </w:rPr>
            </w:pPr>
            <w:r w:rsidRPr="003050AC">
              <w:rPr>
                <w:rFonts w:eastAsia="Times New Roman"/>
              </w:rPr>
              <w:t xml:space="preserve">sin asignar </w:t>
            </w:r>
          </w:p>
        </w:tc>
      </w:tr>
    </w:tbl>
    <w:p w14:paraId="003BB8E1" w14:textId="77777777" w:rsidR="00552E05" w:rsidRPr="003050AC" w:rsidRDefault="00552E05" w:rsidP="00552E05">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552E05" w:rsidRPr="003050AC" w14:paraId="1F737450"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E3039B4" w14:textId="77777777" w:rsidR="00552E05" w:rsidRPr="003050AC" w:rsidRDefault="00552E05" w:rsidP="001F259D">
            <w:pPr>
              <w:rPr>
                <w:rFonts w:eastAsia="Times New Roman"/>
              </w:rPr>
            </w:pPr>
            <w:r w:rsidRPr="003050AC">
              <w:rPr>
                <w:rFonts w:eastAsia="Times New Roman"/>
                <w:b/>
                <w:bCs/>
              </w:rPr>
              <w:t>Adjuntos:</w:t>
            </w:r>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B225713" w14:textId="77777777" w:rsidR="00552E05" w:rsidRPr="003050AC" w:rsidRDefault="00552E05" w:rsidP="001F259D">
            <w:pPr>
              <w:rPr>
                <w:rFonts w:eastAsia="Times New Roman"/>
              </w:rPr>
            </w:pPr>
            <w:r w:rsidRPr="003050AC">
              <w:rPr>
                <w:rFonts w:eastAsia="Times New Roman"/>
                <w:noProof/>
              </w:rPr>
              <w:drawing>
                <wp:inline distT="0" distB="0" distL="0" distR="0" wp14:anchorId="622A0DF8" wp14:editId="0266DD88">
                  <wp:extent cx="3257550" cy="2362200"/>
                  <wp:effectExtent l="0" t="0" r="0" b="0"/>
                  <wp:docPr id="23" name="Imagen 2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un celular&#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3257550" cy="2362200"/>
                          </a:xfrm>
                          <a:prstGeom prst="rect">
                            <a:avLst/>
                          </a:prstGeom>
                        </pic:spPr>
                      </pic:pic>
                    </a:graphicData>
                  </a:graphic>
                </wp:inline>
              </w:drawing>
            </w:r>
          </w:p>
        </w:tc>
      </w:tr>
      <w:tr w:rsidR="00552E05" w:rsidRPr="003050AC" w14:paraId="4FDB7F46"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B41E938" w14:textId="77777777" w:rsidR="00552E05" w:rsidRPr="003050AC" w:rsidRDefault="00552E05" w:rsidP="001F259D">
            <w:pPr>
              <w:rPr>
                <w:rFonts w:eastAsia="Times New Roman"/>
              </w:rPr>
            </w:pPr>
            <w:r w:rsidRPr="003050AC">
              <w:rPr>
                <w:rFonts w:eastAsia="Times New Roman"/>
                <w:b/>
                <w:bCs/>
              </w:rPr>
              <w:t>Enlaces de incidencias:</w:t>
            </w:r>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729"/>
              <w:gridCol w:w="677"/>
              <w:gridCol w:w="4274"/>
              <w:gridCol w:w="1815"/>
            </w:tblGrid>
            <w:tr w:rsidR="00552E05" w:rsidRPr="003050AC" w14:paraId="0F4E790D" w14:textId="77777777" w:rsidTr="001F259D">
              <w:trPr>
                <w:tblCellSpacing w:w="0" w:type="dxa"/>
              </w:trPr>
              <w:tc>
                <w:tcPr>
                  <w:tcW w:w="0" w:type="auto"/>
                  <w:gridSpan w:val="4"/>
                  <w:tcBorders>
                    <w:top w:val="nil"/>
                    <w:left w:val="nil"/>
                    <w:bottom w:val="nil"/>
                    <w:right w:val="nil"/>
                  </w:tcBorders>
                  <w:shd w:val="clear" w:color="auto" w:fill="F0F0F0"/>
                  <w:tcMar>
                    <w:top w:w="30" w:type="dxa"/>
                    <w:left w:w="30" w:type="dxa"/>
                    <w:bottom w:w="30" w:type="dxa"/>
                    <w:right w:w="30" w:type="dxa"/>
                  </w:tcMar>
                  <w:hideMark/>
                </w:tcPr>
                <w:p w14:paraId="1A9CE01D" w14:textId="77777777" w:rsidR="00552E05" w:rsidRPr="003050AC" w:rsidRDefault="00552E05" w:rsidP="001F259D">
                  <w:pPr>
                    <w:rPr>
                      <w:rFonts w:eastAsia="Times New Roman"/>
                    </w:rPr>
                  </w:pPr>
                  <w:r w:rsidRPr="003050AC">
                    <w:rPr>
                      <w:rFonts w:eastAsia="Times New Roman"/>
                      <w:b/>
                      <w:bCs/>
                    </w:rPr>
                    <w:t>Cloners</w:t>
                  </w:r>
                </w:p>
              </w:tc>
            </w:tr>
            <w:tr w:rsidR="00552E05" w:rsidRPr="003050AC" w14:paraId="02D3A182" w14:textId="77777777" w:rsidTr="001F259D">
              <w:trPr>
                <w:tblCellSpacing w:w="0" w:type="dxa"/>
              </w:trPr>
              <w:tc>
                <w:tcPr>
                  <w:tcW w:w="0" w:type="auto"/>
                  <w:tcBorders>
                    <w:top w:val="nil"/>
                    <w:left w:val="nil"/>
                    <w:bottom w:val="nil"/>
                    <w:right w:val="nil"/>
                  </w:tcBorders>
                  <w:tcMar>
                    <w:top w:w="30" w:type="dxa"/>
                    <w:left w:w="30" w:type="dxa"/>
                    <w:bottom w:w="30" w:type="dxa"/>
                    <w:right w:w="30" w:type="dxa"/>
                  </w:tcMar>
                  <w:hideMark/>
                </w:tcPr>
                <w:p w14:paraId="5086AA42" w14:textId="77777777" w:rsidR="00552E05" w:rsidRPr="003050AC" w:rsidRDefault="00552E05" w:rsidP="001F259D">
                  <w:pPr>
                    <w:rPr>
                      <w:rFonts w:eastAsia="Times New Roman"/>
                    </w:rPr>
                  </w:pPr>
                  <w:r w:rsidRPr="003050AC">
                    <w:rPr>
                      <w:rFonts w:eastAsia="Times New Roman"/>
                    </w:rPr>
                    <w:t xml:space="preserve">clones </w:t>
                  </w:r>
                </w:p>
              </w:tc>
              <w:tc>
                <w:tcPr>
                  <w:tcW w:w="0" w:type="auto"/>
                  <w:tcBorders>
                    <w:top w:val="nil"/>
                    <w:left w:val="nil"/>
                    <w:bottom w:val="nil"/>
                    <w:right w:val="nil"/>
                  </w:tcBorders>
                  <w:tcMar>
                    <w:top w:w="30" w:type="dxa"/>
                    <w:left w:w="30" w:type="dxa"/>
                    <w:bottom w:w="30" w:type="dxa"/>
                    <w:right w:w="30" w:type="dxa"/>
                  </w:tcMar>
                  <w:hideMark/>
                </w:tcPr>
                <w:p w14:paraId="593E8B34" w14:textId="77777777" w:rsidR="00552E05" w:rsidRPr="003050AC" w:rsidRDefault="00B3446B" w:rsidP="001F259D">
                  <w:pPr>
                    <w:rPr>
                      <w:rFonts w:eastAsia="Times New Roman"/>
                    </w:rPr>
                  </w:pPr>
                  <w:hyperlink r:id="rId45" w:history="1">
                    <w:r w:rsidR="00552E05" w:rsidRPr="003050AC">
                      <w:rPr>
                        <w:rStyle w:val="Hipervnculo"/>
                        <w:rFonts w:eastAsia="Times New Roman"/>
                      </w:rPr>
                      <w:t xml:space="preserve">ECC-5 </w:t>
                    </w:r>
                  </w:hyperlink>
                </w:p>
              </w:tc>
              <w:tc>
                <w:tcPr>
                  <w:tcW w:w="0" w:type="auto"/>
                  <w:tcBorders>
                    <w:top w:val="nil"/>
                    <w:left w:val="nil"/>
                    <w:bottom w:val="nil"/>
                    <w:right w:val="nil"/>
                  </w:tcBorders>
                  <w:tcMar>
                    <w:top w:w="30" w:type="dxa"/>
                    <w:left w:w="30" w:type="dxa"/>
                    <w:bottom w:w="30" w:type="dxa"/>
                    <w:right w:w="30" w:type="dxa"/>
                  </w:tcMar>
                  <w:hideMark/>
                </w:tcPr>
                <w:p w14:paraId="4F6F32F1" w14:textId="77777777" w:rsidR="00552E05" w:rsidRPr="003050AC" w:rsidRDefault="00552E05" w:rsidP="001F259D">
                  <w:pPr>
                    <w:rPr>
                      <w:rFonts w:eastAsia="Times New Roman"/>
                    </w:rPr>
                  </w:pPr>
                  <w:r w:rsidRPr="003050AC">
                    <w:rPr>
                      <w:rFonts w:eastAsia="Times New Roman"/>
                    </w:rPr>
                    <w:t xml:space="preserve">Como Usuario quiero que la aplicación... </w:t>
                  </w:r>
                </w:p>
              </w:tc>
              <w:tc>
                <w:tcPr>
                  <w:tcW w:w="0" w:type="auto"/>
                  <w:tcBorders>
                    <w:top w:val="nil"/>
                    <w:left w:val="nil"/>
                    <w:bottom w:val="nil"/>
                    <w:right w:val="nil"/>
                  </w:tcBorders>
                  <w:tcMar>
                    <w:top w:w="30" w:type="dxa"/>
                    <w:left w:w="30" w:type="dxa"/>
                    <w:bottom w:w="30" w:type="dxa"/>
                    <w:right w:w="30" w:type="dxa"/>
                  </w:tcMar>
                  <w:hideMark/>
                </w:tcPr>
                <w:p w14:paraId="78021459" w14:textId="77777777" w:rsidR="00552E05" w:rsidRPr="003050AC" w:rsidRDefault="00552E05" w:rsidP="001F259D">
                  <w:pPr>
                    <w:rPr>
                      <w:rFonts w:eastAsia="Times New Roman"/>
                    </w:rPr>
                  </w:pPr>
                  <w:r w:rsidRPr="003050AC">
                    <w:rPr>
                      <w:rFonts w:eastAsia="Times New Roman"/>
                    </w:rPr>
                    <w:t xml:space="preserve">Tareas por hacer </w:t>
                  </w:r>
                </w:p>
              </w:tc>
            </w:tr>
          </w:tbl>
          <w:p w14:paraId="0BE79F6B" w14:textId="77777777" w:rsidR="00552E05" w:rsidRPr="003050AC" w:rsidRDefault="00552E05" w:rsidP="001F259D">
            <w:pPr>
              <w:rPr>
                <w:rFonts w:eastAsia="Times New Roman"/>
              </w:rPr>
            </w:pPr>
          </w:p>
        </w:tc>
      </w:tr>
      <w:tr w:rsidR="00552E05" w:rsidRPr="003050AC" w14:paraId="1269F20C"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2AE8221" w14:textId="77777777" w:rsidR="00552E05" w:rsidRPr="003050AC" w:rsidRDefault="00552E05" w:rsidP="001F259D">
            <w:pPr>
              <w:rPr>
                <w:rFonts w:eastAsia="Times New Roman"/>
                <w:sz w:val="24"/>
                <w:szCs w:val="24"/>
              </w:rPr>
            </w:pPr>
            <w:r w:rsidRPr="003050AC">
              <w:rPr>
                <w:rFonts w:eastAsia="Times New Roman"/>
                <w:b/>
                <w:bCs/>
              </w:rPr>
              <w:lastRenderedPageBreak/>
              <w:t>Subtareas: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tbl>
            <w:tblPr>
              <w:tblW w:w="5000" w:type="pct"/>
              <w:shd w:val="clear" w:color="auto" w:fill="FFFFFF"/>
              <w:tblCellMar>
                <w:left w:w="0" w:type="dxa"/>
                <w:right w:w="0" w:type="dxa"/>
              </w:tblCellMar>
              <w:tblLook w:val="04A0" w:firstRow="1" w:lastRow="0" w:firstColumn="1" w:lastColumn="0" w:noHBand="0" w:noVBand="1"/>
            </w:tblPr>
            <w:tblGrid>
              <w:gridCol w:w="830"/>
              <w:gridCol w:w="1859"/>
              <w:gridCol w:w="1467"/>
              <w:gridCol w:w="1862"/>
              <w:gridCol w:w="1416"/>
            </w:tblGrid>
            <w:tr w:rsidR="00552E05" w:rsidRPr="003050AC" w14:paraId="1BA08893"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BC2F125" w14:textId="77777777" w:rsidR="00552E05" w:rsidRPr="003050AC" w:rsidRDefault="00552E05" w:rsidP="001F259D">
                  <w:pPr>
                    <w:rPr>
                      <w:rFonts w:eastAsia="Times New Roman"/>
                    </w:rPr>
                  </w:pPr>
                  <w:r w:rsidRPr="003050AC">
                    <w:rPr>
                      <w:rFonts w:eastAsia="Times New Roman"/>
                      <w:b/>
                      <w:bCs/>
                    </w:rPr>
                    <w:t>Clave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0AA0B62" w14:textId="77777777" w:rsidR="00552E05" w:rsidRPr="003050AC" w:rsidRDefault="00552E05" w:rsidP="001F259D">
                  <w:pPr>
                    <w:rPr>
                      <w:rFonts w:eastAsia="Times New Roman"/>
                    </w:rPr>
                  </w:pPr>
                  <w:r w:rsidRPr="003050AC">
                    <w:rPr>
                      <w:rFonts w:eastAsia="Times New Roman"/>
                      <w:b/>
                      <w:bCs/>
                    </w:rPr>
                    <w:t>Resumen</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6837AA8" w14:textId="77777777" w:rsidR="00552E05" w:rsidRPr="003050AC" w:rsidRDefault="00552E05" w:rsidP="001F259D">
                  <w:pPr>
                    <w:rPr>
                      <w:rFonts w:eastAsia="Times New Roman"/>
                    </w:rPr>
                  </w:pPr>
                  <w:r w:rsidRPr="003050AC">
                    <w:rPr>
                      <w:rFonts w:eastAsia="Times New Roman"/>
                      <w:b/>
                      <w:bCs/>
                    </w:rPr>
                    <w:t>Tipo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D054084" w14:textId="77777777" w:rsidR="00552E05" w:rsidRPr="003050AC" w:rsidRDefault="00552E05" w:rsidP="001F259D">
                  <w:pPr>
                    <w:rPr>
                      <w:rFonts w:eastAsia="Times New Roman"/>
                    </w:rPr>
                  </w:pPr>
                  <w:r w:rsidRPr="003050AC">
                    <w:rPr>
                      <w:rFonts w:eastAsia="Times New Roman"/>
                      <w:b/>
                      <w:bCs/>
                    </w:rPr>
                    <w:t>Estado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D88FEB7" w14:textId="77777777" w:rsidR="00552E05" w:rsidRPr="003050AC" w:rsidRDefault="00552E05" w:rsidP="001F259D">
                  <w:pPr>
                    <w:rPr>
                      <w:rFonts w:eastAsia="Times New Roman"/>
                    </w:rPr>
                  </w:pPr>
                  <w:r w:rsidRPr="003050AC">
                    <w:rPr>
                      <w:rFonts w:eastAsia="Times New Roman"/>
                      <w:b/>
                      <w:bCs/>
                    </w:rPr>
                    <w:t>Responsable</w:t>
                  </w:r>
                </w:p>
              </w:tc>
            </w:tr>
            <w:tr w:rsidR="00552E05" w:rsidRPr="003050AC" w14:paraId="085C24BD"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8A43DED" w14:textId="77777777" w:rsidR="00552E05" w:rsidRPr="003050AC" w:rsidRDefault="00B3446B" w:rsidP="001F259D">
                  <w:pPr>
                    <w:rPr>
                      <w:rFonts w:eastAsia="Times New Roman"/>
                    </w:rPr>
                  </w:pPr>
                  <w:hyperlink r:id="rId46" w:history="1">
                    <w:r w:rsidR="00552E05" w:rsidRPr="003050AC">
                      <w:rPr>
                        <w:rStyle w:val="Hipervnculo"/>
                        <w:rFonts w:eastAsia="Times New Roman"/>
                      </w:rPr>
                      <w:t>ECC-25</w:t>
                    </w:r>
                  </w:hyperlink>
                  <w:r w:rsidR="00552E05"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FE894B9" w14:textId="77777777" w:rsidR="00552E05" w:rsidRPr="003050AC" w:rsidRDefault="00B3446B" w:rsidP="001F259D">
                  <w:pPr>
                    <w:rPr>
                      <w:rFonts w:eastAsia="Times New Roman"/>
                    </w:rPr>
                  </w:pPr>
                  <w:hyperlink r:id="rId47" w:history="1">
                    <w:r w:rsidR="00552E05" w:rsidRPr="003050AC">
                      <w:rPr>
                        <w:rStyle w:val="Hipervnculo"/>
                        <w:rFonts w:eastAsia="Times New Roman"/>
                      </w:rPr>
                      <w:t>Instanciar Identity en el proyecto</w:t>
                    </w:r>
                  </w:hyperlink>
                  <w:r w:rsidR="00552E05"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89E5F24"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EB4AB10"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4136D7D" w14:textId="77777777" w:rsidR="00552E05" w:rsidRPr="003050AC" w:rsidRDefault="00552E05" w:rsidP="001F259D">
                  <w:pPr>
                    <w:rPr>
                      <w:rFonts w:eastAsia="Times New Roman"/>
                    </w:rPr>
                  </w:pPr>
                  <w:r w:rsidRPr="003050AC">
                    <w:rPr>
                      <w:rFonts w:eastAsia="Times New Roman"/>
                    </w:rPr>
                    <w:t xml:space="preserve">  </w:t>
                  </w:r>
                </w:p>
              </w:tc>
            </w:tr>
            <w:tr w:rsidR="00552E05" w:rsidRPr="003050AC" w14:paraId="5C15604F"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1FA0F58" w14:textId="77777777" w:rsidR="00552E05" w:rsidRPr="003050AC" w:rsidRDefault="00B3446B" w:rsidP="001F259D">
                  <w:pPr>
                    <w:rPr>
                      <w:rFonts w:eastAsia="Times New Roman"/>
                    </w:rPr>
                  </w:pPr>
                  <w:hyperlink r:id="rId48" w:history="1">
                    <w:r w:rsidR="00552E05" w:rsidRPr="003050AC">
                      <w:rPr>
                        <w:rStyle w:val="Hipervnculo"/>
                        <w:rFonts w:eastAsia="Times New Roman"/>
                      </w:rPr>
                      <w:t>ECC-33</w:t>
                    </w:r>
                  </w:hyperlink>
                  <w:r w:rsidR="00552E05"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12B9504" w14:textId="77777777" w:rsidR="00552E05" w:rsidRPr="003050AC" w:rsidRDefault="00B3446B" w:rsidP="001F259D">
                  <w:pPr>
                    <w:rPr>
                      <w:rFonts w:eastAsia="Times New Roman"/>
                    </w:rPr>
                  </w:pPr>
                  <w:hyperlink r:id="rId49" w:history="1">
                    <w:r w:rsidR="00552E05" w:rsidRPr="003050AC">
                      <w:rPr>
                        <w:rStyle w:val="Hipervnculo"/>
                        <w:rFonts w:eastAsia="Times New Roman"/>
                      </w:rPr>
                      <w:t>Implementar Scalafolding Identity par...</w:t>
                    </w:r>
                  </w:hyperlink>
                  <w:r w:rsidR="00552E05"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000591A"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866F917"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16EA0A4" w14:textId="77777777" w:rsidR="00552E05" w:rsidRPr="003050AC" w:rsidRDefault="00552E05" w:rsidP="001F259D">
                  <w:pPr>
                    <w:rPr>
                      <w:rFonts w:eastAsia="Times New Roman"/>
                    </w:rPr>
                  </w:pPr>
                  <w:r w:rsidRPr="003050AC">
                    <w:rPr>
                      <w:rFonts w:eastAsia="Times New Roman"/>
                    </w:rPr>
                    <w:t xml:space="preserve">  </w:t>
                  </w:r>
                </w:p>
              </w:tc>
            </w:tr>
            <w:tr w:rsidR="00552E05" w:rsidRPr="003050AC" w14:paraId="7A9FEAB5"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B1CA166" w14:textId="77777777" w:rsidR="00552E05" w:rsidRPr="003050AC" w:rsidRDefault="00B3446B" w:rsidP="001F259D">
                  <w:pPr>
                    <w:rPr>
                      <w:rFonts w:eastAsia="Times New Roman"/>
                    </w:rPr>
                  </w:pPr>
                  <w:hyperlink r:id="rId50" w:history="1">
                    <w:r w:rsidR="00552E05" w:rsidRPr="003050AC">
                      <w:rPr>
                        <w:rStyle w:val="Hipervnculo"/>
                        <w:rFonts w:eastAsia="Times New Roman"/>
                      </w:rPr>
                      <w:t>ECC-26</w:t>
                    </w:r>
                  </w:hyperlink>
                  <w:r w:rsidR="00552E05"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46892B5" w14:textId="77777777" w:rsidR="00552E05" w:rsidRPr="003050AC" w:rsidRDefault="00B3446B" w:rsidP="001F259D">
                  <w:pPr>
                    <w:rPr>
                      <w:rFonts w:eastAsia="Times New Roman"/>
                    </w:rPr>
                  </w:pPr>
                  <w:hyperlink r:id="rId51" w:history="1">
                    <w:r w:rsidR="00552E05" w:rsidRPr="003050AC">
                      <w:rPr>
                        <w:rStyle w:val="Hipervnculo"/>
                        <w:rFonts w:eastAsia="Times New Roman"/>
                      </w:rPr>
                      <w:t>Extender del identity para la configu...</w:t>
                    </w:r>
                  </w:hyperlink>
                  <w:r w:rsidR="00552E05"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AD0FCA0"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E785BEB"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A6B1F62" w14:textId="77777777" w:rsidR="00552E05" w:rsidRPr="003050AC" w:rsidRDefault="00552E05" w:rsidP="001F259D">
                  <w:pPr>
                    <w:rPr>
                      <w:rFonts w:eastAsia="Times New Roman"/>
                    </w:rPr>
                  </w:pPr>
                  <w:r w:rsidRPr="003050AC">
                    <w:rPr>
                      <w:rFonts w:eastAsia="Times New Roman"/>
                    </w:rPr>
                    <w:t xml:space="preserve">  </w:t>
                  </w:r>
                </w:p>
              </w:tc>
            </w:tr>
            <w:tr w:rsidR="00552E05" w:rsidRPr="003050AC" w14:paraId="4A053EF6"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3FC288C" w14:textId="77777777" w:rsidR="00552E05" w:rsidRPr="003050AC" w:rsidRDefault="00B3446B" w:rsidP="001F259D">
                  <w:pPr>
                    <w:rPr>
                      <w:rFonts w:eastAsia="Times New Roman"/>
                    </w:rPr>
                  </w:pPr>
                  <w:hyperlink r:id="rId52" w:history="1">
                    <w:r w:rsidR="00552E05" w:rsidRPr="003050AC">
                      <w:rPr>
                        <w:rStyle w:val="Hipervnculo"/>
                        <w:rFonts w:eastAsia="Times New Roman"/>
                      </w:rPr>
                      <w:t>ECC-28</w:t>
                    </w:r>
                  </w:hyperlink>
                  <w:r w:rsidR="00552E05"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BAC7A5E" w14:textId="77777777" w:rsidR="00552E05" w:rsidRPr="003050AC" w:rsidRDefault="00B3446B" w:rsidP="001F259D">
                  <w:pPr>
                    <w:rPr>
                      <w:rFonts w:eastAsia="Times New Roman"/>
                    </w:rPr>
                  </w:pPr>
                  <w:hyperlink r:id="rId53" w:history="1">
                    <w:r w:rsidR="00552E05" w:rsidRPr="003050AC">
                      <w:rPr>
                        <w:rStyle w:val="Hipervnculo"/>
                        <w:rFonts w:eastAsia="Times New Roman"/>
                      </w:rPr>
                      <w:t>Crear controlador para usuarios</w:t>
                    </w:r>
                  </w:hyperlink>
                  <w:r w:rsidR="00552E05"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DF5D7D"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E12491E"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E8BF365" w14:textId="77777777" w:rsidR="00552E05" w:rsidRPr="003050AC" w:rsidRDefault="00552E05" w:rsidP="001F259D">
                  <w:pPr>
                    <w:rPr>
                      <w:rFonts w:eastAsia="Times New Roman"/>
                    </w:rPr>
                  </w:pPr>
                  <w:r w:rsidRPr="003050AC">
                    <w:rPr>
                      <w:rFonts w:eastAsia="Times New Roman"/>
                    </w:rPr>
                    <w:t xml:space="preserve">  </w:t>
                  </w:r>
                </w:p>
              </w:tc>
            </w:tr>
            <w:tr w:rsidR="00552E05" w:rsidRPr="003050AC" w14:paraId="4EEB571B"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64D31F8" w14:textId="77777777" w:rsidR="00552E05" w:rsidRPr="003050AC" w:rsidRDefault="00B3446B" w:rsidP="001F259D">
                  <w:pPr>
                    <w:rPr>
                      <w:rFonts w:eastAsia="Times New Roman"/>
                    </w:rPr>
                  </w:pPr>
                  <w:hyperlink r:id="rId54" w:history="1">
                    <w:r w:rsidR="00552E05" w:rsidRPr="003050AC">
                      <w:rPr>
                        <w:rStyle w:val="Hipervnculo"/>
                        <w:rFonts w:eastAsia="Times New Roman"/>
                      </w:rPr>
                      <w:t>ECC-29</w:t>
                    </w:r>
                  </w:hyperlink>
                  <w:r w:rsidR="00552E05"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A82BF54" w14:textId="77777777" w:rsidR="00552E05" w:rsidRPr="003050AC" w:rsidRDefault="00B3446B" w:rsidP="001F259D">
                  <w:pPr>
                    <w:rPr>
                      <w:rFonts w:eastAsia="Times New Roman"/>
                    </w:rPr>
                  </w:pPr>
                  <w:hyperlink r:id="rId55" w:history="1">
                    <w:r w:rsidR="00552E05" w:rsidRPr="003050AC">
                      <w:rPr>
                        <w:rStyle w:val="Hipervnculo"/>
                        <w:rFonts w:eastAsia="Times New Roman"/>
                      </w:rPr>
                      <w:t>Crear CRUD para usuarios en el contro...</w:t>
                    </w:r>
                  </w:hyperlink>
                  <w:r w:rsidR="00552E05"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4F2B0E4"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D78D739"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FE5689E" w14:textId="77777777" w:rsidR="00552E05" w:rsidRPr="003050AC" w:rsidRDefault="00552E05" w:rsidP="001F259D">
                  <w:pPr>
                    <w:rPr>
                      <w:rFonts w:eastAsia="Times New Roman"/>
                    </w:rPr>
                  </w:pPr>
                  <w:r w:rsidRPr="003050AC">
                    <w:rPr>
                      <w:rFonts w:eastAsia="Times New Roman"/>
                    </w:rPr>
                    <w:t xml:space="preserve">  </w:t>
                  </w:r>
                </w:p>
              </w:tc>
            </w:tr>
            <w:tr w:rsidR="00552E05" w:rsidRPr="003050AC" w14:paraId="5363256B"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5797B41" w14:textId="77777777" w:rsidR="00552E05" w:rsidRPr="003050AC" w:rsidRDefault="00B3446B" w:rsidP="001F259D">
                  <w:pPr>
                    <w:rPr>
                      <w:rFonts w:eastAsia="Times New Roman"/>
                    </w:rPr>
                  </w:pPr>
                  <w:hyperlink r:id="rId56" w:history="1">
                    <w:r w:rsidR="00552E05" w:rsidRPr="003050AC">
                      <w:rPr>
                        <w:rStyle w:val="Hipervnculo"/>
                        <w:rFonts w:eastAsia="Times New Roman"/>
                      </w:rPr>
                      <w:t>ECC-31</w:t>
                    </w:r>
                  </w:hyperlink>
                  <w:r w:rsidR="00552E05"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07A3B4B" w14:textId="77777777" w:rsidR="00552E05" w:rsidRPr="003050AC" w:rsidRDefault="00B3446B" w:rsidP="001F259D">
                  <w:pPr>
                    <w:rPr>
                      <w:rFonts w:eastAsia="Times New Roman"/>
                    </w:rPr>
                  </w:pPr>
                  <w:hyperlink r:id="rId57" w:history="1">
                    <w:r w:rsidR="00552E05" w:rsidRPr="003050AC">
                      <w:rPr>
                        <w:rStyle w:val="Hipervnculo"/>
                        <w:rFonts w:eastAsia="Times New Roman"/>
                      </w:rPr>
                      <w:t>Crear controlador usuarios API</w:t>
                    </w:r>
                  </w:hyperlink>
                  <w:r w:rsidR="00552E05"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C415515"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169E03F"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CC8DA7" w14:textId="77777777" w:rsidR="00552E05" w:rsidRPr="003050AC" w:rsidRDefault="00552E05" w:rsidP="001F259D">
                  <w:pPr>
                    <w:rPr>
                      <w:rFonts w:eastAsia="Times New Roman"/>
                    </w:rPr>
                  </w:pPr>
                  <w:r w:rsidRPr="003050AC">
                    <w:rPr>
                      <w:rFonts w:eastAsia="Times New Roman"/>
                    </w:rPr>
                    <w:t xml:space="preserve">  </w:t>
                  </w:r>
                </w:p>
              </w:tc>
            </w:tr>
            <w:tr w:rsidR="00552E05" w:rsidRPr="003050AC" w14:paraId="1FA77E80"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D9F6D57" w14:textId="77777777" w:rsidR="00552E05" w:rsidRPr="003050AC" w:rsidRDefault="00B3446B" w:rsidP="001F259D">
                  <w:pPr>
                    <w:rPr>
                      <w:rFonts w:eastAsia="Times New Roman"/>
                    </w:rPr>
                  </w:pPr>
                  <w:hyperlink r:id="rId58" w:history="1">
                    <w:r w:rsidR="00552E05" w:rsidRPr="003050AC">
                      <w:rPr>
                        <w:rStyle w:val="Hipervnculo"/>
                        <w:rFonts w:eastAsia="Times New Roman"/>
                      </w:rPr>
                      <w:t>ECC-32</w:t>
                    </w:r>
                  </w:hyperlink>
                  <w:r w:rsidR="00552E05"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8325290" w14:textId="77777777" w:rsidR="00552E05" w:rsidRPr="003050AC" w:rsidRDefault="00B3446B" w:rsidP="001F259D">
                  <w:pPr>
                    <w:rPr>
                      <w:rFonts w:eastAsia="Times New Roman"/>
                    </w:rPr>
                  </w:pPr>
                  <w:hyperlink r:id="rId59" w:history="1">
                    <w:r w:rsidR="00552E05" w:rsidRPr="003050AC">
                      <w:rPr>
                        <w:rStyle w:val="Hipervnculo"/>
                        <w:rFonts w:eastAsia="Times New Roman"/>
                      </w:rPr>
                      <w:t>Crear servicios CRUD para usuarios en...</w:t>
                    </w:r>
                  </w:hyperlink>
                  <w:r w:rsidR="00552E05"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D961B62"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2A53380"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6B5987B" w14:textId="77777777" w:rsidR="00552E05" w:rsidRPr="003050AC" w:rsidRDefault="00552E05" w:rsidP="001F259D">
                  <w:pPr>
                    <w:rPr>
                      <w:rFonts w:eastAsia="Times New Roman"/>
                    </w:rPr>
                  </w:pPr>
                  <w:r w:rsidRPr="003050AC">
                    <w:rPr>
                      <w:rFonts w:eastAsia="Times New Roman"/>
                    </w:rPr>
                    <w:t xml:space="preserve">  </w:t>
                  </w:r>
                </w:p>
              </w:tc>
            </w:tr>
            <w:tr w:rsidR="00552E05" w:rsidRPr="003050AC" w14:paraId="74A1D190"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7ACC9D7" w14:textId="77777777" w:rsidR="00552E05" w:rsidRPr="003050AC" w:rsidRDefault="00B3446B" w:rsidP="001F259D">
                  <w:pPr>
                    <w:rPr>
                      <w:rFonts w:eastAsia="Times New Roman"/>
                    </w:rPr>
                  </w:pPr>
                  <w:hyperlink r:id="rId60" w:history="1">
                    <w:r w:rsidR="00552E05" w:rsidRPr="003050AC">
                      <w:rPr>
                        <w:rStyle w:val="Hipervnculo"/>
                        <w:rFonts w:eastAsia="Times New Roman"/>
                      </w:rPr>
                      <w:t>ECC-78</w:t>
                    </w:r>
                  </w:hyperlink>
                  <w:r w:rsidR="00552E05"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AC8390A" w14:textId="77777777" w:rsidR="00552E05" w:rsidRPr="003050AC" w:rsidRDefault="00B3446B" w:rsidP="001F259D">
                  <w:pPr>
                    <w:rPr>
                      <w:rFonts w:eastAsia="Times New Roman"/>
                    </w:rPr>
                  </w:pPr>
                  <w:hyperlink r:id="rId61" w:history="1">
                    <w:r w:rsidR="00552E05" w:rsidRPr="003050AC">
                      <w:rPr>
                        <w:rStyle w:val="Hipervnculo"/>
                        <w:rFonts w:eastAsia="Times New Roman"/>
                      </w:rPr>
                      <w:t>La autenticación debe realizarse en m...</w:t>
                    </w:r>
                  </w:hyperlink>
                  <w:r w:rsidR="00552E05"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E40F8E5" w14:textId="77777777" w:rsidR="00552E05" w:rsidRPr="003050AC" w:rsidRDefault="00552E05" w:rsidP="001F259D">
                  <w:pPr>
                    <w:rPr>
                      <w:rFonts w:eastAsia="Times New Roman"/>
                    </w:rPr>
                  </w:pPr>
                  <w:r w:rsidRPr="003050AC">
                    <w:rPr>
                      <w:rFonts w:eastAsia="Times New Roman"/>
                    </w:rPr>
                    <w:t xml:space="preserve">No Funcional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D992EE1"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8A81E5E" w14:textId="77777777" w:rsidR="00552E05" w:rsidRPr="003050AC" w:rsidRDefault="00552E05" w:rsidP="001F259D">
                  <w:pPr>
                    <w:rPr>
                      <w:rFonts w:eastAsia="Times New Roman"/>
                    </w:rPr>
                  </w:pPr>
                  <w:r w:rsidRPr="003050AC">
                    <w:rPr>
                      <w:rFonts w:eastAsia="Times New Roman"/>
                    </w:rPr>
                    <w:t xml:space="preserve">  </w:t>
                  </w:r>
                </w:p>
              </w:tc>
            </w:tr>
          </w:tbl>
          <w:p w14:paraId="7EF18435" w14:textId="77777777" w:rsidR="00552E05" w:rsidRPr="003050AC" w:rsidRDefault="00552E05" w:rsidP="001F259D">
            <w:pPr>
              <w:rPr>
                <w:rFonts w:eastAsia="Times New Roman"/>
              </w:rPr>
            </w:pPr>
          </w:p>
        </w:tc>
      </w:tr>
      <w:tr w:rsidR="00552E05" w:rsidRPr="003050AC" w14:paraId="214C2AD8"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5777587" w14:textId="77777777" w:rsidR="00552E05" w:rsidRPr="003050AC" w:rsidRDefault="00552E05" w:rsidP="001F259D">
            <w:pPr>
              <w:rPr>
                <w:rFonts w:eastAsia="Times New Roman"/>
                <w:sz w:val="24"/>
                <w:szCs w:val="24"/>
              </w:rPr>
            </w:pPr>
            <w:r w:rsidRPr="003050AC">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2E4743D" w14:textId="77777777" w:rsidR="00552E05" w:rsidRPr="003050AC" w:rsidRDefault="00552E05" w:rsidP="001F259D">
            <w:pPr>
              <w:rPr>
                <w:rFonts w:eastAsia="Times New Roman"/>
              </w:rPr>
            </w:pPr>
            <w:r w:rsidRPr="003050AC">
              <w:rPr>
                <w:rFonts w:eastAsia="Times New Roman"/>
              </w:rPr>
              <w:t>Sprint 1</w:t>
            </w:r>
          </w:p>
        </w:tc>
      </w:tr>
    </w:tbl>
    <w:p w14:paraId="02145C6A" w14:textId="77777777" w:rsidR="00552E05" w:rsidRPr="003050AC" w:rsidRDefault="00552E05" w:rsidP="00552E05">
      <w:pPr>
        <w:rPr>
          <w:rFonts w:eastAsia="Times New Roman"/>
        </w:rPr>
      </w:pPr>
      <w:r w:rsidRPr="003050AC">
        <w:rPr>
          <w:rFonts w:eastAsia="Times New Roman"/>
        </w:rPr>
        <w:t xml:space="preserve"> </w:t>
      </w: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552E05" w:rsidRPr="003050AC" w14:paraId="723C8BB2" w14:textId="77777777" w:rsidTr="001F259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BC5E704" w14:textId="36F22FB1" w:rsidR="00552E05" w:rsidRPr="003050AC" w:rsidRDefault="00552E05" w:rsidP="001F259D">
            <w:pPr>
              <w:pStyle w:val="Ttulo3"/>
              <w:rPr>
                <w:rFonts w:eastAsia="Times New Roman"/>
                <w:sz w:val="27"/>
                <w:szCs w:val="27"/>
                <w:lang w:val="es-CO"/>
              </w:rPr>
            </w:pPr>
            <w:bookmarkStart w:id="17" w:name="_Toc49275853"/>
            <w:r w:rsidRPr="003050AC">
              <w:rPr>
                <w:rFonts w:eastAsia="Times New Roman"/>
                <w:lang w:val="es-CO"/>
              </w:rPr>
              <w:t>[ECC-6] </w:t>
            </w:r>
            <w:hyperlink r:id="rId62" w:history="1">
              <w:r w:rsidRPr="003050AC">
                <w:rPr>
                  <w:rStyle w:val="Hipervnculo"/>
                  <w:rFonts w:eastAsia="Times New Roman"/>
                  <w:lang w:val="es-CO"/>
                </w:rPr>
                <w:t>Como Usuario quiero que al olvidar la clave de autenticación entonces el sistema permita realizar el cambio para acceder a la aplicación</w:t>
              </w:r>
              <w:bookmarkEnd w:id="17"/>
            </w:hyperlink>
          </w:p>
        </w:tc>
      </w:tr>
      <w:tr w:rsidR="00552E05" w:rsidRPr="003050AC" w14:paraId="33C5CFB4"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7C826A0" w14:textId="77777777" w:rsidR="00552E05" w:rsidRPr="003050AC" w:rsidRDefault="00552E05" w:rsidP="001F259D">
            <w:pPr>
              <w:rPr>
                <w:rFonts w:eastAsia="Times New Roman"/>
              </w:rPr>
            </w:pPr>
            <w:r w:rsidRPr="003050AC">
              <w:rPr>
                <w:rFonts w:eastAsia="Times New Roman"/>
                <w:b/>
                <w:bCs/>
              </w:rPr>
              <w:lastRenderedPageBreak/>
              <w:t>Estado: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47E7E72" w14:textId="77777777" w:rsidR="00552E05" w:rsidRPr="003050AC" w:rsidRDefault="00552E05" w:rsidP="001F259D">
            <w:pPr>
              <w:rPr>
                <w:rFonts w:eastAsia="Times New Roman"/>
              </w:rPr>
            </w:pPr>
            <w:r w:rsidRPr="003050AC">
              <w:rPr>
                <w:rFonts w:eastAsia="Times New Roman"/>
              </w:rPr>
              <w:t>Tareas por hacer</w:t>
            </w:r>
          </w:p>
        </w:tc>
      </w:tr>
      <w:tr w:rsidR="00552E05" w:rsidRPr="003050AC" w14:paraId="4B722572"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6BE02A2" w14:textId="77777777" w:rsidR="00552E05" w:rsidRPr="003050AC" w:rsidRDefault="00552E05" w:rsidP="001F259D">
            <w:pPr>
              <w:rPr>
                <w:rFonts w:eastAsia="Times New Roman"/>
              </w:rPr>
            </w:pPr>
            <w:r w:rsidRPr="003050AC">
              <w:rPr>
                <w:rFonts w:eastAsia="Times New Roman"/>
                <w:b/>
                <w:bCs/>
              </w:rPr>
              <w:t>Proyecto: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77DD51" w14:textId="77777777" w:rsidR="00552E05" w:rsidRPr="003050AC" w:rsidRDefault="00B3446B" w:rsidP="001F259D">
            <w:pPr>
              <w:rPr>
                <w:rFonts w:eastAsia="Times New Roman"/>
              </w:rPr>
            </w:pPr>
            <w:hyperlink r:id="rId63" w:history="1">
              <w:r w:rsidR="00552E05" w:rsidRPr="003050AC">
                <w:rPr>
                  <w:rStyle w:val="Hipervnculo"/>
                  <w:rFonts w:eastAsia="Times New Roman"/>
                </w:rPr>
                <w:t>EAS_CAPTURA_COGNITIVA</w:t>
              </w:r>
            </w:hyperlink>
          </w:p>
        </w:tc>
      </w:tr>
    </w:tbl>
    <w:p w14:paraId="75136905" w14:textId="77777777" w:rsidR="00552E05" w:rsidRPr="003050AC" w:rsidRDefault="00552E05" w:rsidP="00552E05">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2816"/>
        <w:gridCol w:w="1878"/>
        <w:gridCol w:w="2816"/>
      </w:tblGrid>
      <w:tr w:rsidR="00552E05" w:rsidRPr="003050AC" w14:paraId="786147EB"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4B0D729" w14:textId="77777777" w:rsidR="00552E05" w:rsidRPr="003050AC" w:rsidRDefault="00552E05" w:rsidP="001F259D">
            <w:pPr>
              <w:rPr>
                <w:rFonts w:eastAsia="Times New Roman"/>
              </w:rPr>
            </w:pPr>
            <w:r w:rsidRPr="003050AC">
              <w:rPr>
                <w:rFonts w:eastAsia="Times New Roman"/>
                <w:b/>
                <w:bCs/>
              </w:rPr>
              <w:t>Tipo:</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F3AFA91" w14:textId="77777777" w:rsidR="00552E05" w:rsidRPr="003050AC" w:rsidRDefault="00552E05" w:rsidP="001F259D">
            <w:pPr>
              <w:rPr>
                <w:rFonts w:eastAsia="Times New Roman"/>
              </w:rPr>
            </w:pPr>
            <w:r w:rsidRPr="003050AC">
              <w:rPr>
                <w:rFonts w:eastAsia="Times New Roman"/>
              </w:rPr>
              <w:t xml:space="preserve">Historia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4AB48C4" w14:textId="77777777" w:rsidR="00552E05" w:rsidRPr="003050AC" w:rsidRDefault="00552E05" w:rsidP="001F259D">
            <w:pPr>
              <w:rPr>
                <w:rFonts w:eastAsia="Times New Roman"/>
              </w:rPr>
            </w:pPr>
            <w:r w:rsidRPr="003050AC">
              <w:rPr>
                <w:rFonts w:eastAsia="Times New Roman"/>
                <w:b/>
                <w:bCs/>
              </w:rPr>
              <w:t>Prioridad:</w:t>
            </w:r>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A137AF8" w14:textId="77777777" w:rsidR="00552E05" w:rsidRPr="003050AC" w:rsidRDefault="00552E05" w:rsidP="001F259D">
            <w:pPr>
              <w:rPr>
                <w:rFonts w:eastAsia="Times New Roman"/>
              </w:rPr>
            </w:pPr>
            <w:r w:rsidRPr="003050AC">
              <w:rPr>
                <w:rFonts w:eastAsia="Times New Roman"/>
              </w:rPr>
              <w:t xml:space="preserve">Medium </w:t>
            </w:r>
          </w:p>
        </w:tc>
      </w:tr>
      <w:tr w:rsidR="00552E05" w:rsidRPr="003050AC" w14:paraId="02A537B6"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710FBAE" w14:textId="77777777" w:rsidR="00552E05" w:rsidRPr="003050AC" w:rsidRDefault="00552E05" w:rsidP="001F259D">
            <w:pPr>
              <w:rPr>
                <w:rFonts w:eastAsia="Times New Roman"/>
              </w:rPr>
            </w:pPr>
            <w:r w:rsidRPr="003050AC">
              <w:rPr>
                <w:rFonts w:eastAsia="Times New Roman"/>
                <w:b/>
                <w:bCs/>
              </w:rPr>
              <w:t>Informador:</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1941F0B" w14:textId="77777777" w:rsidR="00552E05" w:rsidRPr="003050AC" w:rsidRDefault="00B3446B" w:rsidP="001F259D">
            <w:pPr>
              <w:rPr>
                <w:rFonts w:eastAsia="Times New Roman"/>
              </w:rPr>
            </w:pPr>
            <w:hyperlink r:id="rId64" w:history="1">
              <w:r w:rsidR="00552E05" w:rsidRPr="003050AC">
                <w:rPr>
                  <w:rStyle w:val="Hipervnculo"/>
                  <w:rFonts w:eastAsia="Times New Roman"/>
                </w:rPr>
                <w:t xml:space="preserve">GermanSilva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A77EB38" w14:textId="77777777" w:rsidR="00552E05" w:rsidRPr="003050AC" w:rsidRDefault="00552E05" w:rsidP="001F259D">
            <w:pPr>
              <w:rPr>
                <w:rFonts w:eastAsia="Times New Roman"/>
              </w:rPr>
            </w:pPr>
            <w:r w:rsidRPr="003050AC">
              <w:rPr>
                <w:rFonts w:eastAsia="Times New Roman"/>
                <w:b/>
                <w:bCs/>
              </w:rPr>
              <w:t>Responsable:</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587B7DB" w14:textId="77777777" w:rsidR="00552E05" w:rsidRPr="003050AC" w:rsidRDefault="00552E05" w:rsidP="001F259D">
            <w:pPr>
              <w:rPr>
                <w:rFonts w:eastAsia="Times New Roman"/>
              </w:rPr>
            </w:pPr>
            <w:r w:rsidRPr="003050AC">
              <w:rPr>
                <w:rFonts w:eastAsia="Times New Roman"/>
              </w:rPr>
              <w:t xml:space="preserve">sin asignar </w:t>
            </w:r>
          </w:p>
        </w:tc>
      </w:tr>
    </w:tbl>
    <w:p w14:paraId="1756EADB" w14:textId="77777777" w:rsidR="00552E05" w:rsidRPr="003050AC" w:rsidRDefault="00552E05" w:rsidP="00552E05">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552E05" w:rsidRPr="003050AC" w14:paraId="3CF358AA"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C7C8DB4" w14:textId="77777777" w:rsidR="00552E05" w:rsidRPr="003050AC" w:rsidRDefault="00552E05" w:rsidP="001F259D">
            <w:pPr>
              <w:rPr>
                <w:rFonts w:eastAsia="Times New Roman"/>
              </w:rPr>
            </w:pPr>
            <w:r w:rsidRPr="003050AC">
              <w:rPr>
                <w:rFonts w:eastAsia="Times New Roman"/>
                <w:b/>
                <w:bCs/>
              </w:rPr>
              <w:t>Subtareas: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tbl>
            <w:tblPr>
              <w:tblW w:w="5000" w:type="pct"/>
              <w:shd w:val="clear" w:color="auto" w:fill="FFFFFF"/>
              <w:tblCellMar>
                <w:left w:w="0" w:type="dxa"/>
                <w:right w:w="0" w:type="dxa"/>
              </w:tblCellMar>
              <w:tblLook w:val="04A0" w:firstRow="1" w:lastRow="0" w:firstColumn="1" w:lastColumn="0" w:noHBand="0" w:noVBand="1"/>
            </w:tblPr>
            <w:tblGrid>
              <w:gridCol w:w="899"/>
              <w:gridCol w:w="1879"/>
              <w:gridCol w:w="1108"/>
              <w:gridCol w:w="2016"/>
              <w:gridCol w:w="1532"/>
            </w:tblGrid>
            <w:tr w:rsidR="00552E05" w:rsidRPr="003050AC" w14:paraId="7F7B40E2"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155216F" w14:textId="77777777" w:rsidR="00552E05" w:rsidRPr="003050AC" w:rsidRDefault="00552E05" w:rsidP="001F259D">
                  <w:pPr>
                    <w:rPr>
                      <w:rFonts w:eastAsia="Times New Roman"/>
                    </w:rPr>
                  </w:pPr>
                  <w:r w:rsidRPr="003050AC">
                    <w:rPr>
                      <w:rFonts w:eastAsia="Times New Roman"/>
                      <w:b/>
                      <w:bCs/>
                    </w:rPr>
                    <w:t>Clave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9F080A8" w14:textId="77777777" w:rsidR="00552E05" w:rsidRPr="003050AC" w:rsidRDefault="00552E05" w:rsidP="001F259D">
                  <w:pPr>
                    <w:rPr>
                      <w:rFonts w:eastAsia="Times New Roman"/>
                    </w:rPr>
                  </w:pPr>
                  <w:r w:rsidRPr="003050AC">
                    <w:rPr>
                      <w:rFonts w:eastAsia="Times New Roman"/>
                      <w:b/>
                      <w:bCs/>
                    </w:rPr>
                    <w:t>Resumen</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A848500" w14:textId="77777777" w:rsidR="00552E05" w:rsidRPr="003050AC" w:rsidRDefault="00552E05" w:rsidP="001F259D">
                  <w:pPr>
                    <w:rPr>
                      <w:rFonts w:eastAsia="Times New Roman"/>
                    </w:rPr>
                  </w:pPr>
                  <w:r w:rsidRPr="003050AC">
                    <w:rPr>
                      <w:rFonts w:eastAsia="Times New Roman"/>
                      <w:b/>
                      <w:bCs/>
                    </w:rPr>
                    <w:t>Tipo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8EF0DEB" w14:textId="77777777" w:rsidR="00552E05" w:rsidRPr="003050AC" w:rsidRDefault="00552E05" w:rsidP="001F259D">
                  <w:pPr>
                    <w:rPr>
                      <w:rFonts w:eastAsia="Times New Roman"/>
                    </w:rPr>
                  </w:pPr>
                  <w:r w:rsidRPr="003050AC">
                    <w:rPr>
                      <w:rFonts w:eastAsia="Times New Roman"/>
                      <w:b/>
                      <w:bCs/>
                    </w:rPr>
                    <w:t>Estado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5F5BDB2" w14:textId="77777777" w:rsidR="00552E05" w:rsidRPr="003050AC" w:rsidRDefault="00552E05" w:rsidP="001F259D">
                  <w:pPr>
                    <w:rPr>
                      <w:rFonts w:eastAsia="Times New Roman"/>
                    </w:rPr>
                  </w:pPr>
                  <w:r w:rsidRPr="003050AC">
                    <w:rPr>
                      <w:rFonts w:eastAsia="Times New Roman"/>
                      <w:b/>
                      <w:bCs/>
                    </w:rPr>
                    <w:t>Responsable</w:t>
                  </w:r>
                </w:p>
              </w:tc>
            </w:tr>
            <w:tr w:rsidR="00552E05" w:rsidRPr="003050AC" w14:paraId="47884E6A"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6751B88" w14:textId="77777777" w:rsidR="00552E05" w:rsidRPr="003050AC" w:rsidRDefault="00B3446B" w:rsidP="001F259D">
                  <w:pPr>
                    <w:rPr>
                      <w:rFonts w:eastAsia="Times New Roman"/>
                    </w:rPr>
                  </w:pPr>
                  <w:hyperlink r:id="rId65" w:history="1">
                    <w:r w:rsidR="00552E05" w:rsidRPr="003050AC">
                      <w:rPr>
                        <w:rStyle w:val="Hipervnculo"/>
                        <w:rFonts w:eastAsia="Times New Roman"/>
                      </w:rPr>
                      <w:t>ECC-38</w:t>
                    </w:r>
                  </w:hyperlink>
                  <w:r w:rsidR="00552E05"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AE0CF1" w14:textId="77777777" w:rsidR="00552E05" w:rsidRPr="003050AC" w:rsidRDefault="00B3446B" w:rsidP="001F259D">
                  <w:pPr>
                    <w:rPr>
                      <w:rFonts w:eastAsia="Times New Roman"/>
                    </w:rPr>
                  </w:pPr>
                  <w:hyperlink r:id="rId66" w:history="1">
                    <w:r w:rsidR="00552E05" w:rsidRPr="003050AC">
                      <w:rPr>
                        <w:rStyle w:val="Hipervnculo"/>
                        <w:rFonts w:eastAsia="Times New Roman"/>
                      </w:rPr>
                      <w:t>Construir en controlador usuarios met...</w:t>
                    </w:r>
                  </w:hyperlink>
                  <w:r w:rsidR="00552E05"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1335FE7"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AF2FF66"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73CEE22" w14:textId="77777777" w:rsidR="00552E05" w:rsidRPr="003050AC" w:rsidRDefault="00552E05" w:rsidP="001F259D">
                  <w:pPr>
                    <w:rPr>
                      <w:rFonts w:eastAsia="Times New Roman"/>
                    </w:rPr>
                  </w:pPr>
                  <w:r w:rsidRPr="003050AC">
                    <w:rPr>
                      <w:rFonts w:eastAsia="Times New Roman"/>
                    </w:rPr>
                    <w:t xml:space="preserve">  </w:t>
                  </w:r>
                </w:p>
              </w:tc>
            </w:tr>
            <w:tr w:rsidR="00552E05" w:rsidRPr="003050AC" w14:paraId="465FCFE6"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3351DF6" w14:textId="77777777" w:rsidR="00552E05" w:rsidRPr="003050AC" w:rsidRDefault="00B3446B" w:rsidP="001F259D">
                  <w:pPr>
                    <w:rPr>
                      <w:rFonts w:eastAsia="Times New Roman"/>
                    </w:rPr>
                  </w:pPr>
                  <w:hyperlink r:id="rId67" w:history="1">
                    <w:r w:rsidR="00552E05" w:rsidRPr="003050AC">
                      <w:rPr>
                        <w:rStyle w:val="Hipervnculo"/>
                        <w:rFonts w:eastAsia="Times New Roman"/>
                      </w:rPr>
                      <w:t>ECC-39</w:t>
                    </w:r>
                  </w:hyperlink>
                  <w:r w:rsidR="00552E05"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7CB3DF6" w14:textId="77777777" w:rsidR="00552E05" w:rsidRPr="003050AC" w:rsidRDefault="00B3446B" w:rsidP="001F259D">
                  <w:pPr>
                    <w:rPr>
                      <w:rFonts w:eastAsia="Times New Roman"/>
                    </w:rPr>
                  </w:pPr>
                  <w:hyperlink r:id="rId68" w:history="1">
                    <w:r w:rsidR="00552E05" w:rsidRPr="003050AC">
                      <w:rPr>
                        <w:rStyle w:val="Hipervnculo"/>
                        <w:rFonts w:eastAsia="Times New Roman"/>
                      </w:rPr>
                      <w:t>Constuir servicio en controlador Api ...</w:t>
                    </w:r>
                  </w:hyperlink>
                  <w:r w:rsidR="00552E05"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B14C6CF"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71BAEC5"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C0C7E8E" w14:textId="77777777" w:rsidR="00552E05" w:rsidRPr="003050AC" w:rsidRDefault="00552E05" w:rsidP="001F259D">
                  <w:pPr>
                    <w:rPr>
                      <w:rFonts w:eastAsia="Times New Roman"/>
                    </w:rPr>
                  </w:pPr>
                  <w:r w:rsidRPr="003050AC">
                    <w:rPr>
                      <w:rFonts w:eastAsia="Times New Roman"/>
                    </w:rPr>
                    <w:t xml:space="preserve">  </w:t>
                  </w:r>
                </w:p>
              </w:tc>
            </w:tr>
            <w:tr w:rsidR="00552E05" w:rsidRPr="003050AC" w14:paraId="73F6350A"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4B77AE0" w14:textId="77777777" w:rsidR="00552E05" w:rsidRPr="003050AC" w:rsidRDefault="00B3446B" w:rsidP="001F259D">
                  <w:pPr>
                    <w:rPr>
                      <w:rFonts w:eastAsia="Times New Roman"/>
                    </w:rPr>
                  </w:pPr>
                  <w:hyperlink r:id="rId69" w:history="1">
                    <w:r w:rsidR="00552E05" w:rsidRPr="003050AC">
                      <w:rPr>
                        <w:rStyle w:val="Hipervnculo"/>
                        <w:rFonts w:eastAsia="Times New Roman"/>
                      </w:rPr>
                      <w:t>ECC-40</w:t>
                    </w:r>
                  </w:hyperlink>
                  <w:r w:rsidR="00552E05"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DF1D8C9" w14:textId="77777777" w:rsidR="00552E05" w:rsidRPr="003050AC" w:rsidRDefault="00B3446B" w:rsidP="001F259D">
                  <w:pPr>
                    <w:rPr>
                      <w:rFonts w:eastAsia="Times New Roman"/>
                    </w:rPr>
                  </w:pPr>
                  <w:hyperlink r:id="rId70" w:history="1">
                    <w:r w:rsidR="00552E05" w:rsidRPr="003050AC">
                      <w:rPr>
                        <w:rStyle w:val="Hipervnculo"/>
                        <w:rFonts w:eastAsia="Times New Roman"/>
                      </w:rPr>
                      <w:t xml:space="preserve">Implementar sendGrid </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216890F"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594EFF8"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DC6F01C" w14:textId="77777777" w:rsidR="00552E05" w:rsidRPr="003050AC" w:rsidRDefault="00552E05" w:rsidP="001F259D">
                  <w:pPr>
                    <w:rPr>
                      <w:rFonts w:eastAsia="Times New Roman"/>
                    </w:rPr>
                  </w:pPr>
                  <w:r w:rsidRPr="003050AC">
                    <w:rPr>
                      <w:rFonts w:eastAsia="Times New Roman"/>
                    </w:rPr>
                    <w:t xml:space="preserve">  </w:t>
                  </w:r>
                </w:p>
              </w:tc>
            </w:tr>
            <w:tr w:rsidR="00552E05" w:rsidRPr="003050AC" w14:paraId="71475D8A"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75DBCCA" w14:textId="77777777" w:rsidR="00552E05" w:rsidRPr="003050AC" w:rsidRDefault="00B3446B" w:rsidP="001F259D">
                  <w:pPr>
                    <w:rPr>
                      <w:rFonts w:eastAsia="Times New Roman"/>
                    </w:rPr>
                  </w:pPr>
                  <w:hyperlink r:id="rId71" w:history="1">
                    <w:r w:rsidR="00552E05" w:rsidRPr="003050AC">
                      <w:rPr>
                        <w:rStyle w:val="Hipervnculo"/>
                        <w:rFonts w:eastAsia="Times New Roman"/>
                      </w:rPr>
                      <w:t>ECC-41</w:t>
                    </w:r>
                  </w:hyperlink>
                  <w:r w:rsidR="00552E05"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2206A78" w14:textId="77777777" w:rsidR="00552E05" w:rsidRPr="003050AC" w:rsidRDefault="00B3446B" w:rsidP="001F259D">
                  <w:pPr>
                    <w:rPr>
                      <w:rFonts w:eastAsia="Times New Roman"/>
                    </w:rPr>
                  </w:pPr>
                  <w:hyperlink r:id="rId72" w:history="1">
                    <w:r w:rsidR="00552E05" w:rsidRPr="003050AC">
                      <w:rPr>
                        <w:rStyle w:val="Hipervnculo"/>
                        <w:rFonts w:eastAsia="Times New Roman"/>
                      </w:rPr>
                      <w:t>Inyeccion en sendGrid para el envio d...</w:t>
                    </w:r>
                  </w:hyperlink>
                  <w:r w:rsidR="00552E05"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0A17CAC"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E38AEB9"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F93B9AF" w14:textId="77777777" w:rsidR="00552E05" w:rsidRPr="003050AC" w:rsidRDefault="00552E05" w:rsidP="001F259D">
                  <w:pPr>
                    <w:rPr>
                      <w:rFonts w:eastAsia="Times New Roman"/>
                    </w:rPr>
                  </w:pPr>
                  <w:r w:rsidRPr="003050AC">
                    <w:rPr>
                      <w:rFonts w:eastAsia="Times New Roman"/>
                    </w:rPr>
                    <w:t xml:space="preserve">  </w:t>
                  </w:r>
                </w:p>
              </w:tc>
            </w:tr>
            <w:tr w:rsidR="00552E05" w:rsidRPr="003050AC" w14:paraId="2F19B9F0"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9DC77B5" w14:textId="77777777" w:rsidR="00552E05" w:rsidRPr="003050AC" w:rsidRDefault="00B3446B" w:rsidP="001F259D">
                  <w:pPr>
                    <w:rPr>
                      <w:rFonts w:eastAsia="Times New Roman"/>
                    </w:rPr>
                  </w:pPr>
                  <w:hyperlink r:id="rId73" w:history="1">
                    <w:r w:rsidR="00552E05" w:rsidRPr="003050AC">
                      <w:rPr>
                        <w:rStyle w:val="Hipervnculo"/>
                        <w:rFonts w:eastAsia="Times New Roman"/>
                      </w:rPr>
                      <w:t>ECC-42</w:t>
                    </w:r>
                  </w:hyperlink>
                  <w:r w:rsidR="00552E05"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9E94F44" w14:textId="77777777" w:rsidR="00552E05" w:rsidRPr="003050AC" w:rsidRDefault="00B3446B" w:rsidP="001F259D">
                  <w:pPr>
                    <w:rPr>
                      <w:rFonts w:eastAsia="Times New Roman"/>
                    </w:rPr>
                  </w:pPr>
                  <w:hyperlink r:id="rId74" w:history="1">
                    <w:r w:rsidR="00552E05" w:rsidRPr="003050AC">
                      <w:rPr>
                        <w:rStyle w:val="Hipervnculo"/>
                        <w:rFonts w:eastAsia="Times New Roman"/>
                      </w:rPr>
                      <w:t xml:space="preserve">Construir pantalla en app mobile </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692CEDB"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9165171"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83F4A7E" w14:textId="77777777" w:rsidR="00552E05" w:rsidRPr="003050AC" w:rsidRDefault="00552E05" w:rsidP="001F259D">
                  <w:pPr>
                    <w:rPr>
                      <w:rFonts w:eastAsia="Times New Roman"/>
                    </w:rPr>
                  </w:pPr>
                  <w:r w:rsidRPr="003050AC">
                    <w:rPr>
                      <w:rFonts w:eastAsia="Times New Roman"/>
                    </w:rPr>
                    <w:t xml:space="preserve">  </w:t>
                  </w:r>
                </w:p>
              </w:tc>
            </w:tr>
            <w:tr w:rsidR="00552E05" w:rsidRPr="003050AC" w14:paraId="18FDF9DF"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8FEF0E7" w14:textId="77777777" w:rsidR="00552E05" w:rsidRPr="003050AC" w:rsidRDefault="00B3446B" w:rsidP="001F259D">
                  <w:pPr>
                    <w:rPr>
                      <w:rFonts w:eastAsia="Times New Roman"/>
                    </w:rPr>
                  </w:pPr>
                  <w:hyperlink r:id="rId75" w:history="1">
                    <w:r w:rsidR="00552E05" w:rsidRPr="003050AC">
                      <w:rPr>
                        <w:rStyle w:val="Hipervnculo"/>
                        <w:rFonts w:eastAsia="Times New Roman"/>
                      </w:rPr>
                      <w:t>ECC-43</w:t>
                    </w:r>
                  </w:hyperlink>
                  <w:r w:rsidR="00552E05"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76C70B0" w14:textId="77777777" w:rsidR="00552E05" w:rsidRPr="003050AC" w:rsidRDefault="00B3446B" w:rsidP="001F259D">
                  <w:pPr>
                    <w:rPr>
                      <w:rFonts w:eastAsia="Times New Roman"/>
                    </w:rPr>
                  </w:pPr>
                  <w:hyperlink r:id="rId76" w:history="1">
                    <w:r w:rsidR="00552E05" w:rsidRPr="003050AC">
                      <w:rPr>
                        <w:rStyle w:val="Hipervnculo"/>
                        <w:rFonts w:eastAsia="Times New Roman"/>
                      </w:rPr>
                      <w:t>Consumir servicios de restablecimient...</w:t>
                    </w:r>
                  </w:hyperlink>
                  <w:r w:rsidR="00552E05"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62BCE34" w14:textId="77777777" w:rsidR="00552E05" w:rsidRPr="003050AC" w:rsidRDefault="00552E05"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992788E" w14:textId="77777777" w:rsidR="00552E05" w:rsidRPr="003050AC" w:rsidRDefault="00552E05"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327CD5B" w14:textId="77777777" w:rsidR="00552E05" w:rsidRPr="003050AC" w:rsidRDefault="00552E05" w:rsidP="001F259D">
                  <w:pPr>
                    <w:rPr>
                      <w:rFonts w:eastAsia="Times New Roman"/>
                    </w:rPr>
                  </w:pPr>
                  <w:r w:rsidRPr="003050AC">
                    <w:rPr>
                      <w:rFonts w:eastAsia="Times New Roman"/>
                    </w:rPr>
                    <w:t xml:space="preserve">  </w:t>
                  </w:r>
                </w:p>
              </w:tc>
            </w:tr>
          </w:tbl>
          <w:p w14:paraId="6267A35F" w14:textId="77777777" w:rsidR="00552E05" w:rsidRPr="003050AC" w:rsidRDefault="00552E05" w:rsidP="001F259D">
            <w:pPr>
              <w:rPr>
                <w:rFonts w:eastAsia="Times New Roman"/>
              </w:rPr>
            </w:pPr>
          </w:p>
        </w:tc>
      </w:tr>
      <w:tr w:rsidR="00552E05" w:rsidRPr="003050AC" w14:paraId="068D5CFB"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E9D53D6" w14:textId="77777777" w:rsidR="00552E05" w:rsidRPr="003050AC" w:rsidRDefault="00552E05" w:rsidP="001F259D">
            <w:pPr>
              <w:rPr>
                <w:rFonts w:eastAsia="Times New Roman"/>
                <w:sz w:val="24"/>
                <w:szCs w:val="24"/>
              </w:rPr>
            </w:pPr>
            <w:r w:rsidRPr="003050AC">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4A63007" w14:textId="77777777" w:rsidR="00552E05" w:rsidRPr="003050AC" w:rsidRDefault="00552E05" w:rsidP="001F259D">
            <w:pPr>
              <w:rPr>
                <w:rFonts w:eastAsia="Times New Roman"/>
              </w:rPr>
            </w:pPr>
            <w:r w:rsidRPr="003050AC">
              <w:rPr>
                <w:rFonts w:eastAsia="Times New Roman"/>
              </w:rPr>
              <w:t>Sprint 1</w:t>
            </w:r>
          </w:p>
        </w:tc>
      </w:tr>
    </w:tbl>
    <w:p w14:paraId="7834B3E4" w14:textId="77777777" w:rsidR="00552E05" w:rsidRPr="003050AC" w:rsidRDefault="00552E05" w:rsidP="00552E05">
      <w:pPr>
        <w:rPr>
          <w:rFonts w:eastAsia="Times New Roman"/>
        </w:rPr>
      </w:pPr>
      <w:r w:rsidRPr="003050AC">
        <w:rPr>
          <w:rFonts w:eastAsia="Times New Roman"/>
        </w:rPr>
        <w:t xml:space="preserve"> </w:t>
      </w: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0F7C8E" w:rsidRPr="003050AC" w14:paraId="5D2203DC" w14:textId="77777777" w:rsidTr="001F259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8C9B498" w14:textId="77777777" w:rsidR="000F7C8E" w:rsidRPr="003050AC" w:rsidRDefault="000F7C8E" w:rsidP="001F259D">
            <w:pPr>
              <w:pStyle w:val="Ttulo3"/>
              <w:rPr>
                <w:rFonts w:eastAsia="Times New Roman"/>
                <w:sz w:val="27"/>
                <w:szCs w:val="27"/>
                <w:lang w:val="es-CO"/>
              </w:rPr>
            </w:pPr>
            <w:bookmarkStart w:id="18" w:name="_Toc49275854"/>
            <w:r w:rsidRPr="003050AC">
              <w:rPr>
                <w:rFonts w:eastAsia="Times New Roman"/>
                <w:lang w:val="es-CO"/>
              </w:rPr>
              <w:lastRenderedPageBreak/>
              <w:t>[ECC-10] </w:t>
            </w:r>
            <w:hyperlink r:id="rId77" w:history="1">
              <w:r w:rsidRPr="003050AC">
                <w:rPr>
                  <w:rStyle w:val="Hipervnculo"/>
                  <w:rFonts w:eastAsia="Times New Roman"/>
                  <w:lang w:val="es-CO"/>
                </w:rPr>
                <w:t>Como Usuario quiero que el servicio cognitivo extraiga la información requerida de la foto para poder procesar el envío del paquete</w:t>
              </w:r>
              <w:bookmarkEnd w:id="18"/>
            </w:hyperlink>
          </w:p>
        </w:tc>
      </w:tr>
      <w:tr w:rsidR="000F7C8E" w:rsidRPr="003050AC" w14:paraId="666309B9"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CFAE430" w14:textId="77777777" w:rsidR="000F7C8E" w:rsidRPr="003050AC" w:rsidRDefault="000F7C8E" w:rsidP="001F259D">
            <w:pPr>
              <w:rPr>
                <w:rFonts w:eastAsia="Times New Roman"/>
              </w:rPr>
            </w:pPr>
            <w:r w:rsidRPr="003050AC">
              <w:rPr>
                <w:rFonts w:eastAsia="Times New Roman"/>
                <w:b/>
                <w:bCs/>
              </w:rPr>
              <w:t>Estado: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010FA67" w14:textId="77777777" w:rsidR="000F7C8E" w:rsidRPr="003050AC" w:rsidRDefault="000F7C8E" w:rsidP="001F259D">
            <w:pPr>
              <w:rPr>
                <w:rFonts w:eastAsia="Times New Roman"/>
              </w:rPr>
            </w:pPr>
            <w:r w:rsidRPr="003050AC">
              <w:rPr>
                <w:rFonts w:eastAsia="Times New Roman"/>
              </w:rPr>
              <w:t>Tareas por hacer</w:t>
            </w:r>
          </w:p>
        </w:tc>
      </w:tr>
      <w:tr w:rsidR="000F7C8E" w:rsidRPr="003050AC" w14:paraId="4F0D0471"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078E2EA" w14:textId="77777777" w:rsidR="000F7C8E" w:rsidRPr="003050AC" w:rsidRDefault="000F7C8E" w:rsidP="001F259D">
            <w:pPr>
              <w:rPr>
                <w:rFonts w:eastAsia="Times New Roman"/>
              </w:rPr>
            </w:pPr>
            <w:r w:rsidRPr="003050AC">
              <w:rPr>
                <w:rFonts w:eastAsia="Times New Roman"/>
                <w:b/>
                <w:bCs/>
              </w:rPr>
              <w:t>Proyecto: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8A5E348" w14:textId="77777777" w:rsidR="000F7C8E" w:rsidRPr="003050AC" w:rsidRDefault="00B3446B" w:rsidP="001F259D">
            <w:pPr>
              <w:rPr>
                <w:rFonts w:eastAsia="Times New Roman"/>
              </w:rPr>
            </w:pPr>
            <w:hyperlink r:id="rId78" w:history="1">
              <w:r w:rsidR="000F7C8E" w:rsidRPr="003050AC">
                <w:rPr>
                  <w:rStyle w:val="Hipervnculo"/>
                  <w:rFonts w:eastAsia="Times New Roman"/>
                </w:rPr>
                <w:t>EAS_CAPTURA_COGNITIVA</w:t>
              </w:r>
            </w:hyperlink>
          </w:p>
        </w:tc>
      </w:tr>
    </w:tbl>
    <w:p w14:paraId="41704CB3" w14:textId="77777777" w:rsidR="000F7C8E" w:rsidRPr="003050AC" w:rsidRDefault="000F7C8E" w:rsidP="000F7C8E">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2816"/>
        <w:gridCol w:w="1878"/>
        <w:gridCol w:w="2816"/>
      </w:tblGrid>
      <w:tr w:rsidR="000F7C8E" w:rsidRPr="003050AC" w14:paraId="523CE957"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C3B4D37" w14:textId="77777777" w:rsidR="000F7C8E" w:rsidRPr="003050AC" w:rsidRDefault="000F7C8E" w:rsidP="001F259D">
            <w:pPr>
              <w:rPr>
                <w:rFonts w:eastAsia="Times New Roman"/>
              </w:rPr>
            </w:pPr>
            <w:r w:rsidRPr="003050AC">
              <w:rPr>
                <w:rFonts w:eastAsia="Times New Roman"/>
                <w:b/>
                <w:bCs/>
              </w:rPr>
              <w:t>Tipo:</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A0DF6D1" w14:textId="77777777" w:rsidR="000F7C8E" w:rsidRPr="003050AC" w:rsidRDefault="000F7C8E" w:rsidP="001F259D">
            <w:pPr>
              <w:rPr>
                <w:rFonts w:eastAsia="Times New Roman"/>
              </w:rPr>
            </w:pPr>
            <w:r w:rsidRPr="003050AC">
              <w:rPr>
                <w:rFonts w:eastAsia="Times New Roman"/>
              </w:rPr>
              <w:t xml:space="preserve">Historia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4C2A6D6" w14:textId="77777777" w:rsidR="000F7C8E" w:rsidRPr="003050AC" w:rsidRDefault="000F7C8E" w:rsidP="001F259D">
            <w:pPr>
              <w:rPr>
                <w:rFonts w:eastAsia="Times New Roman"/>
              </w:rPr>
            </w:pPr>
            <w:r w:rsidRPr="003050AC">
              <w:rPr>
                <w:rFonts w:eastAsia="Times New Roman"/>
                <w:b/>
                <w:bCs/>
              </w:rPr>
              <w:t>Prioridad:</w:t>
            </w:r>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A8743B3" w14:textId="77777777" w:rsidR="000F7C8E" w:rsidRPr="003050AC" w:rsidRDefault="000F7C8E" w:rsidP="001F259D">
            <w:pPr>
              <w:rPr>
                <w:rFonts w:eastAsia="Times New Roman"/>
              </w:rPr>
            </w:pPr>
            <w:r w:rsidRPr="003050AC">
              <w:rPr>
                <w:rFonts w:eastAsia="Times New Roman"/>
              </w:rPr>
              <w:t xml:space="preserve">Medium </w:t>
            </w:r>
          </w:p>
        </w:tc>
      </w:tr>
      <w:tr w:rsidR="000F7C8E" w:rsidRPr="003050AC" w14:paraId="302B0CA6"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5D09B1B" w14:textId="77777777" w:rsidR="000F7C8E" w:rsidRPr="003050AC" w:rsidRDefault="000F7C8E" w:rsidP="001F259D">
            <w:pPr>
              <w:rPr>
                <w:rFonts w:eastAsia="Times New Roman"/>
              </w:rPr>
            </w:pPr>
            <w:r w:rsidRPr="003050AC">
              <w:rPr>
                <w:rFonts w:eastAsia="Times New Roman"/>
                <w:b/>
                <w:bCs/>
              </w:rPr>
              <w:t>Informador:</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EDB0EE3" w14:textId="77777777" w:rsidR="000F7C8E" w:rsidRPr="003050AC" w:rsidRDefault="00B3446B" w:rsidP="001F259D">
            <w:pPr>
              <w:rPr>
                <w:rFonts w:eastAsia="Times New Roman"/>
              </w:rPr>
            </w:pPr>
            <w:hyperlink r:id="rId79" w:history="1">
              <w:r w:rsidR="000F7C8E" w:rsidRPr="003050AC">
                <w:rPr>
                  <w:rStyle w:val="Hipervnculo"/>
                  <w:rFonts w:eastAsia="Times New Roman"/>
                </w:rPr>
                <w:t xml:space="preserve">GermanSilva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4D6D729" w14:textId="77777777" w:rsidR="000F7C8E" w:rsidRPr="003050AC" w:rsidRDefault="000F7C8E" w:rsidP="001F259D">
            <w:pPr>
              <w:rPr>
                <w:rFonts w:eastAsia="Times New Roman"/>
              </w:rPr>
            </w:pPr>
            <w:r w:rsidRPr="003050AC">
              <w:rPr>
                <w:rFonts w:eastAsia="Times New Roman"/>
                <w:b/>
                <w:bCs/>
              </w:rPr>
              <w:t>Responsable:</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108F850" w14:textId="77777777" w:rsidR="000F7C8E" w:rsidRPr="003050AC" w:rsidRDefault="000F7C8E" w:rsidP="001F259D">
            <w:pPr>
              <w:rPr>
                <w:rFonts w:eastAsia="Times New Roman"/>
              </w:rPr>
            </w:pPr>
            <w:r w:rsidRPr="003050AC">
              <w:rPr>
                <w:rFonts w:eastAsia="Times New Roman"/>
              </w:rPr>
              <w:t xml:space="preserve">sin asignar </w:t>
            </w:r>
          </w:p>
        </w:tc>
      </w:tr>
    </w:tbl>
    <w:p w14:paraId="7E91123E" w14:textId="77777777" w:rsidR="000F7C8E" w:rsidRPr="003050AC" w:rsidRDefault="000F7C8E" w:rsidP="000F7C8E">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0F7C8E" w:rsidRPr="003050AC" w14:paraId="79540784"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E75E1D7" w14:textId="77777777" w:rsidR="000F7C8E" w:rsidRPr="003050AC" w:rsidRDefault="000F7C8E" w:rsidP="001F259D">
            <w:pPr>
              <w:rPr>
                <w:rFonts w:eastAsia="Times New Roman"/>
              </w:rPr>
            </w:pPr>
            <w:r w:rsidRPr="003050AC">
              <w:rPr>
                <w:rFonts w:eastAsia="Times New Roman"/>
                <w:b/>
                <w:bCs/>
              </w:rPr>
              <w:t>Adjuntos:</w:t>
            </w:r>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B65BEC3" w14:textId="77777777" w:rsidR="000F7C8E" w:rsidRPr="003050AC" w:rsidRDefault="000F7C8E" w:rsidP="001F259D">
            <w:pPr>
              <w:rPr>
                <w:rFonts w:eastAsia="Times New Roman"/>
              </w:rPr>
            </w:pPr>
            <w:r w:rsidRPr="003050AC">
              <w:rPr>
                <w:rFonts w:eastAsia="Times New Roman"/>
                <w:noProof/>
              </w:rPr>
              <w:drawing>
                <wp:inline distT="0" distB="0" distL="0" distR="0" wp14:anchorId="1D942EB1" wp14:editId="58CFEBCE">
                  <wp:extent cx="3519086" cy="2063750"/>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524656" cy="2067017"/>
                          </a:xfrm>
                          <a:prstGeom prst="rect">
                            <a:avLst/>
                          </a:prstGeom>
                        </pic:spPr>
                      </pic:pic>
                    </a:graphicData>
                  </a:graphic>
                </wp:inline>
              </w:drawing>
            </w:r>
          </w:p>
        </w:tc>
      </w:tr>
      <w:tr w:rsidR="000F7C8E" w:rsidRPr="003050AC" w14:paraId="2E1031C9"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7B15A80" w14:textId="77777777" w:rsidR="000F7C8E" w:rsidRPr="003050AC" w:rsidRDefault="000F7C8E" w:rsidP="001F259D">
            <w:pPr>
              <w:rPr>
                <w:rFonts w:eastAsia="Times New Roman"/>
              </w:rPr>
            </w:pPr>
            <w:r w:rsidRPr="003050AC">
              <w:rPr>
                <w:rFonts w:eastAsia="Times New Roman"/>
                <w:b/>
                <w:bCs/>
              </w:rPr>
              <w:t>Subtareas: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tbl>
            <w:tblPr>
              <w:tblW w:w="5000" w:type="pct"/>
              <w:shd w:val="clear" w:color="auto" w:fill="FFFFFF"/>
              <w:tblCellMar>
                <w:left w:w="0" w:type="dxa"/>
                <w:right w:w="0" w:type="dxa"/>
              </w:tblCellMar>
              <w:tblLook w:val="04A0" w:firstRow="1" w:lastRow="0" w:firstColumn="1" w:lastColumn="0" w:noHBand="0" w:noVBand="1"/>
            </w:tblPr>
            <w:tblGrid>
              <w:gridCol w:w="830"/>
              <w:gridCol w:w="1859"/>
              <w:gridCol w:w="1467"/>
              <w:gridCol w:w="1862"/>
              <w:gridCol w:w="1416"/>
            </w:tblGrid>
            <w:tr w:rsidR="000F7C8E" w:rsidRPr="003050AC" w14:paraId="081AE317"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9E9AA9A" w14:textId="77777777" w:rsidR="000F7C8E" w:rsidRPr="003050AC" w:rsidRDefault="000F7C8E" w:rsidP="001F259D">
                  <w:pPr>
                    <w:rPr>
                      <w:rFonts w:eastAsia="Times New Roman"/>
                    </w:rPr>
                  </w:pPr>
                  <w:r w:rsidRPr="003050AC">
                    <w:rPr>
                      <w:rFonts w:eastAsia="Times New Roman"/>
                      <w:b/>
                      <w:bCs/>
                    </w:rPr>
                    <w:t>Clave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442C86F" w14:textId="77777777" w:rsidR="000F7C8E" w:rsidRPr="003050AC" w:rsidRDefault="000F7C8E" w:rsidP="001F259D">
                  <w:pPr>
                    <w:rPr>
                      <w:rFonts w:eastAsia="Times New Roman"/>
                    </w:rPr>
                  </w:pPr>
                  <w:r w:rsidRPr="003050AC">
                    <w:rPr>
                      <w:rFonts w:eastAsia="Times New Roman"/>
                      <w:b/>
                      <w:bCs/>
                    </w:rPr>
                    <w:t>Resumen</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1103925" w14:textId="77777777" w:rsidR="000F7C8E" w:rsidRPr="003050AC" w:rsidRDefault="000F7C8E" w:rsidP="001F259D">
                  <w:pPr>
                    <w:rPr>
                      <w:rFonts w:eastAsia="Times New Roman"/>
                    </w:rPr>
                  </w:pPr>
                  <w:r w:rsidRPr="003050AC">
                    <w:rPr>
                      <w:rFonts w:eastAsia="Times New Roman"/>
                      <w:b/>
                      <w:bCs/>
                    </w:rPr>
                    <w:t>Tipo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66D0CCC" w14:textId="77777777" w:rsidR="000F7C8E" w:rsidRPr="003050AC" w:rsidRDefault="000F7C8E" w:rsidP="001F259D">
                  <w:pPr>
                    <w:rPr>
                      <w:rFonts w:eastAsia="Times New Roman"/>
                    </w:rPr>
                  </w:pPr>
                  <w:r w:rsidRPr="003050AC">
                    <w:rPr>
                      <w:rFonts w:eastAsia="Times New Roman"/>
                      <w:b/>
                      <w:bCs/>
                    </w:rPr>
                    <w:t>Estado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090A51B" w14:textId="77777777" w:rsidR="000F7C8E" w:rsidRPr="003050AC" w:rsidRDefault="000F7C8E" w:rsidP="001F259D">
                  <w:pPr>
                    <w:rPr>
                      <w:rFonts w:eastAsia="Times New Roman"/>
                    </w:rPr>
                  </w:pPr>
                  <w:r w:rsidRPr="003050AC">
                    <w:rPr>
                      <w:rFonts w:eastAsia="Times New Roman"/>
                      <w:b/>
                      <w:bCs/>
                    </w:rPr>
                    <w:t>Responsable</w:t>
                  </w:r>
                </w:p>
              </w:tc>
            </w:tr>
            <w:tr w:rsidR="000F7C8E" w:rsidRPr="003050AC" w14:paraId="608B7818"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A869A83" w14:textId="77777777" w:rsidR="000F7C8E" w:rsidRPr="003050AC" w:rsidRDefault="00B3446B" w:rsidP="001F259D">
                  <w:pPr>
                    <w:rPr>
                      <w:rFonts w:eastAsia="Times New Roman"/>
                    </w:rPr>
                  </w:pPr>
                  <w:hyperlink r:id="rId81" w:history="1">
                    <w:r w:rsidR="000F7C8E" w:rsidRPr="003050AC">
                      <w:rPr>
                        <w:rStyle w:val="Hipervnculo"/>
                        <w:rFonts w:eastAsia="Times New Roman"/>
                      </w:rPr>
                      <w:t>ECC-24</w:t>
                    </w:r>
                  </w:hyperlink>
                  <w:r w:rsidR="000F7C8E"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8E24D0F" w14:textId="77777777" w:rsidR="000F7C8E" w:rsidRPr="003050AC" w:rsidRDefault="00B3446B" w:rsidP="001F259D">
                  <w:pPr>
                    <w:rPr>
                      <w:rFonts w:eastAsia="Times New Roman"/>
                    </w:rPr>
                  </w:pPr>
                  <w:hyperlink r:id="rId82" w:history="1">
                    <w:r w:rsidR="000F7C8E" w:rsidRPr="003050AC">
                      <w:rPr>
                        <w:rStyle w:val="Hipervnculo"/>
                        <w:rFonts w:eastAsia="Times New Roman"/>
                      </w:rPr>
                      <w:t>Exponer recurso en Api Gateway para r...</w:t>
                    </w:r>
                  </w:hyperlink>
                  <w:r w:rsidR="000F7C8E"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CB31E80" w14:textId="77777777" w:rsidR="000F7C8E" w:rsidRPr="003050AC" w:rsidRDefault="000F7C8E"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EA5FD7A" w14:textId="77777777" w:rsidR="000F7C8E" w:rsidRPr="003050AC" w:rsidRDefault="000F7C8E"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0F9F728" w14:textId="77777777" w:rsidR="000F7C8E" w:rsidRPr="003050AC" w:rsidRDefault="000F7C8E" w:rsidP="001F259D">
                  <w:pPr>
                    <w:rPr>
                      <w:rFonts w:eastAsia="Times New Roman"/>
                    </w:rPr>
                  </w:pPr>
                  <w:r w:rsidRPr="003050AC">
                    <w:rPr>
                      <w:rFonts w:eastAsia="Times New Roman"/>
                    </w:rPr>
                    <w:t xml:space="preserve">  </w:t>
                  </w:r>
                </w:p>
              </w:tc>
            </w:tr>
            <w:tr w:rsidR="000F7C8E" w:rsidRPr="003050AC" w14:paraId="440E442C"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18B2442" w14:textId="77777777" w:rsidR="000F7C8E" w:rsidRPr="003050AC" w:rsidRDefault="00B3446B" w:rsidP="001F259D">
                  <w:pPr>
                    <w:rPr>
                      <w:rFonts w:eastAsia="Times New Roman"/>
                    </w:rPr>
                  </w:pPr>
                  <w:hyperlink r:id="rId83" w:history="1">
                    <w:r w:rsidR="000F7C8E" w:rsidRPr="003050AC">
                      <w:rPr>
                        <w:rStyle w:val="Hipervnculo"/>
                        <w:rFonts w:eastAsia="Times New Roman"/>
                      </w:rPr>
                      <w:t>ECC-27</w:t>
                    </w:r>
                  </w:hyperlink>
                  <w:r w:rsidR="000F7C8E"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1FAD543" w14:textId="77777777" w:rsidR="000F7C8E" w:rsidRPr="003050AC" w:rsidRDefault="00B3446B" w:rsidP="001F259D">
                  <w:pPr>
                    <w:rPr>
                      <w:rFonts w:eastAsia="Times New Roman"/>
                    </w:rPr>
                  </w:pPr>
                  <w:hyperlink r:id="rId84" w:history="1">
                    <w:r w:rsidR="000F7C8E" w:rsidRPr="003050AC">
                      <w:rPr>
                        <w:rStyle w:val="Hipervnculo"/>
                        <w:rFonts w:eastAsia="Times New Roman"/>
                      </w:rPr>
                      <w:t>Crear manager para gestión en la inte...</w:t>
                    </w:r>
                  </w:hyperlink>
                  <w:r w:rsidR="000F7C8E"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ED44AA5" w14:textId="77777777" w:rsidR="000F7C8E" w:rsidRPr="003050AC" w:rsidRDefault="000F7C8E"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1409DF1" w14:textId="77777777" w:rsidR="000F7C8E" w:rsidRPr="003050AC" w:rsidRDefault="000F7C8E"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6F80616" w14:textId="77777777" w:rsidR="000F7C8E" w:rsidRPr="003050AC" w:rsidRDefault="000F7C8E" w:rsidP="001F259D">
                  <w:pPr>
                    <w:rPr>
                      <w:rFonts w:eastAsia="Times New Roman"/>
                    </w:rPr>
                  </w:pPr>
                  <w:r w:rsidRPr="003050AC">
                    <w:rPr>
                      <w:rFonts w:eastAsia="Times New Roman"/>
                    </w:rPr>
                    <w:t xml:space="preserve">  </w:t>
                  </w:r>
                </w:p>
              </w:tc>
            </w:tr>
            <w:tr w:rsidR="000F7C8E" w:rsidRPr="003050AC" w14:paraId="430E67C4"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25A1F14" w14:textId="77777777" w:rsidR="000F7C8E" w:rsidRPr="003050AC" w:rsidRDefault="00B3446B" w:rsidP="001F259D">
                  <w:pPr>
                    <w:rPr>
                      <w:rFonts w:eastAsia="Times New Roman"/>
                    </w:rPr>
                  </w:pPr>
                  <w:hyperlink r:id="rId85" w:history="1">
                    <w:r w:rsidR="000F7C8E" w:rsidRPr="003050AC">
                      <w:rPr>
                        <w:rStyle w:val="Hipervnculo"/>
                        <w:rFonts w:eastAsia="Times New Roman"/>
                      </w:rPr>
                      <w:t>ECC-30</w:t>
                    </w:r>
                  </w:hyperlink>
                  <w:r w:rsidR="000F7C8E"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6672CF8" w14:textId="77777777" w:rsidR="000F7C8E" w:rsidRPr="003050AC" w:rsidRDefault="00B3446B" w:rsidP="001F259D">
                  <w:pPr>
                    <w:rPr>
                      <w:rFonts w:eastAsia="Times New Roman"/>
                    </w:rPr>
                  </w:pPr>
                  <w:hyperlink r:id="rId86" w:history="1">
                    <w:r w:rsidR="000F7C8E" w:rsidRPr="003050AC">
                      <w:rPr>
                        <w:rStyle w:val="Hipervnculo"/>
                        <w:rFonts w:eastAsia="Times New Roman"/>
                      </w:rPr>
                      <w:t>Crear manager para gestión de especif...</w:t>
                    </w:r>
                  </w:hyperlink>
                  <w:r w:rsidR="000F7C8E"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F34CC62" w14:textId="77777777" w:rsidR="000F7C8E" w:rsidRPr="003050AC" w:rsidRDefault="000F7C8E"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7919E78" w14:textId="77777777" w:rsidR="000F7C8E" w:rsidRPr="003050AC" w:rsidRDefault="000F7C8E"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8795DC0" w14:textId="77777777" w:rsidR="000F7C8E" w:rsidRPr="003050AC" w:rsidRDefault="000F7C8E" w:rsidP="001F259D">
                  <w:pPr>
                    <w:rPr>
                      <w:rFonts w:eastAsia="Times New Roman"/>
                    </w:rPr>
                  </w:pPr>
                  <w:r w:rsidRPr="003050AC">
                    <w:rPr>
                      <w:rFonts w:eastAsia="Times New Roman"/>
                    </w:rPr>
                    <w:t xml:space="preserve">  </w:t>
                  </w:r>
                </w:p>
              </w:tc>
            </w:tr>
            <w:tr w:rsidR="000F7C8E" w:rsidRPr="003050AC" w14:paraId="4DC4AD4B"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AAF9BF4" w14:textId="77777777" w:rsidR="000F7C8E" w:rsidRPr="003050AC" w:rsidRDefault="00B3446B" w:rsidP="001F259D">
                  <w:pPr>
                    <w:rPr>
                      <w:rFonts w:eastAsia="Times New Roman"/>
                    </w:rPr>
                  </w:pPr>
                  <w:hyperlink r:id="rId87" w:history="1">
                    <w:r w:rsidR="000F7C8E" w:rsidRPr="003050AC">
                      <w:rPr>
                        <w:rStyle w:val="Hipervnculo"/>
                        <w:rFonts w:eastAsia="Times New Roman"/>
                      </w:rPr>
                      <w:t>ECC-44</w:t>
                    </w:r>
                  </w:hyperlink>
                  <w:r w:rsidR="000F7C8E"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DFE99A2" w14:textId="77777777" w:rsidR="000F7C8E" w:rsidRPr="003050AC" w:rsidRDefault="00B3446B" w:rsidP="001F259D">
                  <w:pPr>
                    <w:rPr>
                      <w:rFonts w:eastAsia="Times New Roman"/>
                    </w:rPr>
                  </w:pPr>
                  <w:hyperlink r:id="rId88" w:history="1">
                    <w:r w:rsidR="000F7C8E" w:rsidRPr="003050AC">
                      <w:rPr>
                        <w:rStyle w:val="Hipervnculo"/>
                        <w:rFonts w:eastAsia="Times New Roman"/>
                      </w:rPr>
                      <w:t>Identificar atributos claves dentro d...</w:t>
                    </w:r>
                  </w:hyperlink>
                  <w:r w:rsidR="000F7C8E"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B58CC53" w14:textId="77777777" w:rsidR="000F7C8E" w:rsidRPr="003050AC" w:rsidRDefault="000F7C8E"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8A331EA" w14:textId="77777777" w:rsidR="000F7C8E" w:rsidRPr="003050AC" w:rsidRDefault="000F7C8E"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7BECCD3" w14:textId="77777777" w:rsidR="000F7C8E" w:rsidRPr="003050AC" w:rsidRDefault="000F7C8E" w:rsidP="001F259D">
                  <w:pPr>
                    <w:rPr>
                      <w:rFonts w:eastAsia="Times New Roman"/>
                    </w:rPr>
                  </w:pPr>
                  <w:r w:rsidRPr="003050AC">
                    <w:rPr>
                      <w:rFonts w:eastAsia="Times New Roman"/>
                    </w:rPr>
                    <w:t xml:space="preserve">  </w:t>
                  </w:r>
                </w:p>
              </w:tc>
            </w:tr>
            <w:tr w:rsidR="000F7C8E" w:rsidRPr="003050AC" w14:paraId="2DFC1B6B"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D38ECA4" w14:textId="77777777" w:rsidR="000F7C8E" w:rsidRPr="003050AC" w:rsidRDefault="00B3446B" w:rsidP="001F259D">
                  <w:pPr>
                    <w:rPr>
                      <w:rFonts w:eastAsia="Times New Roman"/>
                    </w:rPr>
                  </w:pPr>
                  <w:hyperlink r:id="rId89" w:history="1">
                    <w:r w:rsidR="000F7C8E" w:rsidRPr="003050AC">
                      <w:rPr>
                        <w:rStyle w:val="Hipervnculo"/>
                        <w:rFonts w:eastAsia="Times New Roman"/>
                      </w:rPr>
                      <w:t>ECC-45</w:t>
                    </w:r>
                  </w:hyperlink>
                  <w:r w:rsidR="000F7C8E"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BDB139D" w14:textId="77777777" w:rsidR="000F7C8E" w:rsidRPr="003050AC" w:rsidRDefault="00B3446B" w:rsidP="001F259D">
                  <w:pPr>
                    <w:rPr>
                      <w:rFonts w:eastAsia="Times New Roman"/>
                    </w:rPr>
                  </w:pPr>
                  <w:hyperlink r:id="rId90" w:history="1">
                    <w:r w:rsidR="000F7C8E" w:rsidRPr="003050AC">
                      <w:rPr>
                        <w:rStyle w:val="Hipervnculo"/>
                        <w:rFonts w:eastAsia="Times New Roman"/>
                      </w:rPr>
                      <w:t>Crear modelo para registrar imágenes ...</w:t>
                    </w:r>
                  </w:hyperlink>
                  <w:r w:rsidR="000F7C8E"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E8C452C" w14:textId="77777777" w:rsidR="000F7C8E" w:rsidRPr="003050AC" w:rsidRDefault="000F7C8E"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646B2B3" w14:textId="77777777" w:rsidR="000F7C8E" w:rsidRPr="003050AC" w:rsidRDefault="000F7C8E"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14277D6" w14:textId="77777777" w:rsidR="000F7C8E" w:rsidRPr="003050AC" w:rsidRDefault="000F7C8E" w:rsidP="001F259D">
                  <w:pPr>
                    <w:rPr>
                      <w:rFonts w:eastAsia="Times New Roman"/>
                    </w:rPr>
                  </w:pPr>
                  <w:r w:rsidRPr="003050AC">
                    <w:rPr>
                      <w:rFonts w:eastAsia="Times New Roman"/>
                    </w:rPr>
                    <w:t xml:space="preserve">  </w:t>
                  </w:r>
                </w:p>
              </w:tc>
            </w:tr>
            <w:tr w:rsidR="000F7C8E" w:rsidRPr="003050AC" w14:paraId="2D2105C9"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BB4A712" w14:textId="77777777" w:rsidR="000F7C8E" w:rsidRPr="003050AC" w:rsidRDefault="00B3446B" w:rsidP="001F259D">
                  <w:pPr>
                    <w:rPr>
                      <w:rFonts w:eastAsia="Times New Roman"/>
                    </w:rPr>
                  </w:pPr>
                  <w:hyperlink r:id="rId91" w:history="1">
                    <w:r w:rsidR="000F7C8E" w:rsidRPr="003050AC">
                      <w:rPr>
                        <w:rStyle w:val="Hipervnculo"/>
                        <w:rFonts w:eastAsia="Times New Roman"/>
                      </w:rPr>
                      <w:t>ECC-49</w:t>
                    </w:r>
                  </w:hyperlink>
                  <w:r w:rsidR="000F7C8E"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C7A3728" w14:textId="77777777" w:rsidR="000F7C8E" w:rsidRPr="003050AC" w:rsidRDefault="00B3446B" w:rsidP="001F259D">
                  <w:pPr>
                    <w:rPr>
                      <w:rFonts w:eastAsia="Times New Roman"/>
                    </w:rPr>
                  </w:pPr>
                  <w:hyperlink r:id="rId92" w:history="1">
                    <w:r w:rsidR="000F7C8E" w:rsidRPr="003050AC">
                      <w:rPr>
                        <w:rStyle w:val="Hipervnculo"/>
                        <w:rFonts w:eastAsia="Times New Roman"/>
                      </w:rPr>
                      <w:t>Implementar lógica para integración c...</w:t>
                    </w:r>
                  </w:hyperlink>
                  <w:r w:rsidR="000F7C8E"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7A2B64D" w14:textId="77777777" w:rsidR="000F7C8E" w:rsidRPr="003050AC" w:rsidRDefault="000F7C8E"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838675C" w14:textId="77777777" w:rsidR="000F7C8E" w:rsidRPr="003050AC" w:rsidRDefault="000F7C8E"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6E227E4" w14:textId="77777777" w:rsidR="000F7C8E" w:rsidRPr="003050AC" w:rsidRDefault="000F7C8E" w:rsidP="001F259D">
                  <w:pPr>
                    <w:rPr>
                      <w:rFonts w:eastAsia="Times New Roman"/>
                    </w:rPr>
                  </w:pPr>
                  <w:r w:rsidRPr="003050AC">
                    <w:rPr>
                      <w:rFonts w:eastAsia="Times New Roman"/>
                    </w:rPr>
                    <w:t xml:space="preserve">  </w:t>
                  </w:r>
                </w:p>
              </w:tc>
            </w:tr>
            <w:tr w:rsidR="000F7C8E" w:rsidRPr="003050AC" w14:paraId="5053099A"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6E7AD16" w14:textId="77777777" w:rsidR="000F7C8E" w:rsidRPr="003050AC" w:rsidRDefault="00B3446B" w:rsidP="001F259D">
                  <w:pPr>
                    <w:rPr>
                      <w:rFonts w:eastAsia="Times New Roman"/>
                    </w:rPr>
                  </w:pPr>
                  <w:hyperlink r:id="rId93" w:history="1">
                    <w:r w:rsidR="000F7C8E" w:rsidRPr="003050AC">
                      <w:rPr>
                        <w:rStyle w:val="Hipervnculo"/>
                        <w:rFonts w:eastAsia="Times New Roman"/>
                      </w:rPr>
                      <w:t>ECC-50</w:t>
                    </w:r>
                  </w:hyperlink>
                  <w:r w:rsidR="000F7C8E"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0E80041" w14:textId="77777777" w:rsidR="000F7C8E" w:rsidRPr="003050AC" w:rsidRDefault="00B3446B" w:rsidP="001F259D">
                  <w:pPr>
                    <w:rPr>
                      <w:rFonts w:eastAsia="Times New Roman"/>
                    </w:rPr>
                  </w:pPr>
                  <w:hyperlink r:id="rId94" w:history="1">
                    <w:r w:rsidR="000F7C8E" w:rsidRPr="003050AC">
                      <w:rPr>
                        <w:rStyle w:val="Hipervnculo"/>
                        <w:rFonts w:eastAsia="Times New Roman"/>
                      </w:rPr>
                      <w:t>Implementar lógica en lectura de docu...</w:t>
                    </w:r>
                  </w:hyperlink>
                  <w:r w:rsidR="000F7C8E"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F5EA098" w14:textId="77777777" w:rsidR="000F7C8E" w:rsidRPr="003050AC" w:rsidRDefault="000F7C8E"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C43BF09" w14:textId="77777777" w:rsidR="000F7C8E" w:rsidRPr="003050AC" w:rsidRDefault="000F7C8E"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E04919D" w14:textId="77777777" w:rsidR="000F7C8E" w:rsidRPr="003050AC" w:rsidRDefault="000F7C8E" w:rsidP="001F259D">
                  <w:pPr>
                    <w:rPr>
                      <w:rFonts w:eastAsia="Times New Roman"/>
                    </w:rPr>
                  </w:pPr>
                  <w:r w:rsidRPr="003050AC">
                    <w:rPr>
                      <w:rFonts w:eastAsia="Times New Roman"/>
                    </w:rPr>
                    <w:t xml:space="preserve">  </w:t>
                  </w:r>
                </w:p>
              </w:tc>
            </w:tr>
            <w:tr w:rsidR="000F7C8E" w:rsidRPr="003050AC" w14:paraId="4CFC5A0F"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CA4436C" w14:textId="77777777" w:rsidR="000F7C8E" w:rsidRPr="003050AC" w:rsidRDefault="00B3446B" w:rsidP="001F259D">
                  <w:pPr>
                    <w:rPr>
                      <w:rFonts w:eastAsia="Times New Roman"/>
                    </w:rPr>
                  </w:pPr>
                  <w:hyperlink r:id="rId95" w:history="1">
                    <w:r w:rsidR="000F7C8E" w:rsidRPr="003050AC">
                      <w:rPr>
                        <w:rStyle w:val="Hipervnculo"/>
                        <w:rFonts w:eastAsia="Times New Roman"/>
                      </w:rPr>
                      <w:t>ECC-59</w:t>
                    </w:r>
                  </w:hyperlink>
                  <w:r w:rsidR="000F7C8E"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4BB3DFB" w14:textId="77777777" w:rsidR="000F7C8E" w:rsidRPr="003050AC" w:rsidRDefault="00B3446B" w:rsidP="001F259D">
                  <w:pPr>
                    <w:rPr>
                      <w:rFonts w:eastAsia="Times New Roman"/>
                    </w:rPr>
                  </w:pPr>
                  <w:hyperlink r:id="rId96" w:history="1">
                    <w:r w:rsidR="000F7C8E" w:rsidRPr="003050AC">
                      <w:rPr>
                        <w:rStyle w:val="Hipervnculo"/>
                        <w:rFonts w:eastAsia="Times New Roman"/>
                      </w:rPr>
                      <w:t>El servicio debe responder de forma s...</w:t>
                    </w:r>
                  </w:hyperlink>
                  <w:r w:rsidR="000F7C8E"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E45A56A" w14:textId="77777777" w:rsidR="000F7C8E" w:rsidRPr="003050AC" w:rsidRDefault="000F7C8E" w:rsidP="001F259D">
                  <w:pPr>
                    <w:rPr>
                      <w:rFonts w:eastAsia="Times New Roman"/>
                    </w:rPr>
                  </w:pPr>
                  <w:r w:rsidRPr="003050AC">
                    <w:rPr>
                      <w:rFonts w:eastAsia="Times New Roman"/>
                    </w:rPr>
                    <w:t xml:space="preserve">No Funcional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0E7CE8A" w14:textId="77777777" w:rsidR="000F7C8E" w:rsidRPr="003050AC" w:rsidRDefault="000F7C8E"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7EB67DC" w14:textId="77777777" w:rsidR="000F7C8E" w:rsidRPr="003050AC" w:rsidRDefault="000F7C8E" w:rsidP="001F259D">
                  <w:pPr>
                    <w:rPr>
                      <w:rFonts w:eastAsia="Times New Roman"/>
                    </w:rPr>
                  </w:pPr>
                  <w:r w:rsidRPr="003050AC">
                    <w:rPr>
                      <w:rFonts w:eastAsia="Times New Roman"/>
                    </w:rPr>
                    <w:t xml:space="preserve">  </w:t>
                  </w:r>
                </w:p>
              </w:tc>
            </w:tr>
            <w:tr w:rsidR="000F7C8E" w:rsidRPr="003050AC" w14:paraId="13D3E3AF"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817C3F3" w14:textId="77777777" w:rsidR="000F7C8E" w:rsidRPr="003050AC" w:rsidRDefault="00B3446B" w:rsidP="001F259D">
                  <w:pPr>
                    <w:rPr>
                      <w:rFonts w:eastAsia="Times New Roman"/>
                    </w:rPr>
                  </w:pPr>
                  <w:hyperlink r:id="rId97" w:history="1">
                    <w:r w:rsidR="000F7C8E" w:rsidRPr="003050AC">
                      <w:rPr>
                        <w:rStyle w:val="Hipervnculo"/>
                        <w:rFonts w:eastAsia="Times New Roman"/>
                      </w:rPr>
                      <w:t>ECC-60</w:t>
                    </w:r>
                  </w:hyperlink>
                  <w:r w:rsidR="000F7C8E"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2C4F43B" w14:textId="77777777" w:rsidR="000F7C8E" w:rsidRPr="003050AC" w:rsidRDefault="00B3446B" w:rsidP="001F259D">
                  <w:pPr>
                    <w:rPr>
                      <w:rFonts w:eastAsia="Times New Roman"/>
                    </w:rPr>
                  </w:pPr>
                  <w:hyperlink r:id="rId98" w:history="1">
                    <w:r w:rsidR="000F7C8E" w:rsidRPr="003050AC">
                      <w:rPr>
                        <w:rStyle w:val="Hipervnculo"/>
                        <w:rFonts w:eastAsia="Times New Roman"/>
                      </w:rPr>
                      <w:t>El servicio cognitivo debe ser implem...</w:t>
                    </w:r>
                  </w:hyperlink>
                  <w:r w:rsidR="000F7C8E"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8DA42B1" w14:textId="77777777" w:rsidR="000F7C8E" w:rsidRPr="003050AC" w:rsidRDefault="000F7C8E" w:rsidP="001F259D">
                  <w:pPr>
                    <w:rPr>
                      <w:rFonts w:eastAsia="Times New Roman"/>
                    </w:rPr>
                  </w:pPr>
                  <w:r w:rsidRPr="003050AC">
                    <w:rPr>
                      <w:rFonts w:eastAsia="Times New Roman"/>
                    </w:rPr>
                    <w:t xml:space="preserve">No Funcional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83D502C" w14:textId="77777777" w:rsidR="000F7C8E" w:rsidRPr="003050AC" w:rsidRDefault="000F7C8E"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33999F3" w14:textId="77777777" w:rsidR="000F7C8E" w:rsidRPr="003050AC" w:rsidRDefault="000F7C8E" w:rsidP="001F259D">
                  <w:pPr>
                    <w:rPr>
                      <w:rFonts w:eastAsia="Times New Roman"/>
                    </w:rPr>
                  </w:pPr>
                  <w:r w:rsidRPr="003050AC">
                    <w:rPr>
                      <w:rFonts w:eastAsia="Times New Roman"/>
                    </w:rPr>
                    <w:t xml:space="preserve">  </w:t>
                  </w:r>
                </w:p>
              </w:tc>
            </w:tr>
            <w:tr w:rsidR="000F7C8E" w:rsidRPr="003050AC" w14:paraId="3AEF71F4"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2D27356" w14:textId="77777777" w:rsidR="000F7C8E" w:rsidRPr="003050AC" w:rsidRDefault="00B3446B" w:rsidP="001F259D">
                  <w:pPr>
                    <w:rPr>
                      <w:rFonts w:eastAsia="Times New Roman"/>
                    </w:rPr>
                  </w:pPr>
                  <w:hyperlink r:id="rId99" w:history="1">
                    <w:r w:rsidR="000F7C8E" w:rsidRPr="003050AC">
                      <w:rPr>
                        <w:rStyle w:val="Hipervnculo"/>
                        <w:rFonts w:eastAsia="Times New Roman"/>
                      </w:rPr>
                      <w:t>ECC-61</w:t>
                    </w:r>
                  </w:hyperlink>
                  <w:r w:rsidR="000F7C8E"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E9F7E04" w14:textId="77777777" w:rsidR="000F7C8E" w:rsidRPr="003050AC" w:rsidRDefault="00B3446B" w:rsidP="001F259D">
                  <w:pPr>
                    <w:rPr>
                      <w:rFonts w:eastAsia="Times New Roman"/>
                    </w:rPr>
                  </w:pPr>
                  <w:hyperlink r:id="rId100" w:history="1">
                    <w:r w:rsidR="000F7C8E" w:rsidRPr="003050AC">
                      <w:rPr>
                        <w:rStyle w:val="Hipervnculo"/>
                        <w:rFonts w:eastAsia="Times New Roman"/>
                      </w:rPr>
                      <w:t>Respetar el estándar de Api gateway. ...</w:t>
                    </w:r>
                  </w:hyperlink>
                  <w:r w:rsidR="000F7C8E"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7B215C6" w14:textId="77777777" w:rsidR="000F7C8E" w:rsidRPr="003050AC" w:rsidRDefault="000F7C8E" w:rsidP="001F259D">
                  <w:pPr>
                    <w:rPr>
                      <w:rFonts w:eastAsia="Times New Roman"/>
                    </w:rPr>
                  </w:pPr>
                  <w:r w:rsidRPr="003050AC">
                    <w:rPr>
                      <w:rFonts w:eastAsia="Times New Roman"/>
                    </w:rPr>
                    <w:t xml:space="preserve">No Funcional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5FA4138" w14:textId="77777777" w:rsidR="000F7C8E" w:rsidRPr="003050AC" w:rsidRDefault="000F7C8E"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CA4D796" w14:textId="77777777" w:rsidR="000F7C8E" w:rsidRPr="003050AC" w:rsidRDefault="000F7C8E" w:rsidP="001F259D">
                  <w:pPr>
                    <w:rPr>
                      <w:rFonts w:eastAsia="Times New Roman"/>
                    </w:rPr>
                  </w:pPr>
                  <w:r w:rsidRPr="003050AC">
                    <w:rPr>
                      <w:rFonts w:eastAsia="Times New Roman"/>
                    </w:rPr>
                    <w:t xml:space="preserve">  </w:t>
                  </w:r>
                </w:p>
              </w:tc>
            </w:tr>
          </w:tbl>
          <w:p w14:paraId="0EF37D07" w14:textId="77777777" w:rsidR="000F7C8E" w:rsidRPr="003050AC" w:rsidRDefault="000F7C8E" w:rsidP="001F259D">
            <w:pPr>
              <w:rPr>
                <w:rFonts w:eastAsia="Times New Roman"/>
              </w:rPr>
            </w:pPr>
          </w:p>
        </w:tc>
      </w:tr>
      <w:tr w:rsidR="000F7C8E" w:rsidRPr="003050AC" w14:paraId="6989986B"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E52C75C" w14:textId="77777777" w:rsidR="000F7C8E" w:rsidRPr="003050AC" w:rsidRDefault="000F7C8E" w:rsidP="001F259D">
            <w:pPr>
              <w:rPr>
                <w:rFonts w:eastAsia="Times New Roman"/>
                <w:sz w:val="24"/>
                <w:szCs w:val="24"/>
              </w:rPr>
            </w:pPr>
            <w:r w:rsidRPr="003050AC">
              <w:rPr>
                <w:rFonts w:eastAsia="Times New Roman"/>
                <w:b/>
                <w:bCs/>
              </w:rPr>
              <w:lastRenderedPageBreak/>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8B6D803" w14:textId="77777777" w:rsidR="000F7C8E" w:rsidRPr="003050AC" w:rsidRDefault="000F7C8E" w:rsidP="001F259D">
            <w:pPr>
              <w:rPr>
                <w:rFonts w:eastAsia="Times New Roman"/>
              </w:rPr>
            </w:pPr>
            <w:r w:rsidRPr="003050AC">
              <w:rPr>
                <w:rFonts w:eastAsia="Times New Roman"/>
              </w:rPr>
              <w:t>Sprint 1</w:t>
            </w:r>
          </w:p>
        </w:tc>
      </w:tr>
    </w:tbl>
    <w:p w14:paraId="5EA93CF3" w14:textId="77777777" w:rsidR="000F7C8E" w:rsidRPr="003050AC" w:rsidRDefault="000F7C8E" w:rsidP="000F7C8E">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B00662" w:rsidRPr="003050AC" w14:paraId="1DB91F10" w14:textId="77777777" w:rsidTr="001F259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A893B6A" w14:textId="51B82E3F" w:rsidR="00B00662" w:rsidRPr="003050AC" w:rsidRDefault="00B00662" w:rsidP="001F259D">
            <w:pPr>
              <w:pStyle w:val="Ttulo3"/>
              <w:rPr>
                <w:rFonts w:eastAsia="Times New Roman"/>
                <w:sz w:val="27"/>
                <w:szCs w:val="27"/>
                <w:lang w:val="es-CO"/>
              </w:rPr>
            </w:pPr>
            <w:bookmarkStart w:id="19" w:name="_Toc49275855"/>
            <w:r w:rsidRPr="003050AC">
              <w:rPr>
                <w:rFonts w:eastAsia="Times New Roman"/>
                <w:lang w:val="es-CO"/>
              </w:rPr>
              <w:t>[ECC-14] </w:t>
            </w:r>
            <w:hyperlink r:id="rId101" w:history="1">
              <w:r w:rsidRPr="003050AC">
                <w:rPr>
                  <w:rStyle w:val="Hipervnculo"/>
                  <w:rFonts w:eastAsia="Times New Roman"/>
                  <w:lang w:val="es-CO"/>
                </w:rPr>
                <w:t>Como Usuario quiero que las fotos de las guias se almacenen en un repositorio para efectos de auditoria</w:t>
              </w:r>
              <w:bookmarkEnd w:id="19"/>
            </w:hyperlink>
          </w:p>
        </w:tc>
      </w:tr>
      <w:tr w:rsidR="00B00662" w:rsidRPr="003050AC" w14:paraId="5E203B15"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1E95C36" w14:textId="77777777" w:rsidR="00B00662" w:rsidRPr="003050AC" w:rsidRDefault="00B00662" w:rsidP="001F259D">
            <w:pPr>
              <w:rPr>
                <w:rFonts w:eastAsia="Times New Roman"/>
              </w:rPr>
            </w:pPr>
            <w:r w:rsidRPr="003050AC">
              <w:rPr>
                <w:rFonts w:eastAsia="Times New Roman"/>
                <w:b/>
                <w:bCs/>
              </w:rPr>
              <w:t>Estado: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08374AF" w14:textId="77777777" w:rsidR="00B00662" w:rsidRPr="003050AC" w:rsidRDefault="00B00662" w:rsidP="001F259D">
            <w:pPr>
              <w:rPr>
                <w:rFonts w:eastAsia="Times New Roman"/>
              </w:rPr>
            </w:pPr>
            <w:r w:rsidRPr="003050AC">
              <w:rPr>
                <w:rFonts w:eastAsia="Times New Roman"/>
              </w:rPr>
              <w:t>Tareas por hacer</w:t>
            </w:r>
          </w:p>
        </w:tc>
      </w:tr>
      <w:tr w:rsidR="00B00662" w:rsidRPr="003050AC" w14:paraId="1E127A9C"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58788D8" w14:textId="77777777" w:rsidR="00B00662" w:rsidRPr="003050AC" w:rsidRDefault="00B00662" w:rsidP="001F259D">
            <w:pPr>
              <w:rPr>
                <w:rFonts w:eastAsia="Times New Roman"/>
              </w:rPr>
            </w:pPr>
            <w:r w:rsidRPr="003050AC">
              <w:rPr>
                <w:rFonts w:eastAsia="Times New Roman"/>
                <w:b/>
                <w:bCs/>
              </w:rPr>
              <w:t>Proyecto: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B9995BF" w14:textId="77777777" w:rsidR="00B00662" w:rsidRPr="003050AC" w:rsidRDefault="00B3446B" w:rsidP="001F259D">
            <w:pPr>
              <w:rPr>
                <w:rFonts w:eastAsia="Times New Roman"/>
              </w:rPr>
            </w:pPr>
            <w:hyperlink r:id="rId102" w:history="1">
              <w:r w:rsidR="00B00662" w:rsidRPr="003050AC">
                <w:rPr>
                  <w:rStyle w:val="Hipervnculo"/>
                  <w:rFonts w:eastAsia="Times New Roman"/>
                </w:rPr>
                <w:t>EAS_CAPTURA_COGNITIVA</w:t>
              </w:r>
            </w:hyperlink>
          </w:p>
        </w:tc>
      </w:tr>
    </w:tbl>
    <w:p w14:paraId="45F66B51" w14:textId="77777777" w:rsidR="00B00662" w:rsidRPr="003050AC" w:rsidRDefault="00B00662" w:rsidP="00B00662">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2816"/>
        <w:gridCol w:w="1878"/>
        <w:gridCol w:w="2816"/>
      </w:tblGrid>
      <w:tr w:rsidR="00B00662" w:rsidRPr="003050AC" w14:paraId="2CE076BB"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97FE88E" w14:textId="77777777" w:rsidR="00B00662" w:rsidRPr="003050AC" w:rsidRDefault="00B00662" w:rsidP="001F259D">
            <w:pPr>
              <w:rPr>
                <w:rFonts w:eastAsia="Times New Roman"/>
              </w:rPr>
            </w:pPr>
            <w:r w:rsidRPr="003050AC">
              <w:rPr>
                <w:rFonts w:eastAsia="Times New Roman"/>
                <w:b/>
                <w:bCs/>
              </w:rPr>
              <w:t>Tipo:</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B09592A" w14:textId="77777777" w:rsidR="00B00662" w:rsidRPr="003050AC" w:rsidRDefault="00B00662" w:rsidP="001F259D">
            <w:pPr>
              <w:rPr>
                <w:rFonts w:eastAsia="Times New Roman"/>
              </w:rPr>
            </w:pPr>
            <w:r w:rsidRPr="003050AC">
              <w:rPr>
                <w:rFonts w:eastAsia="Times New Roman"/>
              </w:rPr>
              <w:t xml:space="preserve">Historia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0AE8856" w14:textId="77777777" w:rsidR="00B00662" w:rsidRPr="003050AC" w:rsidRDefault="00B00662" w:rsidP="001F259D">
            <w:pPr>
              <w:rPr>
                <w:rFonts w:eastAsia="Times New Roman"/>
              </w:rPr>
            </w:pPr>
            <w:r w:rsidRPr="003050AC">
              <w:rPr>
                <w:rFonts w:eastAsia="Times New Roman"/>
                <w:b/>
                <w:bCs/>
              </w:rPr>
              <w:t>Prioridad:</w:t>
            </w:r>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2B10A2F" w14:textId="77777777" w:rsidR="00B00662" w:rsidRPr="003050AC" w:rsidRDefault="00B00662" w:rsidP="001F259D">
            <w:pPr>
              <w:rPr>
                <w:rFonts w:eastAsia="Times New Roman"/>
              </w:rPr>
            </w:pPr>
            <w:r w:rsidRPr="003050AC">
              <w:rPr>
                <w:rFonts w:eastAsia="Times New Roman"/>
              </w:rPr>
              <w:t xml:space="preserve">Medium </w:t>
            </w:r>
          </w:p>
        </w:tc>
      </w:tr>
      <w:tr w:rsidR="00B00662" w:rsidRPr="003050AC" w14:paraId="53103FD9"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A37AC9D" w14:textId="77777777" w:rsidR="00B00662" w:rsidRPr="003050AC" w:rsidRDefault="00B00662" w:rsidP="001F259D">
            <w:pPr>
              <w:rPr>
                <w:rFonts w:eastAsia="Times New Roman"/>
              </w:rPr>
            </w:pPr>
            <w:r w:rsidRPr="003050AC">
              <w:rPr>
                <w:rFonts w:eastAsia="Times New Roman"/>
                <w:b/>
                <w:bCs/>
              </w:rPr>
              <w:lastRenderedPageBreak/>
              <w:t>Informador:</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4E5E439" w14:textId="77777777" w:rsidR="00B00662" w:rsidRPr="003050AC" w:rsidRDefault="00B3446B" w:rsidP="001F259D">
            <w:pPr>
              <w:rPr>
                <w:rFonts w:eastAsia="Times New Roman"/>
              </w:rPr>
            </w:pPr>
            <w:hyperlink r:id="rId103" w:history="1">
              <w:r w:rsidR="00B00662" w:rsidRPr="003050AC">
                <w:rPr>
                  <w:rStyle w:val="Hipervnculo"/>
                  <w:rFonts w:eastAsia="Times New Roman"/>
                </w:rPr>
                <w:t xml:space="preserve">GermanSilva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2710261" w14:textId="77777777" w:rsidR="00B00662" w:rsidRPr="003050AC" w:rsidRDefault="00B00662" w:rsidP="001F259D">
            <w:pPr>
              <w:rPr>
                <w:rFonts w:eastAsia="Times New Roman"/>
              </w:rPr>
            </w:pPr>
            <w:r w:rsidRPr="003050AC">
              <w:rPr>
                <w:rFonts w:eastAsia="Times New Roman"/>
                <w:b/>
                <w:bCs/>
              </w:rPr>
              <w:t>Responsable:</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474E209" w14:textId="77777777" w:rsidR="00B00662" w:rsidRPr="003050AC" w:rsidRDefault="00B00662" w:rsidP="001F259D">
            <w:pPr>
              <w:rPr>
                <w:rFonts w:eastAsia="Times New Roman"/>
              </w:rPr>
            </w:pPr>
            <w:r w:rsidRPr="003050AC">
              <w:rPr>
                <w:rFonts w:eastAsia="Times New Roman"/>
              </w:rPr>
              <w:t xml:space="preserve">sin asignar </w:t>
            </w:r>
          </w:p>
        </w:tc>
      </w:tr>
    </w:tbl>
    <w:p w14:paraId="316E4ABD" w14:textId="77777777" w:rsidR="00B00662" w:rsidRPr="003050AC" w:rsidRDefault="00B00662" w:rsidP="00B00662">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B00662" w:rsidRPr="003050AC" w14:paraId="356F7A07"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F360581" w14:textId="77777777" w:rsidR="00B00662" w:rsidRPr="003050AC" w:rsidRDefault="00B00662" w:rsidP="001F259D">
            <w:pPr>
              <w:rPr>
                <w:rFonts w:eastAsia="Times New Roman"/>
              </w:rPr>
            </w:pPr>
            <w:r w:rsidRPr="003050AC">
              <w:rPr>
                <w:rFonts w:eastAsia="Times New Roman"/>
                <w:b/>
                <w:bCs/>
              </w:rPr>
              <w:t>Subtareas: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tbl>
            <w:tblPr>
              <w:tblW w:w="5000" w:type="pct"/>
              <w:shd w:val="clear" w:color="auto" w:fill="FFFFFF"/>
              <w:tblCellMar>
                <w:left w:w="0" w:type="dxa"/>
                <w:right w:w="0" w:type="dxa"/>
              </w:tblCellMar>
              <w:tblLook w:val="04A0" w:firstRow="1" w:lastRow="0" w:firstColumn="1" w:lastColumn="0" w:noHBand="0" w:noVBand="1"/>
            </w:tblPr>
            <w:tblGrid>
              <w:gridCol w:w="830"/>
              <w:gridCol w:w="1859"/>
              <w:gridCol w:w="1467"/>
              <w:gridCol w:w="1862"/>
              <w:gridCol w:w="1416"/>
            </w:tblGrid>
            <w:tr w:rsidR="00B00662" w:rsidRPr="003050AC" w14:paraId="57EA0EF3"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67E25B2" w14:textId="77777777" w:rsidR="00B00662" w:rsidRPr="003050AC" w:rsidRDefault="00B00662" w:rsidP="001F259D">
                  <w:pPr>
                    <w:rPr>
                      <w:rFonts w:eastAsia="Times New Roman"/>
                    </w:rPr>
                  </w:pPr>
                  <w:r w:rsidRPr="003050AC">
                    <w:rPr>
                      <w:rFonts w:eastAsia="Times New Roman"/>
                      <w:b/>
                      <w:bCs/>
                    </w:rPr>
                    <w:t>Clave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078CCA5" w14:textId="77777777" w:rsidR="00B00662" w:rsidRPr="003050AC" w:rsidRDefault="00B00662" w:rsidP="001F259D">
                  <w:pPr>
                    <w:rPr>
                      <w:rFonts w:eastAsia="Times New Roman"/>
                    </w:rPr>
                  </w:pPr>
                  <w:r w:rsidRPr="003050AC">
                    <w:rPr>
                      <w:rFonts w:eastAsia="Times New Roman"/>
                      <w:b/>
                      <w:bCs/>
                    </w:rPr>
                    <w:t>Resumen</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54FAB83" w14:textId="77777777" w:rsidR="00B00662" w:rsidRPr="003050AC" w:rsidRDefault="00B00662" w:rsidP="001F259D">
                  <w:pPr>
                    <w:rPr>
                      <w:rFonts w:eastAsia="Times New Roman"/>
                    </w:rPr>
                  </w:pPr>
                  <w:r w:rsidRPr="003050AC">
                    <w:rPr>
                      <w:rFonts w:eastAsia="Times New Roman"/>
                      <w:b/>
                      <w:bCs/>
                    </w:rPr>
                    <w:t>Tipo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C7384B2" w14:textId="77777777" w:rsidR="00B00662" w:rsidRPr="003050AC" w:rsidRDefault="00B00662" w:rsidP="001F259D">
                  <w:pPr>
                    <w:rPr>
                      <w:rFonts w:eastAsia="Times New Roman"/>
                    </w:rPr>
                  </w:pPr>
                  <w:r w:rsidRPr="003050AC">
                    <w:rPr>
                      <w:rFonts w:eastAsia="Times New Roman"/>
                      <w:b/>
                      <w:bCs/>
                    </w:rPr>
                    <w:t>Estado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6B6A522" w14:textId="77777777" w:rsidR="00B00662" w:rsidRPr="003050AC" w:rsidRDefault="00B00662" w:rsidP="001F259D">
                  <w:pPr>
                    <w:rPr>
                      <w:rFonts w:eastAsia="Times New Roman"/>
                    </w:rPr>
                  </w:pPr>
                  <w:r w:rsidRPr="003050AC">
                    <w:rPr>
                      <w:rFonts w:eastAsia="Times New Roman"/>
                      <w:b/>
                      <w:bCs/>
                    </w:rPr>
                    <w:t>Responsable</w:t>
                  </w:r>
                </w:p>
              </w:tc>
            </w:tr>
            <w:tr w:rsidR="00B00662" w:rsidRPr="003050AC" w14:paraId="6E73A523"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94C5505" w14:textId="77777777" w:rsidR="00B00662" w:rsidRPr="003050AC" w:rsidRDefault="00B3446B" w:rsidP="001F259D">
                  <w:pPr>
                    <w:rPr>
                      <w:rFonts w:eastAsia="Times New Roman"/>
                    </w:rPr>
                  </w:pPr>
                  <w:hyperlink r:id="rId104" w:history="1">
                    <w:r w:rsidR="00B00662" w:rsidRPr="003050AC">
                      <w:rPr>
                        <w:rStyle w:val="Hipervnculo"/>
                        <w:rFonts w:eastAsia="Times New Roman"/>
                      </w:rPr>
                      <w:t>ECC-70</w:t>
                    </w:r>
                  </w:hyperlink>
                  <w:r w:rsidR="00B00662"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0668B5E" w14:textId="77777777" w:rsidR="00B00662" w:rsidRPr="003050AC" w:rsidRDefault="00B3446B" w:rsidP="001F259D">
                  <w:pPr>
                    <w:rPr>
                      <w:rFonts w:eastAsia="Times New Roman"/>
                    </w:rPr>
                  </w:pPr>
                  <w:hyperlink r:id="rId105" w:history="1">
                    <w:r w:rsidR="00B00662" w:rsidRPr="003050AC">
                      <w:rPr>
                        <w:rStyle w:val="Hipervnculo"/>
                        <w:rFonts w:eastAsia="Times New Roman"/>
                      </w:rPr>
                      <w:t>Crear directorio "General" en bucket ...</w:t>
                    </w:r>
                  </w:hyperlink>
                  <w:r w:rsidR="00B00662"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8FD53DD" w14:textId="77777777" w:rsidR="00B00662" w:rsidRPr="003050AC" w:rsidRDefault="00B00662"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9872066" w14:textId="77777777" w:rsidR="00B00662" w:rsidRPr="003050AC" w:rsidRDefault="00B00662"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FF2BE1A" w14:textId="77777777" w:rsidR="00B00662" w:rsidRPr="003050AC" w:rsidRDefault="00B00662" w:rsidP="001F259D">
                  <w:pPr>
                    <w:rPr>
                      <w:rFonts w:eastAsia="Times New Roman"/>
                    </w:rPr>
                  </w:pPr>
                  <w:r w:rsidRPr="003050AC">
                    <w:rPr>
                      <w:rFonts w:eastAsia="Times New Roman"/>
                    </w:rPr>
                    <w:t xml:space="preserve">  </w:t>
                  </w:r>
                </w:p>
              </w:tc>
            </w:tr>
            <w:tr w:rsidR="00B00662" w:rsidRPr="003050AC" w14:paraId="75375159"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5932AAC" w14:textId="77777777" w:rsidR="00B00662" w:rsidRPr="003050AC" w:rsidRDefault="00B3446B" w:rsidP="001F259D">
                  <w:pPr>
                    <w:rPr>
                      <w:rFonts w:eastAsia="Times New Roman"/>
                    </w:rPr>
                  </w:pPr>
                  <w:hyperlink r:id="rId106" w:history="1">
                    <w:r w:rsidR="00B00662" w:rsidRPr="003050AC">
                      <w:rPr>
                        <w:rStyle w:val="Hipervnculo"/>
                        <w:rFonts w:eastAsia="Times New Roman"/>
                      </w:rPr>
                      <w:t>ECC-71</w:t>
                    </w:r>
                  </w:hyperlink>
                  <w:r w:rsidR="00B00662"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9D8E52B" w14:textId="77777777" w:rsidR="00B00662" w:rsidRPr="003050AC" w:rsidRDefault="00B3446B" w:rsidP="001F259D">
                  <w:pPr>
                    <w:rPr>
                      <w:rFonts w:eastAsia="Times New Roman"/>
                    </w:rPr>
                  </w:pPr>
                  <w:hyperlink r:id="rId107" w:history="1">
                    <w:r w:rsidR="00B00662" w:rsidRPr="003050AC">
                      <w:rPr>
                        <w:rStyle w:val="Hipervnculo"/>
                        <w:rFonts w:eastAsia="Times New Roman"/>
                      </w:rPr>
                      <w:t>Crear directorio "guias" para almacen...</w:t>
                    </w:r>
                  </w:hyperlink>
                  <w:r w:rsidR="00B00662"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0DC96E8" w14:textId="77777777" w:rsidR="00B00662" w:rsidRPr="003050AC" w:rsidRDefault="00B00662"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9963EE3" w14:textId="77777777" w:rsidR="00B00662" w:rsidRPr="003050AC" w:rsidRDefault="00B00662"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3F76700" w14:textId="77777777" w:rsidR="00B00662" w:rsidRPr="003050AC" w:rsidRDefault="00B00662" w:rsidP="001F259D">
                  <w:pPr>
                    <w:rPr>
                      <w:rFonts w:eastAsia="Times New Roman"/>
                    </w:rPr>
                  </w:pPr>
                  <w:r w:rsidRPr="003050AC">
                    <w:rPr>
                      <w:rFonts w:eastAsia="Times New Roman"/>
                    </w:rPr>
                    <w:t xml:space="preserve">  </w:t>
                  </w:r>
                </w:p>
              </w:tc>
            </w:tr>
            <w:tr w:rsidR="00B00662" w:rsidRPr="003050AC" w14:paraId="7FD12837"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638C854" w14:textId="77777777" w:rsidR="00B00662" w:rsidRPr="003050AC" w:rsidRDefault="00B3446B" w:rsidP="001F259D">
                  <w:pPr>
                    <w:rPr>
                      <w:rFonts w:eastAsia="Times New Roman"/>
                    </w:rPr>
                  </w:pPr>
                  <w:hyperlink r:id="rId108" w:history="1">
                    <w:r w:rsidR="00B00662" w:rsidRPr="003050AC">
                      <w:rPr>
                        <w:rStyle w:val="Hipervnculo"/>
                        <w:rFonts w:eastAsia="Times New Roman"/>
                      </w:rPr>
                      <w:t>ECC-74</w:t>
                    </w:r>
                  </w:hyperlink>
                  <w:r w:rsidR="00B00662"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B6A283E" w14:textId="77777777" w:rsidR="00B00662" w:rsidRPr="003050AC" w:rsidRDefault="00B3446B" w:rsidP="001F259D">
                  <w:pPr>
                    <w:rPr>
                      <w:rFonts w:eastAsia="Times New Roman"/>
                    </w:rPr>
                  </w:pPr>
                  <w:hyperlink r:id="rId109" w:history="1">
                    <w:r w:rsidR="00B00662" w:rsidRPr="003050AC">
                      <w:rPr>
                        <w:rStyle w:val="Hipervnculo"/>
                        <w:rFonts w:eastAsia="Times New Roman"/>
                      </w:rPr>
                      <w:t>El bucket debe ser de acceso privado.</w:t>
                    </w:r>
                  </w:hyperlink>
                  <w:r w:rsidR="00B00662"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2969151" w14:textId="77777777" w:rsidR="00B00662" w:rsidRPr="003050AC" w:rsidRDefault="00B00662" w:rsidP="001F259D">
                  <w:pPr>
                    <w:rPr>
                      <w:rFonts w:eastAsia="Times New Roman"/>
                    </w:rPr>
                  </w:pPr>
                  <w:r w:rsidRPr="003050AC">
                    <w:rPr>
                      <w:rFonts w:eastAsia="Times New Roman"/>
                    </w:rPr>
                    <w:t xml:space="preserve">No Funcional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5518C26" w14:textId="77777777" w:rsidR="00B00662" w:rsidRPr="003050AC" w:rsidRDefault="00B00662"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47A385E" w14:textId="77777777" w:rsidR="00B00662" w:rsidRPr="003050AC" w:rsidRDefault="00B00662" w:rsidP="001F259D">
                  <w:pPr>
                    <w:rPr>
                      <w:rFonts w:eastAsia="Times New Roman"/>
                    </w:rPr>
                  </w:pPr>
                  <w:r w:rsidRPr="003050AC">
                    <w:rPr>
                      <w:rFonts w:eastAsia="Times New Roman"/>
                    </w:rPr>
                    <w:t xml:space="preserve">  </w:t>
                  </w:r>
                </w:p>
              </w:tc>
            </w:tr>
          </w:tbl>
          <w:p w14:paraId="1600BD6B" w14:textId="77777777" w:rsidR="00B00662" w:rsidRPr="003050AC" w:rsidRDefault="00B00662" w:rsidP="001F259D">
            <w:pPr>
              <w:rPr>
                <w:rFonts w:eastAsia="Times New Roman"/>
              </w:rPr>
            </w:pPr>
          </w:p>
        </w:tc>
      </w:tr>
      <w:tr w:rsidR="00B00662" w:rsidRPr="003050AC" w14:paraId="2B29364E"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0A93550" w14:textId="77777777" w:rsidR="00B00662" w:rsidRPr="003050AC" w:rsidRDefault="00B00662" w:rsidP="001F259D">
            <w:pPr>
              <w:rPr>
                <w:rFonts w:eastAsia="Times New Roman"/>
                <w:sz w:val="24"/>
                <w:szCs w:val="24"/>
              </w:rPr>
            </w:pPr>
            <w:r w:rsidRPr="003050AC">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66EFE93" w14:textId="77777777" w:rsidR="00B00662" w:rsidRPr="003050AC" w:rsidRDefault="00B00662" w:rsidP="001F259D">
            <w:pPr>
              <w:rPr>
                <w:rFonts w:eastAsia="Times New Roman"/>
              </w:rPr>
            </w:pPr>
            <w:r w:rsidRPr="003050AC">
              <w:rPr>
                <w:rFonts w:eastAsia="Times New Roman"/>
              </w:rPr>
              <w:t>Sprint 1</w:t>
            </w:r>
          </w:p>
        </w:tc>
      </w:tr>
    </w:tbl>
    <w:p w14:paraId="67150D33" w14:textId="77777777" w:rsidR="00B00662" w:rsidRPr="003050AC" w:rsidRDefault="00B00662" w:rsidP="00B00662">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3050AC" w:rsidRPr="003050AC" w14:paraId="25BEB003" w14:textId="77777777" w:rsidTr="001F259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0688B8E" w14:textId="77777777" w:rsidR="003050AC" w:rsidRPr="003050AC" w:rsidRDefault="003050AC" w:rsidP="001F259D">
            <w:pPr>
              <w:pStyle w:val="Ttulo3"/>
              <w:rPr>
                <w:rFonts w:eastAsia="Times New Roman"/>
                <w:sz w:val="27"/>
                <w:szCs w:val="27"/>
                <w:lang w:val="es-CO"/>
              </w:rPr>
            </w:pPr>
            <w:bookmarkStart w:id="20" w:name="_Toc49275856"/>
            <w:r w:rsidRPr="003050AC">
              <w:rPr>
                <w:rFonts w:eastAsia="Times New Roman"/>
                <w:lang w:val="es-CO"/>
              </w:rPr>
              <w:t>[ECC-5] </w:t>
            </w:r>
            <w:hyperlink r:id="rId110" w:history="1">
              <w:r w:rsidRPr="003050AC">
                <w:rPr>
                  <w:rStyle w:val="Hipervnculo"/>
                  <w:rFonts w:eastAsia="Times New Roman"/>
                  <w:lang w:val="es-CO"/>
                </w:rPr>
                <w:t>Como Usuario quiero que la aplicación móvil (App) me permita autenticar por medio de mi usuario y clave de red de 4-72</w:t>
              </w:r>
              <w:bookmarkEnd w:id="20"/>
            </w:hyperlink>
            <w:r w:rsidRPr="003050AC">
              <w:rPr>
                <w:rFonts w:eastAsia="Times New Roman"/>
                <w:lang w:val="es-CO"/>
              </w:rPr>
              <w:t xml:space="preserve"> </w:t>
            </w:r>
          </w:p>
        </w:tc>
      </w:tr>
      <w:tr w:rsidR="003050AC" w:rsidRPr="003050AC" w14:paraId="0413AFE9"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F732C5F" w14:textId="77777777" w:rsidR="003050AC" w:rsidRPr="003050AC" w:rsidRDefault="003050AC" w:rsidP="001F259D">
            <w:pPr>
              <w:rPr>
                <w:rFonts w:eastAsia="Times New Roman"/>
              </w:rPr>
            </w:pPr>
            <w:r w:rsidRPr="003050AC">
              <w:rPr>
                <w:rFonts w:eastAsia="Times New Roman"/>
                <w:b/>
                <w:bCs/>
              </w:rPr>
              <w:t>Estado: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07A04B7" w14:textId="77777777" w:rsidR="003050AC" w:rsidRPr="003050AC" w:rsidRDefault="003050AC" w:rsidP="001F259D">
            <w:pPr>
              <w:rPr>
                <w:rFonts w:eastAsia="Times New Roman"/>
              </w:rPr>
            </w:pPr>
            <w:r w:rsidRPr="003050AC">
              <w:rPr>
                <w:rFonts w:eastAsia="Times New Roman"/>
              </w:rPr>
              <w:t>Tareas por hacer</w:t>
            </w:r>
          </w:p>
        </w:tc>
      </w:tr>
      <w:tr w:rsidR="003050AC" w:rsidRPr="003050AC" w14:paraId="73466304"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501F71" w14:textId="77777777" w:rsidR="003050AC" w:rsidRPr="003050AC" w:rsidRDefault="003050AC" w:rsidP="001F259D">
            <w:pPr>
              <w:rPr>
                <w:rFonts w:eastAsia="Times New Roman"/>
              </w:rPr>
            </w:pPr>
            <w:r w:rsidRPr="003050AC">
              <w:rPr>
                <w:rFonts w:eastAsia="Times New Roman"/>
                <w:b/>
                <w:bCs/>
              </w:rPr>
              <w:t>Proyecto: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6D2E274" w14:textId="77777777" w:rsidR="003050AC" w:rsidRPr="003050AC" w:rsidRDefault="00B3446B" w:rsidP="001F259D">
            <w:pPr>
              <w:rPr>
                <w:rFonts w:eastAsia="Times New Roman"/>
              </w:rPr>
            </w:pPr>
            <w:hyperlink r:id="rId111" w:history="1">
              <w:r w:rsidR="003050AC" w:rsidRPr="003050AC">
                <w:rPr>
                  <w:rStyle w:val="Hipervnculo"/>
                  <w:rFonts w:eastAsia="Times New Roman"/>
                </w:rPr>
                <w:t>EAS_CAPTURA_COGNITIVA</w:t>
              </w:r>
            </w:hyperlink>
          </w:p>
        </w:tc>
      </w:tr>
    </w:tbl>
    <w:p w14:paraId="6E51905A" w14:textId="77777777" w:rsidR="003050AC" w:rsidRPr="003050AC" w:rsidRDefault="003050AC" w:rsidP="003050AC">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2816"/>
        <w:gridCol w:w="1878"/>
        <w:gridCol w:w="2816"/>
      </w:tblGrid>
      <w:tr w:rsidR="003050AC" w:rsidRPr="003050AC" w14:paraId="479E5C7B"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A1BCF4C" w14:textId="77777777" w:rsidR="003050AC" w:rsidRPr="003050AC" w:rsidRDefault="003050AC" w:rsidP="001F259D">
            <w:pPr>
              <w:rPr>
                <w:rFonts w:eastAsia="Times New Roman"/>
              </w:rPr>
            </w:pPr>
            <w:r w:rsidRPr="003050AC">
              <w:rPr>
                <w:rFonts w:eastAsia="Times New Roman"/>
                <w:b/>
                <w:bCs/>
              </w:rPr>
              <w:t>Tipo:</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7EC612A" w14:textId="77777777" w:rsidR="003050AC" w:rsidRPr="003050AC" w:rsidRDefault="003050AC" w:rsidP="001F259D">
            <w:pPr>
              <w:rPr>
                <w:rFonts w:eastAsia="Times New Roman"/>
              </w:rPr>
            </w:pPr>
            <w:r w:rsidRPr="003050AC">
              <w:rPr>
                <w:rFonts w:eastAsia="Times New Roman"/>
              </w:rPr>
              <w:t xml:space="preserve">Historia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25857D5" w14:textId="77777777" w:rsidR="003050AC" w:rsidRPr="003050AC" w:rsidRDefault="003050AC" w:rsidP="001F259D">
            <w:pPr>
              <w:rPr>
                <w:rFonts w:eastAsia="Times New Roman"/>
              </w:rPr>
            </w:pPr>
            <w:r w:rsidRPr="003050AC">
              <w:rPr>
                <w:rFonts w:eastAsia="Times New Roman"/>
                <w:b/>
                <w:bCs/>
              </w:rPr>
              <w:t>Prioridad:</w:t>
            </w:r>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22E5C7A" w14:textId="77777777" w:rsidR="003050AC" w:rsidRPr="003050AC" w:rsidRDefault="003050AC" w:rsidP="001F259D">
            <w:pPr>
              <w:rPr>
                <w:rFonts w:eastAsia="Times New Roman"/>
              </w:rPr>
            </w:pPr>
            <w:r w:rsidRPr="003050AC">
              <w:rPr>
                <w:rFonts w:eastAsia="Times New Roman"/>
              </w:rPr>
              <w:t xml:space="preserve">Medium </w:t>
            </w:r>
          </w:p>
        </w:tc>
      </w:tr>
      <w:tr w:rsidR="003050AC" w:rsidRPr="003050AC" w14:paraId="1816943E"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14EC250" w14:textId="77777777" w:rsidR="003050AC" w:rsidRPr="003050AC" w:rsidRDefault="003050AC" w:rsidP="001F259D">
            <w:pPr>
              <w:rPr>
                <w:rFonts w:eastAsia="Times New Roman"/>
              </w:rPr>
            </w:pPr>
            <w:r w:rsidRPr="003050AC">
              <w:rPr>
                <w:rFonts w:eastAsia="Times New Roman"/>
                <w:b/>
                <w:bCs/>
              </w:rPr>
              <w:t>Informador:</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581498E" w14:textId="77777777" w:rsidR="003050AC" w:rsidRPr="003050AC" w:rsidRDefault="00B3446B" w:rsidP="001F259D">
            <w:pPr>
              <w:rPr>
                <w:rFonts w:eastAsia="Times New Roman"/>
              </w:rPr>
            </w:pPr>
            <w:hyperlink r:id="rId112" w:history="1">
              <w:r w:rsidR="003050AC" w:rsidRPr="003050AC">
                <w:rPr>
                  <w:rStyle w:val="Hipervnculo"/>
                  <w:rFonts w:eastAsia="Times New Roman"/>
                </w:rPr>
                <w:t xml:space="preserve">GermanSilva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BEFCC44" w14:textId="77777777" w:rsidR="003050AC" w:rsidRPr="003050AC" w:rsidRDefault="003050AC" w:rsidP="001F259D">
            <w:pPr>
              <w:rPr>
                <w:rFonts w:eastAsia="Times New Roman"/>
              </w:rPr>
            </w:pPr>
            <w:r w:rsidRPr="003050AC">
              <w:rPr>
                <w:rFonts w:eastAsia="Times New Roman"/>
                <w:b/>
                <w:bCs/>
              </w:rPr>
              <w:t>Responsable:</w:t>
            </w:r>
            <w:r w:rsidRPr="003050AC">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97C13F6" w14:textId="77777777" w:rsidR="003050AC" w:rsidRPr="003050AC" w:rsidRDefault="003050AC" w:rsidP="001F259D">
            <w:pPr>
              <w:rPr>
                <w:rFonts w:eastAsia="Times New Roman"/>
              </w:rPr>
            </w:pPr>
            <w:r w:rsidRPr="003050AC">
              <w:rPr>
                <w:rFonts w:eastAsia="Times New Roman"/>
              </w:rPr>
              <w:t xml:space="preserve">sin asignar </w:t>
            </w:r>
          </w:p>
        </w:tc>
      </w:tr>
    </w:tbl>
    <w:p w14:paraId="3541DA21" w14:textId="77777777" w:rsidR="003050AC" w:rsidRPr="003050AC" w:rsidRDefault="003050AC" w:rsidP="003050AC">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3050AC" w:rsidRPr="003050AC" w14:paraId="1E5AB0C3"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A59E208" w14:textId="77777777" w:rsidR="003050AC" w:rsidRPr="003050AC" w:rsidRDefault="003050AC" w:rsidP="001F259D">
            <w:pPr>
              <w:rPr>
                <w:rFonts w:eastAsia="Times New Roman"/>
              </w:rPr>
            </w:pPr>
            <w:r w:rsidRPr="003050AC">
              <w:rPr>
                <w:rFonts w:eastAsia="Times New Roman"/>
                <w:b/>
                <w:bCs/>
              </w:rPr>
              <w:t>Enlaces de incidencias:</w:t>
            </w:r>
            <w:r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1213"/>
              <w:gridCol w:w="771"/>
              <w:gridCol w:w="3848"/>
              <w:gridCol w:w="1663"/>
            </w:tblGrid>
            <w:tr w:rsidR="003050AC" w:rsidRPr="003050AC" w14:paraId="4C02E6E4" w14:textId="77777777" w:rsidTr="001F259D">
              <w:trPr>
                <w:tblCellSpacing w:w="0" w:type="dxa"/>
              </w:trPr>
              <w:tc>
                <w:tcPr>
                  <w:tcW w:w="0" w:type="auto"/>
                  <w:gridSpan w:val="4"/>
                  <w:tcBorders>
                    <w:top w:val="nil"/>
                    <w:left w:val="nil"/>
                    <w:bottom w:val="nil"/>
                    <w:right w:val="nil"/>
                  </w:tcBorders>
                  <w:shd w:val="clear" w:color="auto" w:fill="F0F0F0"/>
                  <w:tcMar>
                    <w:top w:w="30" w:type="dxa"/>
                    <w:left w:w="30" w:type="dxa"/>
                    <w:bottom w:w="30" w:type="dxa"/>
                    <w:right w:w="30" w:type="dxa"/>
                  </w:tcMar>
                  <w:hideMark/>
                </w:tcPr>
                <w:p w14:paraId="25410FAB" w14:textId="77777777" w:rsidR="003050AC" w:rsidRPr="003050AC" w:rsidRDefault="003050AC" w:rsidP="001F259D">
                  <w:pPr>
                    <w:rPr>
                      <w:rFonts w:eastAsia="Times New Roman"/>
                    </w:rPr>
                  </w:pPr>
                  <w:r w:rsidRPr="003050AC">
                    <w:rPr>
                      <w:rFonts w:eastAsia="Times New Roman"/>
                      <w:b/>
                      <w:bCs/>
                    </w:rPr>
                    <w:t>Cloners</w:t>
                  </w:r>
                </w:p>
              </w:tc>
            </w:tr>
            <w:tr w:rsidR="003050AC" w:rsidRPr="003050AC" w14:paraId="7EEED152" w14:textId="77777777" w:rsidTr="001F259D">
              <w:trPr>
                <w:tblCellSpacing w:w="0" w:type="dxa"/>
              </w:trPr>
              <w:tc>
                <w:tcPr>
                  <w:tcW w:w="0" w:type="auto"/>
                  <w:tcBorders>
                    <w:top w:val="nil"/>
                    <w:left w:val="nil"/>
                    <w:bottom w:val="nil"/>
                    <w:right w:val="nil"/>
                  </w:tcBorders>
                  <w:tcMar>
                    <w:top w:w="30" w:type="dxa"/>
                    <w:left w:w="30" w:type="dxa"/>
                    <w:bottom w:w="30" w:type="dxa"/>
                    <w:right w:w="30" w:type="dxa"/>
                  </w:tcMar>
                  <w:hideMark/>
                </w:tcPr>
                <w:p w14:paraId="26609584" w14:textId="77777777" w:rsidR="003050AC" w:rsidRPr="003050AC" w:rsidRDefault="003050AC" w:rsidP="001F259D">
                  <w:pPr>
                    <w:rPr>
                      <w:rFonts w:eastAsia="Times New Roman"/>
                    </w:rPr>
                  </w:pPr>
                  <w:r w:rsidRPr="003050AC">
                    <w:rPr>
                      <w:rFonts w:eastAsia="Times New Roman"/>
                    </w:rPr>
                    <w:t xml:space="preserve">is cloned by </w:t>
                  </w:r>
                </w:p>
              </w:tc>
              <w:tc>
                <w:tcPr>
                  <w:tcW w:w="0" w:type="auto"/>
                  <w:tcBorders>
                    <w:top w:val="nil"/>
                    <w:left w:val="nil"/>
                    <w:bottom w:val="nil"/>
                    <w:right w:val="nil"/>
                  </w:tcBorders>
                  <w:tcMar>
                    <w:top w:w="30" w:type="dxa"/>
                    <w:left w:w="30" w:type="dxa"/>
                    <w:bottom w:w="30" w:type="dxa"/>
                    <w:right w:w="30" w:type="dxa"/>
                  </w:tcMar>
                  <w:hideMark/>
                </w:tcPr>
                <w:p w14:paraId="6254B6E0" w14:textId="77777777" w:rsidR="003050AC" w:rsidRPr="003050AC" w:rsidRDefault="00B3446B" w:rsidP="001F259D">
                  <w:pPr>
                    <w:rPr>
                      <w:rFonts w:eastAsia="Times New Roman"/>
                    </w:rPr>
                  </w:pPr>
                  <w:hyperlink r:id="rId113" w:history="1">
                    <w:r w:rsidR="003050AC" w:rsidRPr="003050AC">
                      <w:rPr>
                        <w:rStyle w:val="Hipervnculo"/>
                        <w:rFonts w:eastAsia="Times New Roman"/>
                      </w:rPr>
                      <w:t xml:space="preserve">ECC-19 </w:t>
                    </w:r>
                  </w:hyperlink>
                </w:p>
              </w:tc>
              <w:tc>
                <w:tcPr>
                  <w:tcW w:w="0" w:type="auto"/>
                  <w:tcBorders>
                    <w:top w:val="nil"/>
                    <w:left w:val="nil"/>
                    <w:bottom w:val="nil"/>
                    <w:right w:val="nil"/>
                  </w:tcBorders>
                  <w:tcMar>
                    <w:top w:w="30" w:type="dxa"/>
                    <w:left w:w="30" w:type="dxa"/>
                    <w:bottom w:w="30" w:type="dxa"/>
                    <w:right w:w="30" w:type="dxa"/>
                  </w:tcMar>
                  <w:hideMark/>
                </w:tcPr>
                <w:p w14:paraId="66F8ABFB" w14:textId="77777777" w:rsidR="003050AC" w:rsidRPr="003050AC" w:rsidRDefault="003050AC" w:rsidP="001F259D">
                  <w:pPr>
                    <w:rPr>
                      <w:rFonts w:eastAsia="Times New Roman"/>
                    </w:rPr>
                  </w:pPr>
                  <w:r w:rsidRPr="003050AC">
                    <w:rPr>
                      <w:rFonts w:eastAsia="Times New Roman"/>
                    </w:rPr>
                    <w:t xml:space="preserve">Como Usuario quiero que la aplicación... </w:t>
                  </w:r>
                </w:p>
              </w:tc>
              <w:tc>
                <w:tcPr>
                  <w:tcW w:w="0" w:type="auto"/>
                  <w:tcBorders>
                    <w:top w:val="nil"/>
                    <w:left w:val="nil"/>
                    <w:bottom w:val="nil"/>
                    <w:right w:val="nil"/>
                  </w:tcBorders>
                  <w:tcMar>
                    <w:top w:w="30" w:type="dxa"/>
                    <w:left w:w="30" w:type="dxa"/>
                    <w:bottom w:w="30" w:type="dxa"/>
                    <w:right w:w="30" w:type="dxa"/>
                  </w:tcMar>
                  <w:hideMark/>
                </w:tcPr>
                <w:p w14:paraId="6CEA98A5" w14:textId="77777777" w:rsidR="003050AC" w:rsidRPr="003050AC" w:rsidRDefault="003050AC" w:rsidP="001F259D">
                  <w:pPr>
                    <w:rPr>
                      <w:rFonts w:eastAsia="Times New Roman"/>
                    </w:rPr>
                  </w:pPr>
                  <w:r w:rsidRPr="003050AC">
                    <w:rPr>
                      <w:rFonts w:eastAsia="Times New Roman"/>
                    </w:rPr>
                    <w:t xml:space="preserve">Tareas por hacer </w:t>
                  </w:r>
                </w:p>
              </w:tc>
            </w:tr>
          </w:tbl>
          <w:p w14:paraId="2AE13FD6" w14:textId="77777777" w:rsidR="003050AC" w:rsidRPr="003050AC" w:rsidRDefault="003050AC" w:rsidP="001F259D">
            <w:pPr>
              <w:rPr>
                <w:rFonts w:eastAsia="Times New Roman"/>
              </w:rPr>
            </w:pPr>
          </w:p>
        </w:tc>
      </w:tr>
      <w:tr w:rsidR="003050AC" w:rsidRPr="003050AC" w14:paraId="4C6518E4"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83BEF46" w14:textId="77777777" w:rsidR="003050AC" w:rsidRPr="003050AC" w:rsidRDefault="003050AC" w:rsidP="001F259D">
            <w:pPr>
              <w:rPr>
                <w:rFonts w:eastAsia="Times New Roman"/>
                <w:sz w:val="24"/>
                <w:szCs w:val="24"/>
              </w:rPr>
            </w:pPr>
            <w:r w:rsidRPr="003050AC">
              <w:rPr>
                <w:rFonts w:eastAsia="Times New Roman"/>
                <w:b/>
                <w:bCs/>
              </w:rPr>
              <w:lastRenderedPageBreak/>
              <w:t>Subtareas: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tbl>
            <w:tblPr>
              <w:tblW w:w="5000" w:type="pct"/>
              <w:shd w:val="clear" w:color="auto" w:fill="FFFFFF"/>
              <w:tblCellMar>
                <w:left w:w="0" w:type="dxa"/>
                <w:right w:w="0" w:type="dxa"/>
              </w:tblCellMar>
              <w:tblLook w:val="04A0" w:firstRow="1" w:lastRow="0" w:firstColumn="1" w:lastColumn="0" w:noHBand="0" w:noVBand="1"/>
            </w:tblPr>
            <w:tblGrid>
              <w:gridCol w:w="830"/>
              <w:gridCol w:w="1859"/>
              <w:gridCol w:w="1467"/>
              <w:gridCol w:w="1862"/>
              <w:gridCol w:w="1416"/>
            </w:tblGrid>
            <w:tr w:rsidR="003050AC" w:rsidRPr="003050AC" w14:paraId="408AAD20"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E572061" w14:textId="77777777" w:rsidR="003050AC" w:rsidRPr="003050AC" w:rsidRDefault="003050AC" w:rsidP="001F259D">
                  <w:pPr>
                    <w:rPr>
                      <w:rFonts w:eastAsia="Times New Roman"/>
                    </w:rPr>
                  </w:pPr>
                  <w:r w:rsidRPr="003050AC">
                    <w:rPr>
                      <w:rFonts w:eastAsia="Times New Roman"/>
                      <w:b/>
                      <w:bCs/>
                    </w:rPr>
                    <w:t>Clave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F81FBCE" w14:textId="77777777" w:rsidR="003050AC" w:rsidRPr="003050AC" w:rsidRDefault="003050AC" w:rsidP="001F259D">
                  <w:pPr>
                    <w:rPr>
                      <w:rFonts w:eastAsia="Times New Roman"/>
                    </w:rPr>
                  </w:pPr>
                  <w:r w:rsidRPr="003050AC">
                    <w:rPr>
                      <w:rFonts w:eastAsia="Times New Roman"/>
                      <w:b/>
                      <w:bCs/>
                    </w:rPr>
                    <w:t>Resumen</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8A6147C" w14:textId="77777777" w:rsidR="003050AC" w:rsidRPr="003050AC" w:rsidRDefault="003050AC" w:rsidP="001F259D">
                  <w:pPr>
                    <w:rPr>
                      <w:rFonts w:eastAsia="Times New Roman"/>
                    </w:rPr>
                  </w:pPr>
                  <w:r w:rsidRPr="003050AC">
                    <w:rPr>
                      <w:rFonts w:eastAsia="Times New Roman"/>
                      <w:b/>
                      <w:bCs/>
                    </w:rPr>
                    <w:t>Tipo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66C9C42" w14:textId="77777777" w:rsidR="003050AC" w:rsidRPr="003050AC" w:rsidRDefault="003050AC" w:rsidP="001F259D">
                  <w:pPr>
                    <w:rPr>
                      <w:rFonts w:eastAsia="Times New Roman"/>
                    </w:rPr>
                  </w:pPr>
                  <w:r w:rsidRPr="003050AC">
                    <w:rPr>
                      <w:rFonts w:eastAsia="Times New Roman"/>
                      <w:b/>
                      <w:bCs/>
                    </w:rPr>
                    <w:t>Estado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FB36732" w14:textId="77777777" w:rsidR="003050AC" w:rsidRPr="003050AC" w:rsidRDefault="003050AC" w:rsidP="001F259D">
                  <w:pPr>
                    <w:rPr>
                      <w:rFonts w:eastAsia="Times New Roman"/>
                    </w:rPr>
                  </w:pPr>
                  <w:r w:rsidRPr="003050AC">
                    <w:rPr>
                      <w:rFonts w:eastAsia="Times New Roman"/>
                      <w:b/>
                      <w:bCs/>
                    </w:rPr>
                    <w:t>Responsable</w:t>
                  </w:r>
                </w:p>
              </w:tc>
            </w:tr>
            <w:tr w:rsidR="003050AC" w:rsidRPr="003050AC" w14:paraId="6FAAB63D"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32074CD" w14:textId="77777777" w:rsidR="003050AC" w:rsidRPr="003050AC" w:rsidRDefault="00B3446B" w:rsidP="001F259D">
                  <w:pPr>
                    <w:rPr>
                      <w:rFonts w:eastAsia="Times New Roman"/>
                    </w:rPr>
                  </w:pPr>
                  <w:hyperlink r:id="rId114" w:history="1">
                    <w:r w:rsidR="003050AC" w:rsidRPr="003050AC">
                      <w:rPr>
                        <w:rStyle w:val="Hipervnculo"/>
                        <w:rFonts w:eastAsia="Times New Roman"/>
                      </w:rPr>
                      <w:t>ECC-34</w:t>
                    </w:r>
                  </w:hyperlink>
                  <w:r w:rsidR="003050AC"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F2D9D96" w14:textId="77777777" w:rsidR="003050AC" w:rsidRPr="003050AC" w:rsidRDefault="00B3446B" w:rsidP="001F259D">
                  <w:pPr>
                    <w:rPr>
                      <w:rFonts w:eastAsia="Times New Roman"/>
                    </w:rPr>
                  </w:pPr>
                  <w:hyperlink r:id="rId115" w:history="1">
                    <w:r w:rsidR="003050AC" w:rsidRPr="003050AC">
                      <w:rPr>
                        <w:rStyle w:val="Hipervnculo"/>
                        <w:rFonts w:eastAsia="Times New Roman"/>
                      </w:rPr>
                      <w:t>Mapeado de entidades de servicios par...</w:t>
                    </w:r>
                  </w:hyperlink>
                  <w:r w:rsidR="003050AC"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403576A" w14:textId="77777777" w:rsidR="003050AC" w:rsidRPr="003050AC" w:rsidRDefault="003050AC"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F3D41C5" w14:textId="77777777" w:rsidR="003050AC" w:rsidRPr="003050AC" w:rsidRDefault="003050AC"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C10E840" w14:textId="77777777" w:rsidR="003050AC" w:rsidRPr="003050AC" w:rsidRDefault="003050AC" w:rsidP="001F259D">
                  <w:pPr>
                    <w:rPr>
                      <w:rFonts w:eastAsia="Times New Roman"/>
                    </w:rPr>
                  </w:pPr>
                  <w:r w:rsidRPr="003050AC">
                    <w:rPr>
                      <w:rFonts w:eastAsia="Times New Roman"/>
                    </w:rPr>
                    <w:t xml:space="preserve">  </w:t>
                  </w:r>
                </w:p>
              </w:tc>
            </w:tr>
            <w:tr w:rsidR="003050AC" w:rsidRPr="003050AC" w14:paraId="4031420E"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31E3DF2" w14:textId="77777777" w:rsidR="003050AC" w:rsidRPr="003050AC" w:rsidRDefault="00B3446B" w:rsidP="001F259D">
                  <w:pPr>
                    <w:rPr>
                      <w:rFonts w:eastAsia="Times New Roman"/>
                    </w:rPr>
                  </w:pPr>
                  <w:hyperlink r:id="rId116" w:history="1">
                    <w:r w:rsidR="003050AC" w:rsidRPr="003050AC">
                      <w:rPr>
                        <w:rStyle w:val="Hipervnculo"/>
                        <w:rFonts w:eastAsia="Times New Roman"/>
                      </w:rPr>
                      <w:t>ECC-35</w:t>
                    </w:r>
                  </w:hyperlink>
                  <w:r w:rsidR="003050AC"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A3B2317" w14:textId="77777777" w:rsidR="003050AC" w:rsidRPr="003050AC" w:rsidRDefault="00B3446B" w:rsidP="001F259D">
                  <w:pPr>
                    <w:rPr>
                      <w:rFonts w:eastAsia="Times New Roman"/>
                    </w:rPr>
                  </w:pPr>
                  <w:hyperlink r:id="rId117" w:history="1">
                    <w:r w:rsidR="003050AC" w:rsidRPr="003050AC">
                      <w:rPr>
                        <w:rStyle w:val="Hipervnculo"/>
                        <w:rFonts w:eastAsia="Times New Roman"/>
                      </w:rPr>
                      <w:t>Crear componente de autentificacion</w:t>
                    </w:r>
                  </w:hyperlink>
                  <w:r w:rsidR="003050AC"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9BDE95A" w14:textId="77777777" w:rsidR="003050AC" w:rsidRPr="003050AC" w:rsidRDefault="003050AC"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5ADCA75" w14:textId="77777777" w:rsidR="003050AC" w:rsidRPr="003050AC" w:rsidRDefault="003050AC"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73CBD27" w14:textId="77777777" w:rsidR="003050AC" w:rsidRPr="003050AC" w:rsidRDefault="003050AC" w:rsidP="001F259D">
                  <w:pPr>
                    <w:rPr>
                      <w:rFonts w:eastAsia="Times New Roman"/>
                    </w:rPr>
                  </w:pPr>
                  <w:r w:rsidRPr="003050AC">
                    <w:rPr>
                      <w:rFonts w:eastAsia="Times New Roman"/>
                    </w:rPr>
                    <w:t xml:space="preserve">  </w:t>
                  </w:r>
                </w:p>
              </w:tc>
            </w:tr>
            <w:tr w:rsidR="003050AC" w:rsidRPr="003050AC" w14:paraId="50A857BF"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CBFF877" w14:textId="77777777" w:rsidR="003050AC" w:rsidRPr="003050AC" w:rsidRDefault="00B3446B" w:rsidP="001F259D">
                  <w:pPr>
                    <w:rPr>
                      <w:rFonts w:eastAsia="Times New Roman"/>
                    </w:rPr>
                  </w:pPr>
                  <w:hyperlink r:id="rId118" w:history="1">
                    <w:r w:rsidR="003050AC" w:rsidRPr="003050AC">
                      <w:rPr>
                        <w:rStyle w:val="Hipervnculo"/>
                        <w:rFonts w:eastAsia="Times New Roman"/>
                      </w:rPr>
                      <w:t>ECC-36</w:t>
                    </w:r>
                  </w:hyperlink>
                  <w:r w:rsidR="003050AC"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BABBDDB" w14:textId="77777777" w:rsidR="003050AC" w:rsidRPr="003050AC" w:rsidRDefault="00B3446B" w:rsidP="001F259D">
                  <w:pPr>
                    <w:rPr>
                      <w:rFonts w:eastAsia="Times New Roman"/>
                    </w:rPr>
                  </w:pPr>
                  <w:hyperlink r:id="rId119" w:history="1">
                    <w:r w:rsidR="003050AC" w:rsidRPr="003050AC">
                      <w:rPr>
                        <w:rStyle w:val="Hipervnculo"/>
                        <w:rFonts w:eastAsia="Times New Roman"/>
                      </w:rPr>
                      <w:t>Crear UI Autentificacion</w:t>
                    </w:r>
                  </w:hyperlink>
                  <w:r w:rsidR="003050AC"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69F3F1D" w14:textId="77777777" w:rsidR="003050AC" w:rsidRPr="003050AC" w:rsidRDefault="003050AC"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6454374" w14:textId="77777777" w:rsidR="003050AC" w:rsidRPr="003050AC" w:rsidRDefault="003050AC"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A39A629" w14:textId="77777777" w:rsidR="003050AC" w:rsidRPr="003050AC" w:rsidRDefault="003050AC" w:rsidP="001F259D">
                  <w:pPr>
                    <w:rPr>
                      <w:rFonts w:eastAsia="Times New Roman"/>
                    </w:rPr>
                  </w:pPr>
                  <w:r w:rsidRPr="003050AC">
                    <w:rPr>
                      <w:rFonts w:eastAsia="Times New Roman"/>
                    </w:rPr>
                    <w:t xml:space="preserve">  </w:t>
                  </w:r>
                </w:p>
              </w:tc>
            </w:tr>
            <w:tr w:rsidR="003050AC" w:rsidRPr="003050AC" w14:paraId="25319D50"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53B26F5" w14:textId="77777777" w:rsidR="003050AC" w:rsidRPr="003050AC" w:rsidRDefault="00B3446B" w:rsidP="001F259D">
                  <w:pPr>
                    <w:rPr>
                      <w:rFonts w:eastAsia="Times New Roman"/>
                    </w:rPr>
                  </w:pPr>
                  <w:hyperlink r:id="rId120" w:history="1">
                    <w:r w:rsidR="003050AC" w:rsidRPr="003050AC">
                      <w:rPr>
                        <w:rStyle w:val="Hipervnculo"/>
                        <w:rFonts w:eastAsia="Times New Roman"/>
                      </w:rPr>
                      <w:t>ECC-37</w:t>
                    </w:r>
                  </w:hyperlink>
                  <w:r w:rsidR="003050AC"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952666A" w14:textId="77777777" w:rsidR="003050AC" w:rsidRPr="003050AC" w:rsidRDefault="00B3446B" w:rsidP="001F259D">
                  <w:pPr>
                    <w:rPr>
                      <w:rFonts w:eastAsia="Times New Roman"/>
                    </w:rPr>
                  </w:pPr>
                  <w:hyperlink r:id="rId121" w:history="1">
                    <w:r w:rsidR="003050AC" w:rsidRPr="003050AC">
                      <w:rPr>
                        <w:rStyle w:val="Hipervnculo"/>
                        <w:rFonts w:eastAsia="Times New Roman"/>
                      </w:rPr>
                      <w:t>Consumo de servicios backend</w:t>
                    </w:r>
                  </w:hyperlink>
                  <w:r w:rsidR="003050AC"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92FA914" w14:textId="77777777" w:rsidR="003050AC" w:rsidRPr="003050AC" w:rsidRDefault="003050AC" w:rsidP="001F259D">
                  <w:pPr>
                    <w:rPr>
                      <w:rFonts w:eastAsia="Times New Roman"/>
                    </w:rPr>
                  </w:pPr>
                  <w:r w:rsidRPr="003050AC">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476436D" w14:textId="77777777" w:rsidR="003050AC" w:rsidRPr="003050AC" w:rsidRDefault="003050AC"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8057A4D" w14:textId="77777777" w:rsidR="003050AC" w:rsidRPr="003050AC" w:rsidRDefault="003050AC" w:rsidP="001F259D">
                  <w:pPr>
                    <w:rPr>
                      <w:rFonts w:eastAsia="Times New Roman"/>
                    </w:rPr>
                  </w:pPr>
                  <w:r w:rsidRPr="003050AC">
                    <w:rPr>
                      <w:rFonts w:eastAsia="Times New Roman"/>
                    </w:rPr>
                    <w:t xml:space="preserve">  </w:t>
                  </w:r>
                </w:p>
              </w:tc>
            </w:tr>
            <w:tr w:rsidR="003050AC" w:rsidRPr="003050AC" w14:paraId="358DF775"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B6CC885" w14:textId="77777777" w:rsidR="003050AC" w:rsidRPr="003050AC" w:rsidRDefault="00B3446B" w:rsidP="001F259D">
                  <w:pPr>
                    <w:rPr>
                      <w:rFonts w:eastAsia="Times New Roman"/>
                    </w:rPr>
                  </w:pPr>
                  <w:hyperlink r:id="rId122" w:history="1">
                    <w:r w:rsidR="003050AC" w:rsidRPr="003050AC">
                      <w:rPr>
                        <w:rStyle w:val="Hipervnculo"/>
                        <w:rFonts w:eastAsia="Times New Roman"/>
                      </w:rPr>
                      <w:t>ECC-75</w:t>
                    </w:r>
                  </w:hyperlink>
                  <w:r w:rsidR="003050AC"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7559AF1" w14:textId="77777777" w:rsidR="003050AC" w:rsidRPr="003050AC" w:rsidRDefault="00B3446B" w:rsidP="001F259D">
                  <w:pPr>
                    <w:rPr>
                      <w:rFonts w:eastAsia="Times New Roman"/>
                    </w:rPr>
                  </w:pPr>
                  <w:hyperlink r:id="rId123" w:history="1">
                    <w:r w:rsidR="003050AC" w:rsidRPr="003050AC">
                      <w:rPr>
                        <w:rStyle w:val="Hipervnculo"/>
                        <w:rFonts w:eastAsia="Times New Roman"/>
                      </w:rPr>
                      <w:t>Aplicación mobil ejecutable para Andr...</w:t>
                    </w:r>
                  </w:hyperlink>
                  <w:r w:rsidR="003050AC"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A25D682" w14:textId="77777777" w:rsidR="003050AC" w:rsidRPr="003050AC" w:rsidRDefault="003050AC" w:rsidP="001F259D">
                  <w:pPr>
                    <w:rPr>
                      <w:rFonts w:eastAsia="Times New Roman"/>
                    </w:rPr>
                  </w:pPr>
                  <w:r w:rsidRPr="003050AC">
                    <w:rPr>
                      <w:rFonts w:eastAsia="Times New Roman"/>
                    </w:rPr>
                    <w:t xml:space="preserve">No Funcional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8A31398" w14:textId="77777777" w:rsidR="003050AC" w:rsidRPr="003050AC" w:rsidRDefault="003050AC"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33363F2" w14:textId="77777777" w:rsidR="003050AC" w:rsidRPr="003050AC" w:rsidRDefault="003050AC" w:rsidP="001F259D">
                  <w:pPr>
                    <w:rPr>
                      <w:rFonts w:eastAsia="Times New Roman"/>
                    </w:rPr>
                  </w:pPr>
                  <w:r w:rsidRPr="003050AC">
                    <w:rPr>
                      <w:rFonts w:eastAsia="Times New Roman"/>
                    </w:rPr>
                    <w:t xml:space="preserve">  </w:t>
                  </w:r>
                </w:p>
              </w:tc>
            </w:tr>
            <w:tr w:rsidR="003050AC" w:rsidRPr="003050AC" w14:paraId="6F2362C6"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25B145B" w14:textId="77777777" w:rsidR="003050AC" w:rsidRPr="003050AC" w:rsidRDefault="00B3446B" w:rsidP="001F259D">
                  <w:pPr>
                    <w:rPr>
                      <w:rFonts w:eastAsia="Times New Roman"/>
                    </w:rPr>
                  </w:pPr>
                  <w:hyperlink r:id="rId124" w:history="1">
                    <w:r w:rsidR="003050AC" w:rsidRPr="003050AC">
                      <w:rPr>
                        <w:rStyle w:val="Hipervnculo"/>
                        <w:rFonts w:eastAsia="Times New Roman"/>
                      </w:rPr>
                      <w:t>ECC-80</w:t>
                    </w:r>
                  </w:hyperlink>
                  <w:r w:rsidR="003050AC" w:rsidRP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B289A2A" w14:textId="77777777" w:rsidR="003050AC" w:rsidRPr="003050AC" w:rsidRDefault="00B3446B" w:rsidP="001F259D">
                  <w:pPr>
                    <w:rPr>
                      <w:rFonts w:eastAsia="Times New Roman"/>
                    </w:rPr>
                  </w:pPr>
                  <w:hyperlink r:id="rId125" w:history="1">
                    <w:r w:rsidR="003050AC" w:rsidRPr="003050AC">
                      <w:rPr>
                        <w:rStyle w:val="Hipervnculo"/>
                        <w:rFonts w:eastAsia="Times New Roman"/>
                      </w:rPr>
                      <w:t>Los datos de autenticación [usuario y...</w:t>
                    </w:r>
                  </w:hyperlink>
                  <w:r w:rsidR="003050AC" w:rsidRP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FAEEC16" w14:textId="77777777" w:rsidR="003050AC" w:rsidRPr="003050AC" w:rsidRDefault="003050AC" w:rsidP="001F259D">
                  <w:pPr>
                    <w:rPr>
                      <w:rFonts w:eastAsia="Times New Roman"/>
                    </w:rPr>
                  </w:pPr>
                  <w:r w:rsidRPr="003050AC">
                    <w:rPr>
                      <w:rFonts w:eastAsia="Times New Roman"/>
                    </w:rPr>
                    <w:t xml:space="preserve">No Funcional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4A3F5FC" w14:textId="77777777" w:rsidR="003050AC" w:rsidRPr="003050AC" w:rsidRDefault="003050AC" w:rsidP="001F259D">
                  <w:pPr>
                    <w:rPr>
                      <w:rFonts w:eastAsia="Times New Roman"/>
                    </w:rPr>
                  </w:pPr>
                  <w:r w:rsidRPr="003050AC">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120B743" w14:textId="77777777" w:rsidR="003050AC" w:rsidRPr="003050AC" w:rsidRDefault="003050AC" w:rsidP="001F259D">
                  <w:pPr>
                    <w:rPr>
                      <w:rFonts w:eastAsia="Times New Roman"/>
                    </w:rPr>
                  </w:pPr>
                  <w:r w:rsidRPr="003050AC">
                    <w:rPr>
                      <w:rFonts w:eastAsia="Times New Roman"/>
                    </w:rPr>
                    <w:t xml:space="preserve">  </w:t>
                  </w:r>
                </w:p>
              </w:tc>
            </w:tr>
          </w:tbl>
          <w:p w14:paraId="3B91332D" w14:textId="77777777" w:rsidR="003050AC" w:rsidRPr="003050AC" w:rsidRDefault="003050AC" w:rsidP="001F259D">
            <w:pPr>
              <w:rPr>
                <w:rFonts w:eastAsia="Times New Roman"/>
              </w:rPr>
            </w:pPr>
          </w:p>
        </w:tc>
      </w:tr>
      <w:tr w:rsidR="003050AC" w:rsidRPr="003050AC" w14:paraId="340A0682"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D78D0F9" w14:textId="77777777" w:rsidR="003050AC" w:rsidRPr="003050AC" w:rsidRDefault="003050AC" w:rsidP="001F259D">
            <w:pPr>
              <w:rPr>
                <w:rFonts w:eastAsia="Times New Roman"/>
                <w:sz w:val="24"/>
                <w:szCs w:val="24"/>
              </w:rPr>
            </w:pPr>
            <w:r w:rsidRPr="003050AC">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EF5BABE" w14:textId="77777777" w:rsidR="003050AC" w:rsidRPr="003050AC" w:rsidRDefault="003050AC" w:rsidP="001F259D">
            <w:pPr>
              <w:rPr>
                <w:rFonts w:eastAsia="Times New Roman"/>
              </w:rPr>
            </w:pPr>
            <w:r w:rsidRPr="003050AC">
              <w:rPr>
                <w:rFonts w:eastAsia="Times New Roman"/>
              </w:rPr>
              <w:t>Sprint 1</w:t>
            </w:r>
          </w:p>
        </w:tc>
      </w:tr>
    </w:tbl>
    <w:p w14:paraId="7FA869E3" w14:textId="41562CAE" w:rsidR="003050AC" w:rsidRDefault="003050AC" w:rsidP="003050AC">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3050AC" w14:paraId="6D724661" w14:textId="77777777" w:rsidTr="001F259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B830C0D" w14:textId="77777777" w:rsidR="003050AC" w:rsidRDefault="003050AC" w:rsidP="001F259D">
            <w:pPr>
              <w:pStyle w:val="Ttulo3"/>
              <w:rPr>
                <w:rFonts w:eastAsia="Times New Roman"/>
                <w:sz w:val="27"/>
                <w:szCs w:val="27"/>
              </w:rPr>
            </w:pPr>
            <w:bookmarkStart w:id="21" w:name="_Toc49275857"/>
            <w:r>
              <w:rPr>
                <w:rFonts w:eastAsia="Times New Roman"/>
              </w:rPr>
              <w:t>[ECC-7] </w:t>
            </w:r>
            <w:hyperlink r:id="rId126" w:history="1">
              <w:r>
                <w:rPr>
                  <w:rStyle w:val="Hipervnculo"/>
                  <w:rFonts w:eastAsia="Times New Roman"/>
                </w:rPr>
                <w:t>Como Usuario quiero capturar la foto de la guia en la aplicación cuando el paquete se encuentre en la banda</w:t>
              </w:r>
              <w:bookmarkEnd w:id="21"/>
            </w:hyperlink>
          </w:p>
        </w:tc>
      </w:tr>
      <w:tr w:rsidR="003050AC" w14:paraId="66B680DF"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402FA96" w14:textId="77777777" w:rsidR="003050AC" w:rsidRDefault="003050AC" w:rsidP="001F259D">
            <w:pPr>
              <w:rPr>
                <w:rFonts w:eastAsia="Times New Roman"/>
              </w:rPr>
            </w:pPr>
            <w:r>
              <w:rPr>
                <w:rFonts w:eastAsia="Times New Roman"/>
                <w:b/>
                <w:bCs/>
              </w:rPr>
              <w:t>Estado: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154365E" w14:textId="77777777" w:rsidR="003050AC" w:rsidRDefault="003050AC" w:rsidP="001F259D">
            <w:pPr>
              <w:rPr>
                <w:rFonts w:eastAsia="Times New Roman"/>
              </w:rPr>
            </w:pPr>
            <w:r>
              <w:rPr>
                <w:rFonts w:eastAsia="Times New Roman"/>
              </w:rPr>
              <w:t>Tareas por hacer</w:t>
            </w:r>
          </w:p>
        </w:tc>
      </w:tr>
      <w:tr w:rsidR="003050AC" w14:paraId="1907D610"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7AEB38" w14:textId="77777777" w:rsidR="003050AC" w:rsidRDefault="003050AC" w:rsidP="001F259D">
            <w:pPr>
              <w:rPr>
                <w:rFonts w:eastAsia="Times New Roman"/>
              </w:rPr>
            </w:pPr>
            <w:r>
              <w:rPr>
                <w:rFonts w:eastAsia="Times New Roman"/>
                <w:b/>
                <w:bCs/>
              </w:rPr>
              <w:t>Proyecto: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09E6EA7" w14:textId="77777777" w:rsidR="003050AC" w:rsidRDefault="00B3446B" w:rsidP="001F259D">
            <w:pPr>
              <w:rPr>
                <w:rFonts w:eastAsia="Times New Roman"/>
              </w:rPr>
            </w:pPr>
            <w:hyperlink r:id="rId127" w:history="1">
              <w:r w:rsidR="003050AC">
                <w:rPr>
                  <w:rStyle w:val="Hipervnculo"/>
                  <w:rFonts w:eastAsia="Times New Roman"/>
                </w:rPr>
                <w:t>EAS_CAPTURA_COGNITIVA</w:t>
              </w:r>
            </w:hyperlink>
          </w:p>
        </w:tc>
      </w:tr>
    </w:tbl>
    <w:p w14:paraId="5CABE2AD" w14:textId="77777777" w:rsidR="003050AC" w:rsidRDefault="003050AC" w:rsidP="003050AC">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2816"/>
        <w:gridCol w:w="1878"/>
        <w:gridCol w:w="2816"/>
      </w:tblGrid>
      <w:tr w:rsidR="003050AC" w14:paraId="75906D4B"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923EFE6" w14:textId="77777777" w:rsidR="003050AC" w:rsidRDefault="003050AC" w:rsidP="001F259D">
            <w:pPr>
              <w:rPr>
                <w:rFonts w:eastAsia="Times New Roman"/>
              </w:rPr>
            </w:pPr>
            <w:r>
              <w:rPr>
                <w:rFonts w:eastAsia="Times New Roman"/>
                <w:b/>
                <w:bCs/>
              </w:rPr>
              <w:t>Tipo:</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B7175C" w14:textId="77777777" w:rsidR="003050AC" w:rsidRDefault="003050AC" w:rsidP="001F259D">
            <w:pPr>
              <w:rPr>
                <w:rFonts w:eastAsia="Times New Roman"/>
              </w:rPr>
            </w:pPr>
            <w:r>
              <w:rPr>
                <w:rFonts w:eastAsia="Times New Roman"/>
              </w:rPr>
              <w:t xml:space="preserve">Historia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507DEDE" w14:textId="77777777" w:rsidR="003050AC" w:rsidRDefault="003050AC" w:rsidP="001F259D">
            <w:pPr>
              <w:rPr>
                <w:rFonts w:eastAsia="Times New Roman"/>
              </w:rPr>
            </w:pPr>
            <w:r>
              <w:rPr>
                <w:rFonts w:eastAsia="Times New Roman"/>
                <w:b/>
                <w:bCs/>
              </w:rPr>
              <w:t>Prioridad:</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9FDB833" w14:textId="77777777" w:rsidR="003050AC" w:rsidRDefault="003050AC" w:rsidP="001F259D">
            <w:pPr>
              <w:rPr>
                <w:rFonts w:eastAsia="Times New Roman"/>
              </w:rPr>
            </w:pPr>
            <w:r>
              <w:rPr>
                <w:rFonts w:eastAsia="Times New Roman"/>
              </w:rPr>
              <w:t xml:space="preserve">Medium </w:t>
            </w:r>
          </w:p>
        </w:tc>
      </w:tr>
      <w:tr w:rsidR="003050AC" w14:paraId="4F88EB79"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0BDBE3F" w14:textId="77777777" w:rsidR="003050AC" w:rsidRDefault="003050AC" w:rsidP="001F259D">
            <w:pPr>
              <w:rPr>
                <w:rFonts w:eastAsia="Times New Roman"/>
              </w:rPr>
            </w:pPr>
            <w:r>
              <w:rPr>
                <w:rFonts w:eastAsia="Times New Roman"/>
                <w:b/>
                <w:bCs/>
              </w:rPr>
              <w:t>Informador: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A385539" w14:textId="77777777" w:rsidR="003050AC" w:rsidRDefault="00B3446B" w:rsidP="001F259D">
            <w:pPr>
              <w:rPr>
                <w:rFonts w:eastAsia="Times New Roman"/>
              </w:rPr>
            </w:pPr>
            <w:hyperlink r:id="rId128" w:history="1">
              <w:r w:rsidR="003050AC">
                <w:rPr>
                  <w:rStyle w:val="Hipervnculo"/>
                  <w:rFonts w:eastAsia="Times New Roman"/>
                </w:rPr>
                <w:t xml:space="preserve">GermanSilva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E2A397B" w14:textId="77777777" w:rsidR="003050AC" w:rsidRDefault="003050AC" w:rsidP="001F259D">
            <w:pPr>
              <w:rPr>
                <w:rFonts w:eastAsia="Times New Roman"/>
              </w:rPr>
            </w:pPr>
            <w:r>
              <w:rPr>
                <w:rFonts w:eastAsia="Times New Roman"/>
                <w:b/>
                <w:bCs/>
              </w:rPr>
              <w:t>Responsable: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4EC125A" w14:textId="77777777" w:rsidR="003050AC" w:rsidRDefault="003050AC" w:rsidP="001F259D">
            <w:pPr>
              <w:rPr>
                <w:rFonts w:eastAsia="Times New Roman"/>
              </w:rPr>
            </w:pPr>
            <w:r>
              <w:rPr>
                <w:rFonts w:eastAsia="Times New Roman"/>
              </w:rPr>
              <w:t xml:space="preserve">sin asignar </w:t>
            </w:r>
          </w:p>
        </w:tc>
      </w:tr>
    </w:tbl>
    <w:p w14:paraId="52BE668F" w14:textId="77777777" w:rsidR="003050AC" w:rsidRDefault="003050AC" w:rsidP="003050AC">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3050AC" w14:paraId="712325DD"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D716179" w14:textId="77777777" w:rsidR="003050AC" w:rsidRDefault="003050AC" w:rsidP="001F259D">
            <w:pPr>
              <w:rPr>
                <w:rFonts w:eastAsia="Times New Roman"/>
              </w:rPr>
            </w:pPr>
            <w:r>
              <w:rPr>
                <w:rFonts w:eastAsia="Times New Roman"/>
                <w:b/>
                <w:bCs/>
              </w:rPr>
              <w:lastRenderedPageBreak/>
              <w:t>Subtareas: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tbl>
            <w:tblPr>
              <w:tblW w:w="5000" w:type="pct"/>
              <w:shd w:val="clear" w:color="auto" w:fill="FFFFFF"/>
              <w:tblCellMar>
                <w:left w:w="0" w:type="dxa"/>
                <w:right w:w="0" w:type="dxa"/>
              </w:tblCellMar>
              <w:tblLook w:val="04A0" w:firstRow="1" w:lastRow="0" w:firstColumn="1" w:lastColumn="0" w:noHBand="0" w:noVBand="1"/>
            </w:tblPr>
            <w:tblGrid>
              <w:gridCol w:w="830"/>
              <w:gridCol w:w="1859"/>
              <w:gridCol w:w="1467"/>
              <w:gridCol w:w="1862"/>
              <w:gridCol w:w="1416"/>
            </w:tblGrid>
            <w:tr w:rsidR="003050AC" w14:paraId="09714FCF"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1B563E2" w14:textId="77777777" w:rsidR="003050AC" w:rsidRDefault="003050AC" w:rsidP="001F259D">
                  <w:pPr>
                    <w:rPr>
                      <w:rFonts w:eastAsia="Times New Roman"/>
                    </w:rPr>
                  </w:pPr>
                  <w:r>
                    <w:rPr>
                      <w:rFonts w:eastAsia="Times New Roman"/>
                      <w:b/>
                      <w:bCs/>
                    </w:rPr>
                    <w:t>Clave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6C59192" w14:textId="77777777" w:rsidR="003050AC" w:rsidRDefault="003050AC" w:rsidP="001F259D">
                  <w:pPr>
                    <w:rPr>
                      <w:rFonts w:eastAsia="Times New Roman"/>
                    </w:rPr>
                  </w:pPr>
                  <w:r>
                    <w:rPr>
                      <w:rFonts w:eastAsia="Times New Roman"/>
                      <w:b/>
                      <w:bCs/>
                    </w:rPr>
                    <w:t>Resumen</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46E57EB" w14:textId="77777777" w:rsidR="003050AC" w:rsidRDefault="003050AC" w:rsidP="001F259D">
                  <w:pPr>
                    <w:rPr>
                      <w:rFonts w:eastAsia="Times New Roman"/>
                    </w:rPr>
                  </w:pPr>
                  <w:r>
                    <w:rPr>
                      <w:rFonts w:eastAsia="Times New Roman"/>
                      <w:b/>
                      <w:bCs/>
                    </w:rPr>
                    <w:t>Tipo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82FAFF6" w14:textId="77777777" w:rsidR="003050AC" w:rsidRDefault="003050AC" w:rsidP="001F259D">
                  <w:pPr>
                    <w:rPr>
                      <w:rFonts w:eastAsia="Times New Roman"/>
                    </w:rPr>
                  </w:pPr>
                  <w:r>
                    <w:rPr>
                      <w:rFonts w:eastAsia="Times New Roman"/>
                      <w:b/>
                      <w:bCs/>
                    </w:rPr>
                    <w:t>Estado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87E1ED3" w14:textId="77777777" w:rsidR="003050AC" w:rsidRDefault="003050AC" w:rsidP="001F259D">
                  <w:pPr>
                    <w:rPr>
                      <w:rFonts w:eastAsia="Times New Roman"/>
                    </w:rPr>
                  </w:pPr>
                  <w:r>
                    <w:rPr>
                      <w:rFonts w:eastAsia="Times New Roman"/>
                      <w:b/>
                      <w:bCs/>
                    </w:rPr>
                    <w:t>Responsable</w:t>
                  </w:r>
                </w:p>
              </w:tc>
            </w:tr>
            <w:tr w:rsidR="003050AC" w14:paraId="783E8446"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B0F72CB" w14:textId="77777777" w:rsidR="003050AC" w:rsidRDefault="00B3446B" w:rsidP="001F259D">
                  <w:pPr>
                    <w:rPr>
                      <w:rFonts w:eastAsia="Times New Roman"/>
                    </w:rPr>
                  </w:pPr>
                  <w:hyperlink r:id="rId129" w:history="1">
                    <w:r w:rsidR="003050AC">
                      <w:rPr>
                        <w:rStyle w:val="Hipervnculo"/>
                        <w:rFonts w:eastAsia="Times New Roman"/>
                      </w:rPr>
                      <w:t>ECC-47</w:t>
                    </w:r>
                  </w:hyperlink>
                  <w:r w:rsid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AB3B13B" w14:textId="77777777" w:rsidR="003050AC" w:rsidRDefault="00B3446B" w:rsidP="001F259D">
                  <w:pPr>
                    <w:rPr>
                      <w:rFonts w:eastAsia="Times New Roman"/>
                    </w:rPr>
                  </w:pPr>
                  <w:hyperlink r:id="rId130" w:history="1">
                    <w:r w:rsidR="003050AC">
                      <w:rPr>
                        <w:rStyle w:val="Hipervnculo"/>
                        <w:rFonts w:eastAsia="Times New Roman"/>
                      </w:rPr>
                      <w:t>Crear vista de captura</w:t>
                    </w:r>
                  </w:hyperlink>
                  <w:r w:rsid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AA31C51" w14:textId="77777777" w:rsidR="003050AC" w:rsidRDefault="003050AC"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E82413E" w14:textId="77777777" w:rsidR="003050AC" w:rsidRDefault="003050A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60DBDFE" w14:textId="77777777" w:rsidR="003050AC" w:rsidRDefault="003050AC" w:rsidP="001F259D">
                  <w:pPr>
                    <w:rPr>
                      <w:rFonts w:eastAsia="Times New Roman"/>
                    </w:rPr>
                  </w:pPr>
                  <w:r>
                    <w:rPr>
                      <w:rFonts w:eastAsia="Times New Roman"/>
                    </w:rPr>
                    <w:t xml:space="preserve">  </w:t>
                  </w:r>
                </w:p>
              </w:tc>
            </w:tr>
            <w:tr w:rsidR="003050AC" w14:paraId="76082B47"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1656AD1" w14:textId="77777777" w:rsidR="003050AC" w:rsidRDefault="00B3446B" w:rsidP="001F259D">
                  <w:pPr>
                    <w:rPr>
                      <w:rFonts w:eastAsia="Times New Roman"/>
                    </w:rPr>
                  </w:pPr>
                  <w:hyperlink r:id="rId131" w:history="1">
                    <w:r w:rsidR="003050AC">
                      <w:rPr>
                        <w:rStyle w:val="Hipervnculo"/>
                        <w:rFonts w:eastAsia="Times New Roman"/>
                      </w:rPr>
                      <w:t>ECC-46</w:t>
                    </w:r>
                  </w:hyperlink>
                  <w:r w:rsid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ABF914A" w14:textId="77777777" w:rsidR="003050AC" w:rsidRDefault="00B3446B" w:rsidP="001F259D">
                  <w:pPr>
                    <w:rPr>
                      <w:rFonts w:eastAsia="Times New Roman"/>
                    </w:rPr>
                  </w:pPr>
                  <w:hyperlink r:id="rId132" w:history="1">
                    <w:r w:rsidR="003050AC">
                      <w:rPr>
                        <w:rStyle w:val="Hipervnculo"/>
                        <w:rFonts w:eastAsia="Times New Roman"/>
                      </w:rPr>
                      <w:t>Habilitar captura de camara</w:t>
                    </w:r>
                  </w:hyperlink>
                  <w:r w:rsid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235BB05" w14:textId="77777777" w:rsidR="003050AC" w:rsidRDefault="003050AC"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548177" w14:textId="77777777" w:rsidR="003050AC" w:rsidRDefault="003050A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EF7731D" w14:textId="77777777" w:rsidR="003050AC" w:rsidRDefault="003050AC" w:rsidP="001F259D">
                  <w:pPr>
                    <w:rPr>
                      <w:rFonts w:eastAsia="Times New Roman"/>
                    </w:rPr>
                  </w:pPr>
                  <w:r>
                    <w:rPr>
                      <w:rFonts w:eastAsia="Times New Roman"/>
                    </w:rPr>
                    <w:t xml:space="preserve">  </w:t>
                  </w:r>
                </w:p>
              </w:tc>
            </w:tr>
            <w:tr w:rsidR="003050AC" w14:paraId="49575D23"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2712A6C" w14:textId="77777777" w:rsidR="003050AC" w:rsidRDefault="00B3446B" w:rsidP="001F259D">
                  <w:pPr>
                    <w:rPr>
                      <w:rFonts w:eastAsia="Times New Roman"/>
                    </w:rPr>
                  </w:pPr>
                  <w:hyperlink r:id="rId133" w:history="1">
                    <w:r w:rsidR="003050AC">
                      <w:rPr>
                        <w:rStyle w:val="Hipervnculo"/>
                        <w:rFonts w:eastAsia="Times New Roman"/>
                      </w:rPr>
                      <w:t>ECC-48</w:t>
                    </w:r>
                  </w:hyperlink>
                  <w:r w:rsid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A752CCE" w14:textId="77777777" w:rsidR="003050AC" w:rsidRDefault="00B3446B" w:rsidP="001F259D">
                  <w:pPr>
                    <w:rPr>
                      <w:rFonts w:eastAsia="Times New Roman"/>
                    </w:rPr>
                  </w:pPr>
                  <w:hyperlink r:id="rId134" w:history="1">
                    <w:r w:rsidR="003050AC">
                      <w:rPr>
                        <w:rStyle w:val="Hipervnculo"/>
                        <w:rFonts w:eastAsia="Times New Roman"/>
                      </w:rPr>
                      <w:t xml:space="preserve">Crear componente de captura </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C449DD3" w14:textId="77777777" w:rsidR="003050AC" w:rsidRDefault="003050AC"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F6769F7" w14:textId="77777777" w:rsidR="003050AC" w:rsidRDefault="003050A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D58F90E" w14:textId="77777777" w:rsidR="003050AC" w:rsidRDefault="003050AC" w:rsidP="001F259D">
                  <w:pPr>
                    <w:rPr>
                      <w:rFonts w:eastAsia="Times New Roman"/>
                    </w:rPr>
                  </w:pPr>
                  <w:r>
                    <w:rPr>
                      <w:rFonts w:eastAsia="Times New Roman"/>
                    </w:rPr>
                    <w:t xml:space="preserve">  </w:t>
                  </w:r>
                </w:p>
              </w:tc>
            </w:tr>
            <w:tr w:rsidR="003050AC" w14:paraId="78448804"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79CD365" w14:textId="77777777" w:rsidR="003050AC" w:rsidRDefault="00B3446B" w:rsidP="001F259D">
                  <w:pPr>
                    <w:rPr>
                      <w:rFonts w:eastAsia="Times New Roman"/>
                    </w:rPr>
                  </w:pPr>
                  <w:hyperlink r:id="rId135" w:history="1">
                    <w:r w:rsidR="003050AC">
                      <w:rPr>
                        <w:rStyle w:val="Hipervnculo"/>
                        <w:rFonts w:eastAsia="Times New Roman"/>
                      </w:rPr>
                      <w:t>ECC-83</w:t>
                    </w:r>
                  </w:hyperlink>
                  <w:r w:rsid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6668EB4" w14:textId="77777777" w:rsidR="003050AC" w:rsidRDefault="00B3446B" w:rsidP="001F259D">
                  <w:pPr>
                    <w:rPr>
                      <w:rFonts w:eastAsia="Times New Roman"/>
                    </w:rPr>
                  </w:pPr>
                  <w:hyperlink r:id="rId136" w:history="1">
                    <w:r w:rsidR="003050AC">
                      <w:rPr>
                        <w:rStyle w:val="Hipervnculo"/>
                        <w:rFonts w:eastAsia="Times New Roman"/>
                      </w:rPr>
                      <w:t>Soporte a negocio, debe garantizar el...</w:t>
                    </w:r>
                  </w:hyperlink>
                  <w:r w:rsid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77D4E07" w14:textId="77777777" w:rsidR="003050AC" w:rsidRDefault="003050AC" w:rsidP="001F259D">
                  <w:pPr>
                    <w:rPr>
                      <w:rFonts w:eastAsia="Times New Roman"/>
                    </w:rPr>
                  </w:pPr>
                  <w:r>
                    <w:rPr>
                      <w:rFonts w:eastAsia="Times New Roman"/>
                    </w:rPr>
                    <w:t xml:space="preserve">No Funcional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D275D0E" w14:textId="77777777" w:rsidR="003050AC" w:rsidRDefault="003050A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A2994F7" w14:textId="77777777" w:rsidR="003050AC" w:rsidRDefault="003050AC" w:rsidP="001F259D">
                  <w:pPr>
                    <w:rPr>
                      <w:rFonts w:eastAsia="Times New Roman"/>
                    </w:rPr>
                  </w:pPr>
                  <w:r>
                    <w:rPr>
                      <w:rFonts w:eastAsia="Times New Roman"/>
                    </w:rPr>
                    <w:t xml:space="preserve">  </w:t>
                  </w:r>
                </w:p>
              </w:tc>
            </w:tr>
          </w:tbl>
          <w:p w14:paraId="7822FBCF" w14:textId="77777777" w:rsidR="003050AC" w:rsidRDefault="003050AC" w:rsidP="001F259D">
            <w:pPr>
              <w:rPr>
                <w:rFonts w:eastAsia="Times New Roman"/>
              </w:rPr>
            </w:pPr>
          </w:p>
        </w:tc>
      </w:tr>
      <w:tr w:rsidR="003050AC" w14:paraId="00273C1E"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C707E40" w14:textId="77777777" w:rsidR="003050AC" w:rsidRDefault="003050AC" w:rsidP="001F259D">
            <w:pPr>
              <w:rPr>
                <w:rFonts w:eastAsia="Times New Roman"/>
                <w:sz w:val="24"/>
                <w:szCs w:val="24"/>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2A85DE7" w14:textId="77777777" w:rsidR="003050AC" w:rsidRDefault="003050AC" w:rsidP="001F259D">
            <w:pPr>
              <w:rPr>
                <w:rFonts w:eastAsia="Times New Roman"/>
              </w:rPr>
            </w:pPr>
          </w:p>
        </w:tc>
      </w:tr>
    </w:tbl>
    <w:p w14:paraId="7C39EC2A" w14:textId="77777777" w:rsidR="003050AC" w:rsidRDefault="003050AC" w:rsidP="003050AC">
      <w:pPr>
        <w:rPr>
          <w:rFonts w:eastAsia="Times New Roman"/>
        </w:rPr>
      </w:pPr>
      <w:r>
        <w:rPr>
          <w:rFonts w:eastAsia="Times New Roman"/>
        </w:rPr>
        <w:t xml:space="preserve"> </w:t>
      </w: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3050AC" w14:paraId="335C95DB" w14:textId="77777777" w:rsidTr="001F259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F71948C" w14:textId="77777777" w:rsidR="003050AC" w:rsidRDefault="003050AC" w:rsidP="001F259D">
            <w:pPr>
              <w:pStyle w:val="Ttulo3"/>
              <w:rPr>
                <w:rFonts w:eastAsia="Times New Roman"/>
                <w:sz w:val="27"/>
                <w:szCs w:val="27"/>
              </w:rPr>
            </w:pPr>
            <w:bookmarkStart w:id="22" w:name="_Toc49275858"/>
            <w:r>
              <w:rPr>
                <w:rFonts w:eastAsia="Times New Roman"/>
              </w:rPr>
              <w:t>[ECC-8] </w:t>
            </w:r>
            <w:hyperlink r:id="rId137" w:history="1">
              <w:r>
                <w:rPr>
                  <w:rStyle w:val="Hipervnculo"/>
                  <w:rFonts w:eastAsia="Times New Roman"/>
                </w:rPr>
                <w:t>Como Usuario quiero que se permita capturar una nueva foto cuando la primera presenta dificultades de visualización</w:t>
              </w:r>
              <w:bookmarkEnd w:id="22"/>
            </w:hyperlink>
          </w:p>
        </w:tc>
      </w:tr>
      <w:tr w:rsidR="003050AC" w14:paraId="2EEE23D4"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1EDB89F" w14:textId="77777777" w:rsidR="003050AC" w:rsidRDefault="003050AC" w:rsidP="001F259D">
            <w:pPr>
              <w:rPr>
                <w:rFonts w:eastAsia="Times New Roman"/>
              </w:rPr>
            </w:pPr>
            <w:r>
              <w:rPr>
                <w:rFonts w:eastAsia="Times New Roman"/>
                <w:b/>
                <w:bCs/>
              </w:rPr>
              <w:t>Estado: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7D058DF" w14:textId="77777777" w:rsidR="003050AC" w:rsidRDefault="003050AC" w:rsidP="001F259D">
            <w:pPr>
              <w:rPr>
                <w:rFonts w:eastAsia="Times New Roman"/>
              </w:rPr>
            </w:pPr>
            <w:r>
              <w:rPr>
                <w:rFonts w:eastAsia="Times New Roman"/>
              </w:rPr>
              <w:t>Tareas por hacer</w:t>
            </w:r>
          </w:p>
        </w:tc>
      </w:tr>
      <w:tr w:rsidR="003050AC" w14:paraId="30ED1492"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0E14B12" w14:textId="77777777" w:rsidR="003050AC" w:rsidRDefault="003050AC" w:rsidP="001F259D">
            <w:pPr>
              <w:rPr>
                <w:rFonts w:eastAsia="Times New Roman"/>
              </w:rPr>
            </w:pPr>
            <w:r>
              <w:rPr>
                <w:rFonts w:eastAsia="Times New Roman"/>
                <w:b/>
                <w:bCs/>
              </w:rPr>
              <w:t>Proyecto: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E0996DA" w14:textId="77777777" w:rsidR="003050AC" w:rsidRDefault="00B3446B" w:rsidP="001F259D">
            <w:pPr>
              <w:rPr>
                <w:rFonts w:eastAsia="Times New Roman"/>
              </w:rPr>
            </w:pPr>
            <w:hyperlink r:id="rId138" w:history="1">
              <w:r w:rsidR="003050AC">
                <w:rPr>
                  <w:rStyle w:val="Hipervnculo"/>
                  <w:rFonts w:eastAsia="Times New Roman"/>
                </w:rPr>
                <w:t>EAS_CAPTURA_COGNITIVA</w:t>
              </w:r>
            </w:hyperlink>
          </w:p>
        </w:tc>
      </w:tr>
    </w:tbl>
    <w:p w14:paraId="123AEF25" w14:textId="77777777" w:rsidR="003050AC" w:rsidRDefault="003050AC" w:rsidP="003050AC">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2816"/>
        <w:gridCol w:w="1878"/>
        <w:gridCol w:w="2816"/>
      </w:tblGrid>
      <w:tr w:rsidR="003050AC" w14:paraId="7978AED7"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9F52A91" w14:textId="77777777" w:rsidR="003050AC" w:rsidRDefault="003050AC" w:rsidP="001F259D">
            <w:pPr>
              <w:rPr>
                <w:rFonts w:eastAsia="Times New Roman"/>
              </w:rPr>
            </w:pPr>
            <w:r>
              <w:rPr>
                <w:rFonts w:eastAsia="Times New Roman"/>
                <w:b/>
                <w:bCs/>
              </w:rPr>
              <w:t>Tipo:</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D6EEB7F" w14:textId="77777777" w:rsidR="003050AC" w:rsidRDefault="003050AC" w:rsidP="001F259D">
            <w:pPr>
              <w:rPr>
                <w:rFonts w:eastAsia="Times New Roman"/>
              </w:rPr>
            </w:pPr>
            <w:r>
              <w:rPr>
                <w:rFonts w:eastAsia="Times New Roman"/>
              </w:rPr>
              <w:t xml:space="preserve">Historia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34D337D" w14:textId="77777777" w:rsidR="003050AC" w:rsidRDefault="003050AC" w:rsidP="001F259D">
            <w:pPr>
              <w:rPr>
                <w:rFonts w:eastAsia="Times New Roman"/>
              </w:rPr>
            </w:pPr>
            <w:r>
              <w:rPr>
                <w:rFonts w:eastAsia="Times New Roman"/>
                <w:b/>
                <w:bCs/>
              </w:rPr>
              <w:t>Prioridad:</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3BD1FC6" w14:textId="77777777" w:rsidR="003050AC" w:rsidRDefault="003050AC" w:rsidP="001F259D">
            <w:pPr>
              <w:rPr>
                <w:rFonts w:eastAsia="Times New Roman"/>
              </w:rPr>
            </w:pPr>
            <w:r>
              <w:rPr>
                <w:rFonts w:eastAsia="Times New Roman"/>
              </w:rPr>
              <w:t xml:space="preserve">Medium </w:t>
            </w:r>
          </w:p>
        </w:tc>
      </w:tr>
      <w:tr w:rsidR="003050AC" w14:paraId="2653D180"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5D86BFD" w14:textId="77777777" w:rsidR="003050AC" w:rsidRDefault="003050AC" w:rsidP="001F259D">
            <w:pPr>
              <w:rPr>
                <w:rFonts w:eastAsia="Times New Roman"/>
              </w:rPr>
            </w:pPr>
            <w:r>
              <w:rPr>
                <w:rFonts w:eastAsia="Times New Roman"/>
                <w:b/>
                <w:bCs/>
              </w:rPr>
              <w:t>Informador: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AB38260" w14:textId="77777777" w:rsidR="003050AC" w:rsidRDefault="00B3446B" w:rsidP="001F259D">
            <w:pPr>
              <w:rPr>
                <w:rFonts w:eastAsia="Times New Roman"/>
              </w:rPr>
            </w:pPr>
            <w:hyperlink r:id="rId139" w:history="1">
              <w:r w:rsidR="003050AC">
                <w:rPr>
                  <w:rStyle w:val="Hipervnculo"/>
                  <w:rFonts w:eastAsia="Times New Roman"/>
                </w:rPr>
                <w:t xml:space="preserve">GermanSilva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39DA94A" w14:textId="77777777" w:rsidR="003050AC" w:rsidRDefault="003050AC" w:rsidP="001F259D">
            <w:pPr>
              <w:rPr>
                <w:rFonts w:eastAsia="Times New Roman"/>
              </w:rPr>
            </w:pPr>
            <w:r>
              <w:rPr>
                <w:rFonts w:eastAsia="Times New Roman"/>
                <w:b/>
                <w:bCs/>
              </w:rPr>
              <w:t>Responsable: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2746501" w14:textId="77777777" w:rsidR="003050AC" w:rsidRDefault="003050AC" w:rsidP="001F259D">
            <w:pPr>
              <w:rPr>
                <w:rFonts w:eastAsia="Times New Roman"/>
              </w:rPr>
            </w:pPr>
            <w:r>
              <w:rPr>
                <w:rFonts w:eastAsia="Times New Roman"/>
              </w:rPr>
              <w:t xml:space="preserve">sin asignar </w:t>
            </w:r>
          </w:p>
        </w:tc>
      </w:tr>
    </w:tbl>
    <w:p w14:paraId="7898D1D2" w14:textId="77777777" w:rsidR="003050AC" w:rsidRDefault="003050AC" w:rsidP="003050AC">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3050AC" w14:paraId="603E7E30"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9B65995" w14:textId="77777777" w:rsidR="003050AC" w:rsidRDefault="003050AC" w:rsidP="001F259D">
            <w:pPr>
              <w:rPr>
                <w:rFonts w:eastAsia="Times New Roman"/>
              </w:rPr>
            </w:pPr>
            <w:r>
              <w:rPr>
                <w:rFonts w:eastAsia="Times New Roman"/>
                <w:b/>
                <w:bCs/>
              </w:rPr>
              <w:lastRenderedPageBreak/>
              <w:t>Adjuntos:</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3975903" w14:textId="77777777" w:rsidR="003050AC" w:rsidRDefault="003050AC" w:rsidP="001F259D">
            <w:pPr>
              <w:rPr>
                <w:rFonts w:eastAsia="Times New Roman"/>
              </w:rPr>
            </w:pPr>
            <w:r>
              <w:rPr>
                <w:rFonts w:eastAsia="Times New Roman"/>
                <w:noProof/>
              </w:rPr>
              <w:drawing>
                <wp:inline distT="0" distB="0" distL="0" distR="0" wp14:anchorId="354EB38B" wp14:editId="274AA3A7">
                  <wp:extent cx="2856576" cy="2647950"/>
                  <wp:effectExtent l="0" t="0" r="1270" b="0"/>
                  <wp:docPr id="25" name="Imagen 2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un celular&#10;&#10;Descripción generada automáticamente"/>
                          <pic:cNvPicPr/>
                        </pic:nvPicPr>
                        <pic:blipFill>
                          <a:blip r:embed="rId140">
                            <a:extLst>
                              <a:ext uri="{28A0092B-C50C-407E-A947-70E740481C1C}">
                                <a14:useLocalDpi xmlns:a14="http://schemas.microsoft.com/office/drawing/2010/main" val="0"/>
                              </a:ext>
                            </a:extLst>
                          </a:blip>
                          <a:stretch>
                            <a:fillRect/>
                          </a:stretch>
                        </pic:blipFill>
                        <pic:spPr>
                          <a:xfrm>
                            <a:off x="0" y="0"/>
                            <a:ext cx="2860271" cy="2651376"/>
                          </a:xfrm>
                          <a:prstGeom prst="rect">
                            <a:avLst/>
                          </a:prstGeom>
                        </pic:spPr>
                      </pic:pic>
                    </a:graphicData>
                  </a:graphic>
                </wp:inline>
              </w:drawing>
            </w:r>
          </w:p>
        </w:tc>
      </w:tr>
      <w:tr w:rsidR="003050AC" w14:paraId="68EB1118"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87BD6D2" w14:textId="77777777" w:rsidR="003050AC" w:rsidRDefault="003050AC" w:rsidP="001F259D">
            <w:pPr>
              <w:rPr>
                <w:rFonts w:eastAsia="Times New Roman"/>
              </w:rPr>
            </w:pPr>
            <w:r>
              <w:rPr>
                <w:rFonts w:eastAsia="Times New Roman"/>
                <w:b/>
                <w:bCs/>
              </w:rPr>
              <w:t>Subtareas: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tbl>
            <w:tblPr>
              <w:tblW w:w="5000" w:type="pct"/>
              <w:shd w:val="clear" w:color="auto" w:fill="FFFFFF"/>
              <w:tblCellMar>
                <w:left w:w="0" w:type="dxa"/>
                <w:right w:w="0" w:type="dxa"/>
              </w:tblCellMar>
              <w:tblLook w:val="04A0" w:firstRow="1" w:lastRow="0" w:firstColumn="1" w:lastColumn="0" w:noHBand="0" w:noVBand="1"/>
            </w:tblPr>
            <w:tblGrid>
              <w:gridCol w:w="902"/>
              <w:gridCol w:w="1859"/>
              <w:gridCol w:w="1112"/>
              <w:gridCol w:w="2023"/>
              <w:gridCol w:w="1538"/>
            </w:tblGrid>
            <w:tr w:rsidR="003050AC" w14:paraId="4BD6B39C"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1ED18E6" w14:textId="77777777" w:rsidR="003050AC" w:rsidRDefault="003050AC" w:rsidP="001F259D">
                  <w:pPr>
                    <w:rPr>
                      <w:rFonts w:eastAsia="Times New Roman"/>
                    </w:rPr>
                  </w:pPr>
                  <w:r>
                    <w:rPr>
                      <w:rFonts w:eastAsia="Times New Roman"/>
                      <w:b/>
                      <w:bCs/>
                    </w:rPr>
                    <w:t>Clave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FE0E488" w14:textId="77777777" w:rsidR="003050AC" w:rsidRDefault="003050AC" w:rsidP="001F259D">
                  <w:pPr>
                    <w:rPr>
                      <w:rFonts w:eastAsia="Times New Roman"/>
                    </w:rPr>
                  </w:pPr>
                  <w:r>
                    <w:rPr>
                      <w:rFonts w:eastAsia="Times New Roman"/>
                      <w:b/>
                      <w:bCs/>
                    </w:rPr>
                    <w:t>Resumen</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1ABF8FF" w14:textId="77777777" w:rsidR="003050AC" w:rsidRDefault="003050AC" w:rsidP="001F259D">
                  <w:pPr>
                    <w:rPr>
                      <w:rFonts w:eastAsia="Times New Roman"/>
                    </w:rPr>
                  </w:pPr>
                  <w:r>
                    <w:rPr>
                      <w:rFonts w:eastAsia="Times New Roman"/>
                      <w:b/>
                      <w:bCs/>
                    </w:rPr>
                    <w:t>Tipo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D7BFBF9" w14:textId="77777777" w:rsidR="003050AC" w:rsidRDefault="003050AC" w:rsidP="001F259D">
                  <w:pPr>
                    <w:rPr>
                      <w:rFonts w:eastAsia="Times New Roman"/>
                    </w:rPr>
                  </w:pPr>
                  <w:r>
                    <w:rPr>
                      <w:rFonts w:eastAsia="Times New Roman"/>
                      <w:b/>
                      <w:bCs/>
                    </w:rPr>
                    <w:t>Estado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87E2ECF" w14:textId="77777777" w:rsidR="003050AC" w:rsidRDefault="003050AC" w:rsidP="001F259D">
                  <w:pPr>
                    <w:rPr>
                      <w:rFonts w:eastAsia="Times New Roman"/>
                    </w:rPr>
                  </w:pPr>
                  <w:r>
                    <w:rPr>
                      <w:rFonts w:eastAsia="Times New Roman"/>
                      <w:b/>
                      <w:bCs/>
                    </w:rPr>
                    <w:t>Responsable</w:t>
                  </w:r>
                </w:p>
              </w:tc>
            </w:tr>
            <w:tr w:rsidR="003050AC" w14:paraId="7C23F53D"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6B53D8B" w14:textId="77777777" w:rsidR="003050AC" w:rsidRDefault="00B3446B" w:rsidP="001F259D">
                  <w:pPr>
                    <w:rPr>
                      <w:rFonts w:eastAsia="Times New Roman"/>
                    </w:rPr>
                  </w:pPr>
                  <w:hyperlink r:id="rId141" w:history="1">
                    <w:r w:rsidR="003050AC">
                      <w:rPr>
                        <w:rStyle w:val="Hipervnculo"/>
                        <w:rFonts w:eastAsia="Times New Roman"/>
                      </w:rPr>
                      <w:t>ECC-55</w:t>
                    </w:r>
                  </w:hyperlink>
                  <w:r w:rsid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206B71D" w14:textId="77777777" w:rsidR="003050AC" w:rsidRDefault="00B3446B" w:rsidP="001F259D">
                  <w:pPr>
                    <w:rPr>
                      <w:rFonts w:eastAsia="Times New Roman"/>
                    </w:rPr>
                  </w:pPr>
                  <w:hyperlink r:id="rId142" w:history="1">
                    <w:r w:rsidR="003050AC">
                      <w:rPr>
                        <w:rStyle w:val="Hipervnculo"/>
                        <w:rFonts w:eastAsia="Times New Roman"/>
                      </w:rPr>
                      <w:t xml:space="preserve">Añadir boton de aprobacion </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6ABC787" w14:textId="77777777" w:rsidR="003050AC" w:rsidRDefault="003050AC"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712406A" w14:textId="77777777" w:rsidR="003050AC" w:rsidRDefault="003050A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23DE917" w14:textId="77777777" w:rsidR="003050AC" w:rsidRDefault="003050AC" w:rsidP="001F259D">
                  <w:pPr>
                    <w:rPr>
                      <w:rFonts w:eastAsia="Times New Roman"/>
                    </w:rPr>
                  </w:pPr>
                  <w:r>
                    <w:rPr>
                      <w:rFonts w:eastAsia="Times New Roman"/>
                    </w:rPr>
                    <w:t xml:space="preserve">  </w:t>
                  </w:r>
                </w:p>
              </w:tc>
            </w:tr>
            <w:tr w:rsidR="003050AC" w14:paraId="1CA8BE79"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A8415DB" w14:textId="77777777" w:rsidR="003050AC" w:rsidRDefault="00B3446B" w:rsidP="001F259D">
                  <w:pPr>
                    <w:rPr>
                      <w:rFonts w:eastAsia="Times New Roman"/>
                    </w:rPr>
                  </w:pPr>
                  <w:hyperlink r:id="rId143" w:history="1">
                    <w:r w:rsidR="003050AC">
                      <w:rPr>
                        <w:rStyle w:val="Hipervnculo"/>
                        <w:rFonts w:eastAsia="Times New Roman"/>
                      </w:rPr>
                      <w:t>ECC-56</w:t>
                    </w:r>
                  </w:hyperlink>
                  <w:r w:rsid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8472D3B" w14:textId="77777777" w:rsidR="003050AC" w:rsidRDefault="00B3446B" w:rsidP="001F259D">
                  <w:pPr>
                    <w:rPr>
                      <w:rFonts w:eastAsia="Times New Roman"/>
                    </w:rPr>
                  </w:pPr>
                  <w:hyperlink r:id="rId144" w:history="1">
                    <w:r w:rsidR="003050AC">
                      <w:rPr>
                        <w:rStyle w:val="Hipervnculo"/>
                        <w:rFonts w:eastAsia="Times New Roman"/>
                      </w:rPr>
                      <w:t>Transformar imagen en base 64</w:t>
                    </w:r>
                  </w:hyperlink>
                  <w:r w:rsid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D9EEC87" w14:textId="77777777" w:rsidR="003050AC" w:rsidRDefault="003050AC"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4E4C472" w14:textId="77777777" w:rsidR="003050AC" w:rsidRDefault="003050A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751153F" w14:textId="77777777" w:rsidR="003050AC" w:rsidRDefault="003050AC" w:rsidP="001F259D">
                  <w:pPr>
                    <w:rPr>
                      <w:rFonts w:eastAsia="Times New Roman"/>
                    </w:rPr>
                  </w:pPr>
                  <w:r>
                    <w:rPr>
                      <w:rFonts w:eastAsia="Times New Roman"/>
                    </w:rPr>
                    <w:t xml:space="preserve">  </w:t>
                  </w:r>
                </w:p>
              </w:tc>
            </w:tr>
            <w:tr w:rsidR="003050AC" w14:paraId="0285D01F"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09FDE5C" w14:textId="77777777" w:rsidR="003050AC" w:rsidRDefault="00B3446B" w:rsidP="001F259D">
                  <w:pPr>
                    <w:rPr>
                      <w:rFonts w:eastAsia="Times New Roman"/>
                    </w:rPr>
                  </w:pPr>
                  <w:hyperlink r:id="rId145" w:history="1">
                    <w:r w:rsidR="003050AC">
                      <w:rPr>
                        <w:rStyle w:val="Hipervnculo"/>
                        <w:rFonts w:eastAsia="Times New Roman"/>
                      </w:rPr>
                      <w:t>ECC-57</w:t>
                    </w:r>
                  </w:hyperlink>
                  <w:r w:rsid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0221DF3" w14:textId="77777777" w:rsidR="003050AC" w:rsidRDefault="00B3446B" w:rsidP="001F259D">
                  <w:pPr>
                    <w:rPr>
                      <w:rFonts w:eastAsia="Times New Roman"/>
                    </w:rPr>
                  </w:pPr>
                  <w:hyperlink r:id="rId146" w:history="1">
                    <w:r w:rsidR="003050AC">
                      <w:rPr>
                        <w:rStyle w:val="Hipervnculo"/>
                        <w:rFonts w:eastAsia="Times New Roman"/>
                      </w:rPr>
                      <w:t>Añadir botón de invalidación</w:t>
                    </w:r>
                  </w:hyperlink>
                  <w:r w:rsid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7E3EBC4" w14:textId="77777777" w:rsidR="003050AC" w:rsidRDefault="003050AC"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DD874AE" w14:textId="77777777" w:rsidR="003050AC" w:rsidRDefault="003050A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400ECB6" w14:textId="77777777" w:rsidR="003050AC" w:rsidRDefault="003050AC" w:rsidP="001F259D">
                  <w:pPr>
                    <w:rPr>
                      <w:rFonts w:eastAsia="Times New Roman"/>
                    </w:rPr>
                  </w:pPr>
                  <w:r>
                    <w:rPr>
                      <w:rFonts w:eastAsia="Times New Roman"/>
                    </w:rPr>
                    <w:t xml:space="preserve">  </w:t>
                  </w:r>
                </w:p>
              </w:tc>
            </w:tr>
            <w:tr w:rsidR="003050AC" w14:paraId="1BE192E9"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28DEC1C" w14:textId="77777777" w:rsidR="003050AC" w:rsidRDefault="00B3446B" w:rsidP="001F259D">
                  <w:pPr>
                    <w:rPr>
                      <w:rFonts w:eastAsia="Times New Roman"/>
                    </w:rPr>
                  </w:pPr>
                  <w:hyperlink r:id="rId147" w:history="1">
                    <w:r w:rsidR="003050AC">
                      <w:rPr>
                        <w:rStyle w:val="Hipervnculo"/>
                        <w:rFonts w:eastAsia="Times New Roman"/>
                      </w:rPr>
                      <w:t>ECC-58</w:t>
                    </w:r>
                  </w:hyperlink>
                  <w:r w:rsidR="003050A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9A7C683" w14:textId="77777777" w:rsidR="003050AC" w:rsidRDefault="00B3446B" w:rsidP="001F259D">
                  <w:pPr>
                    <w:rPr>
                      <w:rFonts w:eastAsia="Times New Roman"/>
                    </w:rPr>
                  </w:pPr>
                  <w:hyperlink r:id="rId148" w:history="1">
                    <w:r w:rsidR="003050AC">
                      <w:rPr>
                        <w:rStyle w:val="Hipervnculo"/>
                        <w:rFonts w:eastAsia="Times New Roman"/>
                      </w:rPr>
                      <w:t>Borrar la foto cuando se oprime el bo...</w:t>
                    </w:r>
                  </w:hyperlink>
                  <w:r w:rsidR="003050A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477865A" w14:textId="77777777" w:rsidR="003050AC" w:rsidRDefault="003050AC"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86A00C9" w14:textId="77777777" w:rsidR="003050AC" w:rsidRDefault="003050A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AD13E8" w14:textId="77777777" w:rsidR="003050AC" w:rsidRDefault="003050AC" w:rsidP="001F259D">
                  <w:pPr>
                    <w:rPr>
                      <w:rFonts w:eastAsia="Times New Roman"/>
                    </w:rPr>
                  </w:pPr>
                  <w:r>
                    <w:rPr>
                      <w:rFonts w:eastAsia="Times New Roman"/>
                    </w:rPr>
                    <w:t xml:space="preserve">  </w:t>
                  </w:r>
                </w:p>
              </w:tc>
            </w:tr>
          </w:tbl>
          <w:p w14:paraId="37CDB023" w14:textId="77777777" w:rsidR="003050AC" w:rsidRDefault="003050AC" w:rsidP="001F259D">
            <w:pPr>
              <w:rPr>
                <w:rFonts w:eastAsia="Times New Roman"/>
              </w:rPr>
            </w:pPr>
          </w:p>
        </w:tc>
      </w:tr>
      <w:tr w:rsidR="003050AC" w14:paraId="2E790D7E"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CFBB284" w14:textId="77777777" w:rsidR="003050AC" w:rsidRDefault="003050AC" w:rsidP="001F259D">
            <w:pPr>
              <w:rPr>
                <w:rFonts w:eastAsia="Times New Roman"/>
                <w:sz w:val="24"/>
                <w:szCs w:val="24"/>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EFC41E6" w14:textId="77777777" w:rsidR="003050AC" w:rsidRDefault="003050AC" w:rsidP="001F259D">
            <w:pPr>
              <w:rPr>
                <w:rFonts w:eastAsia="Times New Roman"/>
              </w:rPr>
            </w:pPr>
          </w:p>
        </w:tc>
      </w:tr>
    </w:tbl>
    <w:p w14:paraId="750754D7" w14:textId="77777777" w:rsidR="003050AC" w:rsidRDefault="003050AC" w:rsidP="003050AC">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D15ACC" w14:paraId="308C5667" w14:textId="77777777" w:rsidTr="001F259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94D964F" w14:textId="77777777" w:rsidR="00D15ACC" w:rsidRDefault="00D15ACC" w:rsidP="001F259D">
            <w:pPr>
              <w:pStyle w:val="Ttulo3"/>
              <w:rPr>
                <w:rFonts w:eastAsia="Times New Roman"/>
                <w:sz w:val="27"/>
                <w:szCs w:val="27"/>
              </w:rPr>
            </w:pPr>
            <w:bookmarkStart w:id="23" w:name="_Toc49275859"/>
            <w:r>
              <w:rPr>
                <w:rFonts w:eastAsia="Times New Roman"/>
              </w:rPr>
              <w:t>[ECC-9] </w:t>
            </w:r>
            <w:hyperlink r:id="rId149" w:history="1">
              <w:r>
                <w:rPr>
                  <w:rStyle w:val="Hipervnculo"/>
                  <w:rFonts w:eastAsia="Times New Roman"/>
                </w:rPr>
                <w:t>Como Usuario quiero que cuando se capture una foto y sea aprobada en la aplicación entonces la misma sea enviada al servicio cognitivo</w:t>
              </w:r>
              <w:bookmarkEnd w:id="23"/>
            </w:hyperlink>
          </w:p>
        </w:tc>
      </w:tr>
      <w:tr w:rsidR="00D15ACC" w14:paraId="69E10A0E"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2DB7115" w14:textId="77777777" w:rsidR="00D15ACC" w:rsidRDefault="00D15ACC" w:rsidP="001F259D">
            <w:pPr>
              <w:rPr>
                <w:rFonts w:eastAsia="Times New Roman"/>
              </w:rPr>
            </w:pPr>
            <w:r>
              <w:rPr>
                <w:rFonts w:eastAsia="Times New Roman"/>
                <w:b/>
                <w:bCs/>
              </w:rPr>
              <w:t>Estado: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78DE6EF" w14:textId="77777777" w:rsidR="00D15ACC" w:rsidRDefault="00D15ACC" w:rsidP="001F259D">
            <w:pPr>
              <w:rPr>
                <w:rFonts w:eastAsia="Times New Roman"/>
              </w:rPr>
            </w:pPr>
            <w:r>
              <w:rPr>
                <w:rFonts w:eastAsia="Times New Roman"/>
              </w:rPr>
              <w:t>Tareas por hacer</w:t>
            </w:r>
          </w:p>
        </w:tc>
      </w:tr>
      <w:tr w:rsidR="00D15ACC" w14:paraId="048B48E1"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94BB3DE" w14:textId="77777777" w:rsidR="00D15ACC" w:rsidRDefault="00D15ACC" w:rsidP="001F259D">
            <w:pPr>
              <w:rPr>
                <w:rFonts w:eastAsia="Times New Roman"/>
              </w:rPr>
            </w:pPr>
            <w:r>
              <w:rPr>
                <w:rFonts w:eastAsia="Times New Roman"/>
                <w:b/>
                <w:bCs/>
              </w:rPr>
              <w:t>Proyecto: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840445B" w14:textId="77777777" w:rsidR="00D15ACC" w:rsidRDefault="00B3446B" w:rsidP="001F259D">
            <w:pPr>
              <w:rPr>
                <w:rFonts w:eastAsia="Times New Roman"/>
              </w:rPr>
            </w:pPr>
            <w:hyperlink r:id="rId150" w:history="1">
              <w:r w:rsidR="00D15ACC">
                <w:rPr>
                  <w:rStyle w:val="Hipervnculo"/>
                  <w:rFonts w:eastAsia="Times New Roman"/>
                </w:rPr>
                <w:t>EAS_CAPTURA_COGNITIVA</w:t>
              </w:r>
            </w:hyperlink>
          </w:p>
        </w:tc>
      </w:tr>
    </w:tbl>
    <w:p w14:paraId="6E778FD7" w14:textId="77777777" w:rsidR="00D15ACC" w:rsidRDefault="00D15ACC" w:rsidP="00D15ACC">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2816"/>
        <w:gridCol w:w="1878"/>
        <w:gridCol w:w="2816"/>
      </w:tblGrid>
      <w:tr w:rsidR="00D15ACC" w14:paraId="30269A3A"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BD61C78" w14:textId="77777777" w:rsidR="00D15ACC" w:rsidRDefault="00D15ACC" w:rsidP="001F259D">
            <w:pPr>
              <w:rPr>
                <w:rFonts w:eastAsia="Times New Roman"/>
              </w:rPr>
            </w:pPr>
            <w:r>
              <w:rPr>
                <w:rFonts w:eastAsia="Times New Roman"/>
                <w:b/>
                <w:bCs/>
              </w:rPr>
              <w:t>Tipo:</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00F210D" w14:textId="77777777" w:rsidR="00D15ACC" w:rsidRDefault="00D15ACC" w:rsidP="001F259D">
            <w:pPr>
              <w:rPr>
                <w:rFonts w:eastAsia="Times New Roman"/>
              </w:rPr>
            </w:pPr>
            <w:r>
              <w:rPr>
                <w:rFonts w:eastAsia="Times New Roman"/>
              </w:rPr>
              <w:t xml:space="preserve">Historia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F73DA7F" w14:textId="77777777" w:rsidR="00D15ACC" w:rsidRDefault="00D15ACC" w:rsidP="001F259D">
            <w:pPr>
              <w:rPr>
                <w:rFonts w:eastAsia="Times New Roman"/>
              </w:rPr>
            </w:pPr>
            <w:r>
              <w:rPr>
                <w:rFonts w:eastAsia="Times New Roman"/>
                <w:b/>
                <w:bCs/>
              </w:rPr>
              <w:t>Prioridad:</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A920DC1" w14:textId="77777777" w:rsidR="00D15ACC" w:rsidRDefault="00D15ACC" w:rsidP="001F259D">
            <w:pPr>
              <w:rPr>
                <w:rFonts w:eastAsia="Times New Roman"/>
              </w:rPr>
            </w:pPr>
            <w:r>
              <w:rPr>
                <w:rFonts w:eastAsia="Times New Roman"/>
              </w:rPr>
              <w:t xml:space="preserve">Medium </w:t>
            </w:r>
          </w:p>
        </w:tc>
      </w:tr>
      <w:tr w:rsidR="00D15ACC" w14:paraId="6579CED6"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3F7793D" w14:textId="77777777" w:rsidR="00D15ACC" w:rsidRDefault="00D15ACC" w:rsidP="001F259D">
            <w:pPr>
              <w:rPr>
                <w:rFonts w:eastAsia="Times New Roman"/>
              </w:rPr>
            </w:pPr>
            <w:r>
              <w:rPr>
                <w:rFonts w:eastAsia="Times New Roman"/>
                <w:b/>
                <w:bCs/>
              </w:rPr>
              <w:t>Informador: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7F2EEA7" w14:textId="77777777" w:rsidR="00D15ACC" w:rsidRDefault="00B3446B" w:rsidP="001F259D">
            <w:pPr>
              <w:rPr>
                <w:rFonts w:eastAsia="Times New Roman"/>
              </w:rPr>
            </w:pPr>
            <w:hyperlink r:id="rId151" w:history="1">
              <w:r w:rsidR="00D15ACC">
                <w:rPr>
                  <w:rStyle w:val="Hipervnculo"/>
                  <w:rFonts w:eastAsia="Times New Roman"/>
                </w:rPr>
                <w:t xml:space="preserve">GermanSilva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DBA602D" w14:textId="77777777" w:rsidR="00D15ACC" w:rsidRDefault="00D15ACC" w:rsidP="001F259D">
            <w:pPr>
              <w:rPr>
                <w:rFonts w:eastAsia="Times New Roman"/>
              </w:rPr>
            </w:pPr>
            <w:r>
              <w:rPr>
                <w:rFonts w:eastAsia="Times New Roman"/>
                <w:b/>
                <w:bCs/>
              </w:rPr>
              <w:t>Responsable: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2085A38" w14:textId="77777777" w:rsidR="00D15ACC" w:rsidRDefault="00D15ACC" w:rsidP="001F259D">
            <w:pPr>
              <w:rPr>
                <w:rFonts w:eastAsia="Times New Roman"/>
              </w:rPr>
            </w:pPr>
            <w:r>
              <w:rPr>
                <w:rFonts w:eastAsia="Times New Roman"/>
              </w:rPr>
              <w:t xml:space="preserve">sin asignar </w:t>
            </w:r>
          </w:p>
        </w:tc>
      </w:tr>
    </w:tbl>
    <w:p w14:paraId="0D00E64D" w14:textId="77777777" w:rsidR="00D15ACC" w:rsidRDefault="00D15ACC" w:rsidP="00D15ACC">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D15ACC" w14:paraId="422958A3"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68FC36E" w14:textId="77777777" w:rsidR="00D15ACC" w:rsidRDefault="00D15ACC" w:rsidP="001F259D">
            <w:pPr>
              <w:rPr>
                <w:rFonts w:eastAsia="Times New Roman"/>
              </w:rPr>
            </w:pPr>
            <w:r>
              <w:rPr>
                <w:rFonts w:eastAsia="Times New Roman"/>
                <w:b/>
                <w:bCs/>
              </w:rPr>
              <w:t>Subtareas: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tbl>
            <w:tblPr>
              <w:tblW w:w="5000" w:type="pct"/>
              <w:shd w:val="clear" w:color="auto" w:fill="FFFFFF"/>
              <w:tblCellMar>
                <w:left w:w="0" w:type="dxa"/>
                <w:right w:w="0" w:type="dxa"/>
              </w:tblCellMar>
              <w:tblLook w:val="04A0" w:firstRow="1" w:lastRow="0" w:firstColumn="1" w:lastColumn="0" w:noHBand="0" w:noVBand="1"/>
            </w:tblPr>
            <w:tblGrid>
              <w:gridCol w:w="830"/>
              <w:gridCol w:w="1859"/>
              <w:gridCol w:w="1467"/>
              <w:gridCol w:w="1862"/>
              <w:gridCol w:w="1416"/>
            </w:tblGrid>
            <w:tr w:rsidR="00D15ACC" w14:paraId="00DEDD53"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4493A4B" w14:textId="77777777" w:rsidR="00D15ACC" w:rsidRDefault="00D15ACC" w:rsidP="001F259D">
                  <w:pPr>
                    <w:rPr>
                      <w:rFonts w:eastAsia="Times New Roman"/>
                    </w:rPr>
                  </w:pPr>
                  <w:r>
                    <w:rPr>
                      <w:rFonts w:eastAsia="Times New Roman"/>
                      <w:b/>
                      <w:bCs/>
                    </w:rPr>
                    <w:t>Clave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84DEEF2" w14:textId="77777777" w:rsidR="00D15ACC" w:rsidRDefault="00D15ACC" w:rsidP="001F259D">
                  <w:pPr>
                    <w:rPr>
                      <w:rFonts w:eastAsia="Times New Roman"/>
                    </w:rPr>
                  </w:pPr>
                  <w:r>
                    <w:rPr>
                      <w:rFonts w:eastAsia="Times New Roman"/>
                      <w:b/>
                      <w:bCs/>
                    </w:rPr>
                    <w:t>Resumen</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0D46706" w14:textId="77777777" w:rsidR="00D15ACC" w:rsidRDefault="00D15ACC" w:rsidP="001F259D">
                  <w:pPr>
                    <w:rPr>
                      <w:rFonts w:eastAsia="Times New Roman"/>
                    </w:rPr>
                  </w:pPr>
                  <w:r>
                    <w:rPr>
                      <w:rFonts w:eastAsia="Times New Roman"/>
                      <w:b/>
                      <w:bCs/>
                    </w:rPr>
                    <w:t>Tipo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F8111FE" w14:textId="77777777" w:rsidR="00D15ACC" w:rsidRDefault="00D15ACC" w:rsidP="001F259D">
                  <w:pPr>
                    <w:rPr>
                      <w:rFonts w:eastAsia="Times New Roman"/>
                    </w:rPr>
                  </w:pPr>
                  <w:r>
                    <w:rPr>
                      <w:rFonts w:eastAsia="Times New Roman"/>
                      <w:b/>
                      <w:bCs/>
                    </w:rPr>
                    <w:t>Estado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59C1BAE" w14:textId="77777777" w:rsidR="00D15ACC" w:rsidRDefault="00D15ACC" w:rsidP="001F259D">
                  <w:pPr>
                    <w:rPr>
                      <w:rFonts w:eastAsia="Times New Roman"/>
                    </w:rPr>
                  </w:pPr>
                  <w:r>
                    <w:rPr>
                      <w:rFonts w:eastAsia="Times New Roman"/>
                      <w:b/>
                      <w:bCs/>
                    </w:rPr>
                    <w:t>Responsable</w:t>
                  </w:r>
                </w:p>
              </w:tc>
            </w:tr>
            <w:tr w:rsidR="00D15ACC" w14:paraId="3C76CCA3"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0DD570E" w14:textId="77777777" w:rsidR="00D15ACC" w:rsidRDefault="00B3446B" w:rsidP="001F259D">
                  <w:pPr>
                    <w:rPr>
                      <w:rFonts w:eastAsia="Times New Roman"/>
                    </w:rPr>
                  </w:pPr>
                  <w:hyperlink r:id="rId152" w:history="1">
                    <w:r w:rsidR="00D15ACC">
                      <w:rPr>
                        <w:rStyle w:val="Hipervnculo"/>
                        <w:rFonts w:eastAsia="Times New Roman"/>
                      </w:rPr>
                      <w:t>ECC-69</w:t>
                    </w:r>
                  </w:hyperlink>
                  <w:r w:rsidR="00D15AC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6615368" w14:textId="77777777" w:rsidR="00D15ACC" w:rsidRDefault="00B3446B" w:rsidP="001F259D">
                  <w:pPr>
                    <w:rPr>
                      <w:rFonts w:eastAsia="Times New Roman"/>
                    </w:rPr>
                  </w:pPr>
                  <w:hyperlink r:id="rId153" w:history="1">
                    <w:r w:rsidR="00D15ACC">
                      <w:rPr>
                        <w:rStyle w:val="Hipervnculo"/>
                        <w:rFonts w:eastAsia="Times New Roman"/>
                      </w:rPr>
                      <w:t xml:space="preserve">Construis controlador de guias </w:t>
                    </w:r>
                  </w:hyperlink>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EC99F46" w14:textId="77777777" w:rsidR="00D15ACC" w:rsidRDefault="00D15ACC"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7F00D88" w14:textId="77777777" w:rsidR="00D15ACC" w:rsidRDefault="00D15AC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F43F0BA" w14:textId="77777777" w:rsidR="00D15ACC" w:rsidRDefault="00D15ACC" w:rsidP="001F259D">
                  <w:pPr>
                    <w:rPr>
                      <w:rFonts w:eastAsia="Times New Roman"/>
                    </w:rPr>
                  </w:pPr>
                  <w:r>
                    <w:rPr>
                      <w:rFonts w:eastAsia="Times New Roman"/>
                    </w:rPr>
                    <w:t xml:space="preserve">  </w:t>
                  </w:r>
                </w:p>
              </w:tc>
            </w:tr>
            <w:tr w:rsidR="00D15ACC" w14:paraId="0181E831"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495647B" w14:textId="77777777" w:rsidR="00D15ACC" w:rsidRDefault="00B3446B" w:rsidP="001F259D">
                  <w:pPr>
                    <w:rPr>
                      <w:rFonts w:eastAsia="Times New Roman"/>
                    </w:rPr>
                  </w:pPr>
                  <w:hyperlink r:id="rId154" w:history="1">
                    <w:r w:rsidR="00D15ACC">
                      <w:rPr>
                        <w:rStyle w:val="Hipervnculo"/>
                        <w:rFonts w:eastAsia="Times New Roman"/>
                      </w:rPr>
                      <w:t>ECC-72</w:t>
                    </w:r>
                  </w:hyperlink>
                  <w:r w:rsidR="00D15AC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23C7F4C" w14:textId="77777777" w:rsidR="00D15ACC" w:rsidRDefault="00B3446B" w:rsidP="001F259D">
                  <w:pPr>
                    <w:rPr>
                      <w:rFonts w:eastAsia="Times New Roman"/>
                    </w:rPr>
                  </w:pPr>
                  <w:hyperlink r:id="rId155" w:history="1">
                    <w:r w:rsidR="00D15ACC">
                      <w:rPr>
                        <w:rStyle w:val="Hipervnculo"/>
                        <w:rFonts w:eastAsia="Times New Roman"/>
                      </w:rPr>
                      <w:t>Consumir servicios cognitivos para la...</w:t>
                    </w:r>
                  </w:hyperlink>
                  <w:r w:rsidR="00D15AC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EC84CA" w14:textId="77777777" w:rsidR="00D15ACC" w:rsidRDefault="00D15ACC"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DAF0EBB" w14:textId="77777777" w:rsidR="00D15ACC" w:rsidRDefault="00D15AC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FD4CB23" w14:textId="77777777" w:rsidR="00D15ACC" w:rsidRDefault="00D15ACC" w:rsidP="001F259D">
                  <w:pPr>
                    <w:rPr>
                      <w:rFonts w:eastAsia="Times New Roman"/>
                    </w:rPr>
                  </w:pPr>
                  <w:r>
                    <w:rPr>
                      <w:rFonts w:eastAsia="Times New Roman"/>
                    </w:rPr>
                    <w:t xml:space="preserve">  </w:t>
                  </w:r>
                </w:p>
              </w:tc>
            </w:tr>
            <w:tr w:rsidR="00D15ACC" w14:paraId="309DA6D5"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FB5578B" w14:textId="77777777" w:rsidR="00D15ACC" w:rsidRDefault="00B3446B" w:rsidP="001F259D">
                  <w:pPr>
                    <w:rPr>
                      <w:rFonts w:eastAsia="Times New Roman"/>
                    </w:rPr>
                  </w:pPr>
                  <w:hyperlink r:id="rId156" w:history="1">
                    <w:r w:rsidR="00D15ACC">
                      <w:rPr>
                        <w:rStyle w:val="Hipervnculo"/>
                        <w:rFonts w:eastAsia="Times New Roman"/>
                      </w:rPr>
                      <w:t>ECC-73</w:t>
                    </w:r>
                  </w:hyperlink>
                  <w:r w:rsidR="00D15AC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AEC7519" w14:textId="77777777" w:rsidR="00D15ACC" w:rsidRDefault="00B3446B" w:rsidP="001F259D">
                  <w:pPr>
                    <w:rPr>
                      <w:rFonts w:eastAsia="Times New Roman"/>
                    </w:rPr>
                  </w:pPr>
                  <w:hyperlink r:id="rId157" w:history="1">
                    <w:r w:rsidR="00D15ACC">
                      <w:rPr>
                        <w:rStyle w:val="Hipervnculo"/>
                        <w:rFonts w:eastAsia="Times New Roman"/>
                      </w:rPr>
                      <w:t>Construir servicios para aplicacion m...</w:t>
                    </w:r>
                  </w:hyperlink>
                  <w:r w:rsidR="00D15AC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C54FA00" w14:textId="77777777" w:rsidR="00D15ACC" w:rsidRDefault="00D15ACC"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307BB7F" w14:textId="77777777" w:rsidR="00D15ACC" w:rsidRDefault="00D15AC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AB0EDC0" w14:textId="77777777" w:rsidR="00D15ACC" w:rsidRDefault="00D15ACC" w:rsidP="001F259D">
                  <w:pPr>
                    <w:rPr>
                      <w:rFonts w:eastAsia="Times New Roman"/>
                    </w:rPr>
                  </w:pPr>
                  <w:r>
                    <w:rPr>
                      <w:rFonts w:eastAsia="Times New Roman"/>
                    </w:rPr>
                    <w:t xml:space="preserve">  </w:t>
                  </w:r>
                </w:p>
              </w:tc>
            </w:tr>
            <w:tr w:rsidR="00D15ACC" w14:paraId="5971DA62"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B16092E" w14:textId="77777777" w:rsidR="00D15ACC" w:rsidRDefault="00B3446B" w:rsidP="001F259D">
                  <w:pPr>
                    <w:rPr>
                      <w:rFonts w:eastAsia="Times New Roman"/>
                    </w:rPr>
                  </w:pPr>
                  <w:hyperlink r:id="rId158" w:history="1">
                    <w:r w:rsidR="00D15ACC">
                      <w:rPr>
                        <w:rStyle w:val="Hipervnculo"/>
                        <w:rFonts w:eastAsia="Times New Roman"/>
                      </w:rPr>
                      <w:t>ECC-84</w:t>
                    </w:r>
                  </w:hyperlink>
                  <w:r w:rsidR="00D15AC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76AEE59" w14:textId="77777777" w:rsidR="00D15ACC" w:rsidRDefault="00B3446B" w:rsidP="001F259D">
                  <w:pPr>
                    <w:rPr>
                      <w:rFonts w:eastAsia="Times New Roman"/>
                    </w:rPr>
                  </w:pPr>
                  <w:hyperlink r:id="rId159" w:history="1">
                    <w:r w:rsidR="00D15ACC">
                      <w:rPr>
                        <w:rStyle w:val="Hipervnculo"/>
                        <w:rFonts w:eastAsia="Times New Roman"/>
                      </w:rPr>
                      <w:t>La imagen debe ser transmitida en un ...</w:t>
                    </w:r>
                  </w:hyperlink>
                  <w:r w:rsidR="00D15AC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C468E7F" w14:textId="77777777" w:rsidR="00D15ACC" w:rsidRDefault="00D15ACC" w:rsidP="001F259D">
                  <w:pPr>
                    <w:rPr>
                      <w:rFonts w:eastAsia="Times New Roman"/>
                    </w:rPr>
                  </w:pPr>
                  <w:r>
                    <w:rPr>
                      <w:rFonts w:eastAsia="Times New Roman"/>
                    </w:rPr>
                    <w:t xml:space="preserve">No Funcional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9D56086" w14:textId="77777777" w:rsidR="00D15ACC" w:rsidRDefault="00D15AC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9E4CBF8" w14:textId="77777777" w:rsidR="00D15ACC" w:rsidRDefault="00D15ACC" w:rsidP="001F259D">
                  <w:pPr>
                    <w:rPr>
                      <w:rFonts w:eastAsia="Times New Roman"/>
                    </w:rPr>
                  </w:pPr>
                  <w:r>
                    <w:rPr>
                      <w:rFonts w:eastAsia="Times New Roman"/>
                    </w:rPr>
                    <w:t xml:space="preserve">  </w:t>
                  </w:r>
                </w:p>
              </w:tc>
            </w:tr>
            <w:tr w:rsidR="00D15ACC" w14:paraId="01BA3C3B"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FD3D403" w14:textId="77777777" w:rsidR="00D15ACC" w:rsidRDefault="00B3446B" w:rsidP="001F259D">
                  <w:pPr>
                    <w:rPr>
                      <w:rFonts w:eastAsia="Times New Roman"/>
                    </w:rPr>
                  </w:pPr>
                  <w:hyperlink r:id="rId160" w:history="1">
                    <w:r w:rsidR="00D15ACC">
                      <w:rPr>
                        <w:rStyle w:val="Hipervnculo"/>
                        <w:rFonts w:eastAsia="Times New Roman"/>
                      </w:rPr>
                      <w:t>ECC-85</w:t>
                    </w:r>
                  </w:hyperlink>
                  <w:r w:rsidR="00D15AC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C79854D" w14:textId="77777777" w:rsidR="00D15ACC" w:rsidRDefault="00B3446B" w:rsidP="001F259D">
                  <w:pPr>
                    <w:rPr>
                      <w:rFonts w:eastAsia="Times New Roman"/>
                    </w:rPr>
                  </w:pPr>
                  <w:hyperlink r:id="rId161" w:history="1">
                    <w:r w:rsidR="00D15ACC">
                      <w:rPr>
                        <w:rStyle w:val="Hipervnculo"/>
                        <w:rFonts w:eastAsia="Times New Roman"/>
                      </w:rPr>
                      <w:t>La integración con el servicio cognit...</w:t>
                    </w:r>
                  </w:hyperlink>
                  <w:r w:rsidR="00D15AC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CFBD1E2" w14:textId="77777777" w:rsidR="00D15ACC" w:rsidRDefault="00D15ACC" w:rsidP="001F259D">
                  <w:pPr>
                    <w:rPr>
                      <w:rFonts w:eastAsia="Times New Roman"/>
                    </w:rPr>
                  </w:pPr>
                  <w:r>
                    <w:rPr>
                      <w:rFonts w:eastAsia="Times New Roman"/>
                    </w:rPr>
                    <w:t xml:space="preserve">No Funcional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3AFAF22" w14:textId="77777777" w:rsidR="00D15ACC" w:rsidRDefault="00D15AC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DE71A2" w14:textId="77777777" w:rsidR="00D15ACC" w:rsidRDefault="00D15ACC" w:rsidP="001F259D">
                  <w:pPr>
                    <w:rPr>
                      <w:rFonts w:eastAsia="Times New Roman"/>
                    </w:rPr>
                  </w:pPr>
                  <w:r>
                    <w:rPr>
                      <w:rFonts w:eastAsia="Times New Roman"/>
                    </w:rPr>
                    <w:t xml:space="preserve">  </w:t>
                  </w:r>
                </w:p>
              </w:tc>
            </w:tr>
          </w:tbl>
          <w:p w14:paraId="60A557E2" w14:textId="77777777" w:rsidR="00D15ACC" w:rsidRDefault="00D15ACC" w:rsidP="001F259D">
            <w:pPr>
              <w:rPr>
                <w:rFonts w:eastAsia="Times New Roman"/>
              </w:rPr>
            </w:pPr>
          </w:p>
        </w:tc>
      </w:tr>
      <w:tr w:rsidR="00D15ACC" w14:paraId="4B83EE27"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73A4666" w14:textId="77777777" w:rsidR="00D15ACC" w:rsidRDefault="00D15ACC" w:rsidP="001F259D">
            <w:pPr>
              <w:rPr>
                <w:rFonts w:eastAsia="Times New Roman"/>
                <w:sz w:val="24"/>
                <w:szCs w:val="24"/>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1AB8116" w14:textId="77777777" w:rsidR="00D15ACC" w:rsidRDefault="00D15ACC" w:rsidP="001F259D">
            <w:pPr>
              <w:rPr>
                <w:rFonts w:eastAsia="Times New Roman"/>
              </w:rPr>
            </w:pPr>
          </w:p>
        </w:tc>
      </w:tr>
    </w:tbl>
    <w:p w14:paraId="1F541ABF" w14:textId="77777777" w:rsidR="00D15ACC" w:rsidRDefault="00D15ACC" w:rsidP="00D15ACC">
      <w:pPr>
        <w:rPr>
          <w:rFonts w:eastAsia="Times New Roman"/>
          <w:sz w:val="24"/>
          <w:szCs w:val="24"/>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D15ACC" w14:paraId="0386505C" w14:textId="77777777" w:rsidTr="001F259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0D3418B" w14:textId="77777777" w:rsidR="00D15ACC" w:rsidRDefault="00D15ACC" w:rsidP="001F259D">
            <w:pPr>
              <w:pStyle w:val="Ttulo3"/>
              <w:rPr>
                <w:rFonts w:eastAsia="Times New Roman"/>
                <w:sz w:val="27"/>
                <w:szCs w:val="27"/>
              </w:rPr>
            </w:pPr>
            <w:bookmarkStart w:id="24" w:name="_Toc49275860"/>
            <w:r>
              <w:rPr>
                <w:rFonts w:eastAsia="Times New Roman"/>
              </w:rPr>
              <w:t>[ECC-12] </w:t>
            </w:r>
            <w:hyperlink r:id="rId162" w:history="1">
              <w:r>
                <w:rPr>
                  <w:rStyle w:val="Hipervnculo"/>
                  <w:rFonts w:eastAsia="Times New Roman"/>
                </w:rPr>
                <w:t>Como Usuario quiero que los formularios que se llenen en la totalidad por el servicio, automaticamente sean enviados al sistema legacy para el procesamiento del paquete</w:t>
              </w:r>
              <w:bookmarkEnd w:id="24"/>
            </w:hyperlink>
          </w:p>
        </w:tc>
      </w:tr>
      <w:tr w:rsidR="00D15ACC" w14:paraId="4F82E1DD"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2C58B40" w14:textId="77777777" w:rsidR="00D15ACC" w:rsidRDefault="00D15ACC" w:rsidP="001F259D">
            <w:pPr>
              <w:rPr>
                <w:rFonts w:eastAsia="Times New Roman"/>
              </w:rPr>
            </w:pPr>
            <w:r>
              <w:rPr>
                <w:rFonts w:eastAsia="Times New Roman"/>
                <w:b/>
                <w:bCs/>
              </w:rPr>
              <w:t>Estado: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F7BE811" w14:textId="77777777" w:rsidR="00D15ACC" w:rsidRDefault="00D15ACC" w:rsidP="001F259D">
            <w:pPr>
              <w:rPr>
                <w:rFonts w:eastAsia="Times New Roman"/>
              </w:rPr>
            </w:pPr>
            <w:r>
              <w:rPr>
                <w:rFonts w:eastAsia="Times New Roman"/>
              </w:rPr>
              <w:t>Tareas por hacer</w:t>
            </w:r>
          </w:p>
        </w:tc>
      </w:tr>
      <w:tr w:rsidR="00D15ACC" w14:paraId="7188F808"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B1FC7B4" w14:textId="77777777" w:rsidR="00D15ACC" w:rsidRDefault="00D15ACC" w:rsidP="001F259D">
            <w:pPr>
              <w:rPr>
                <w:rFonts w:eastAsia="Times New Roman"/>
              </w:rPr>
            </w:pPr>
            <w:r>
              <w:rPr>
                <w:rFonts w:eastAsia="Times New Roman"/>
                <w:b/>
                <w:bCs/>
              </w:rPr>
              <w:t>Proyecto: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D3D3E39" w14:textId="77777777" w:rsidR="00D15ACC" w:rsidRDefault="00B3446B" w:rsidP="001F259D">
            <w:pPr>
              <w:rPr>
                <w:rFonts w:eastAsia="Times New Roman"/>
              </w:rPr>
            </w:pPr>
            <w:hyperlink r:id="rId163" w:history="1">
              <w:r w:rsidR="00D15ACC">
                <w:rPr>
                  <w:rStyle w:val="Hipervnculo"/>
                  <w:rFonts w:eastAsia="Times New Roman"/>
                </w:rPr>
                <w:t>EAS_CAPTURA_COGNITIVA</w:t>
              </w:r>
            </w:hyperlink>
          </w:p>
        </w:tc>
      </w:tr>
    </w:tbl>
    <w:p w14:paraId="2EA03741" w14:textId="77777777" w:rsidR="00D15ACC" w:rsidRDefault="00D15ACC" w:rsidP="00D15ACC">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2816"/>
        <w:gridCol w:w="1878"/>
        <w:gridCol w:w="2816"/>
      </w:tblGrid>
      <w:tr w:rsidR="00D15ACC" w14:paraId="03587A76"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3748544" w14:textId="77777777" w:rsidR="00D15ACC" w:rsidRDefault="00D15ACC" w:rsidP="001F259D">
            <w:pPr>
              <w:rPr>
                <w:rFonts w:eastAsia="Times New Roman"/>
              </w:rPr>
            </w:pPr>
            <w:r>
              <w:rPr>
                <w:rFonts w:eastAsia="Times New Roman"/>
                <w:b/>
                <w:bCs/>
              </w:rPr>
              <w:lastRenderedPageBreak/>
              <w:t>Tipo:</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8295493" w14:textId="77777777" w:rsidR="00D15ACC" w:rsidRDefault="00D15ACC" w:rsidP="001F259D">
            <w:pPr>
              <w:rPr>
                <w:rFonts w:eastAsia="Times New Roman"/>
              </w:rPr>
            </w:pPr>
            <w:r>
              <w:rPr>
                <w:rFonts w:eastAsia="Times New Roman"/>
              </w:rPr>
              <w:t xml:space="preserve">Historia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49E6132" w14:textId="77777777" w:rsidR="00D15ACC" w:rsidRDefault="00D15ACC" w:rsidP="001F259D">
            <w:pPr>
              <w:rPr>
                <w:rFonts w:eastAsia="Times New Roman"/>
              </w:rPr>
            </w:pPr>
            <w:r>
              <w:rPr>
                <w:rFonts w:eastAsia="Times New Roman"/>
                <w:b/>
                <w:bCs/>
              </w:rPr>
              <w:t>Prioridad:</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B03942D" w14:textId="77777777" w:rsidR="00D15ACC" w:rsidRDefault="00D15ACC" w:rsidP="001F259D">
            <w:pPr>
              <w:rPr>
                <w:rFonts w:eastAsia="Times New Roman"/>
              </w:rPr>
            </w:pPr>
            <w:r>
              <w:rPr>
                <w:rFonts w:eastAsia="Times New Roman"/>
              </w:rPr>
              <w:t xml:space="preserve">Medium </w:t>
            </w:r>
          </w:p>
        </w:tc>
      </w:tr>
      <w:tr w:rsidR="00D15ACC" w14:paraId="570EAEAA"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45EBAEF" w14:textId="77777777" w:rsidR="00D15ACC" w:rsidRDefault="00D15ACC" w:rsidP="001F259D">
            <w:pPr>
              <w:rPr>
                <w:rFonts w:eastAsia="Times New Roman"/>
              </w:rPr>
            </w:pPr>
            <w:r>
              <w:rPr>
                <w:rFonts w:eastAsia="Times New Roman"/>
                <w:b/>
                <w:bCs/>
              </w:rPr>
              <w:t>Informador: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1365A42" w14:textId="77777777" w:rsidR="00D15ACC" w:rsidRDefault="00B3446B" w:rsidP="001F259D">
            <w:pPr>
              <w:rPr>
                <w:rFonts w:eastAsia="Times New Roman"/>
              </w:rPr>
            </w:pPr>
            <w:hyperlink r:id="rId164" w:history="1">
              <w:r w:rsidR="00D15ACC">
                <w:rPr>
                  <w:rStyle w:val="Hipervnculo"/>
                  <w:rFonts w:eastAsia="Times New Roman"/>
                </w:rPr>
                <w:t xml:space="preserve">GermanSilva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D31847F" w14:textId="77777777" w:rsidR="00D15ACC" w:rsidRDefault="00D15ACC" w:rsidP="001F259D">
            <w:pPr>
              <w:rPr>
                <w:rFonts w:eastAsia="Times New Roman"/>
              </w:rPr>
            </w:pPr>
            <w:r>
              <w:rPr>
                <w:rFonts w:eastAsia="Times New Roman"/>
                <w:b/>
                <w:bCs/>
              </w:rPr>
              <w:t>Responsable: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FB4D2FA" w14:textId="77777777" w:rsidR="00D15ACC" w:rsidRDefault="00D15ACC" w:rsidP="001F259D">
            <w:pPr>
              <w:rPr>
                <w:rFonts w:eastAsia="Times New Roman"/>
              </w:rPr>
            </w:pPr>
            <w:r>
              <w:rPr>
                <w:rFonts w:eastAsia="Times New Roman"/>
              </w:rPr>
              <w:t xml:space="preserve">sin asignar </w:t>
            </w:r>
          </w:p>
        </w:tc>
      </w:tr>
    </w:tbl>
    <w:p w14:paraId="694F94AF" w14:textId="77777777" w:rsidR="00D15ACC" w:rsidRDefault="00D15ACC" w:rsidP="00D15ACC">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D15ACC" w14:paraId="193FC1EA"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D07F11D" w14:textId="77777777" w:rsidR="00D15ACC" w:rsidRDefault="00D15ACC" w:rsidP="001F259D">
            <w:pPr>
              <w:rPr>
                <w:rFonts w:eastAsia="Times New Roman"/>
              </w:rPr>
            </w:pPr>
            <w:r>
              <w:rPr>
                <w:rFonts w:eastAsia="Times New Roman"/>
                <w:b/>
                <w:bCs/>
              </w:rPr>
              <w:t>Subtareas: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tbl>
            <w:tblPr>
              <w:tblW w:w="5000" w:type="pct"/>
              <w:shd w:val="clear" w:color="auto" w:fill="FFFFFF"/>
              <w:tblCellMar>
                <w:left w:w="0" w:type="dxa"/>
                <w:right w:w="0" w:type="dxa"/>
              </w:tblCellMar>
              <w:tblLook w:val="04A0" w:firstRow="1" w:lastRow="0" w:firstColumn="1" w:lastColumn="0" w:noHBand="0" w:noVBand="1"/>
            </w:tblPr>
            <w:tblGrid>
              <w:gridCol w:w="902"/>
              <w:gridCol w:w="1859"/>
              <w:gridCol w:w="1112"/>
              <w:gridCol w:w="2023"/>
              <w:gridCol w:w="1538"/>
            </w:tblGrid>
            <w:tr w:rsidR="00D15ACC" w14:paraId="3B7CA6A7"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4B9C2D3" w14:textId="77777777" w:rsidR="00D15ACC" w:rsidRDefault="00D15ACC" w:rsidP="001F259D">
                  <w:pPr>
                    <w:rPr>
                      <w:rFonts w:eastAsia="Times New Roman"/>
                    </w:rPr>
                  </w:pPr>
                  <w:r>
                    <w:rPr>
                      <w:rFonts w:eastAsia="Times New Roman"/>
                      <w:b/>
                      <w:bCs/>
                    </w:rPr>
                    <w:t>Clave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573D19A" w14:textId="77777777" w:rsidR="00D15ACC" w:rsidRDefault="00D15ACC" w:rsidP="001F259D">
                  <w:pPr>
                    <w:rPr>
                      <w:rFonts w:eastAsia="Times New Roman"/>
                    </w:rPr>
                  </w:pPr>
                  <w:r>
                    <w:rPr>
                      <w:rFonts w:eastAsia="Times New Roman"/>
                      <w:b/>
                      <w:bCs/>
                    </w:rPr>
                    <w:t>Resumen</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73CB638" w14:textId="77777777" w:rsidR="00D15ACC" w:rsidRDefault="00D15ACC" w:rsidP="001F259D">
                  <w:pPr>
                    <w:rPr>
                      <w:rFonts w:eastAsia="Times New Roman"/>
                    </w:rPr>
                  </w:pPr>
                  <w:r>
                    <w:rPr>
                      <w:rFonts w:eastAsia="Times New Roman"/>
                      <w:b/>
                      <w:bCs/>
                    </w:rPr>
                    <w:t>Tipo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F2761CD" w14:textId="77777777" w:rsidR="00D15ACC" w:rsidRDefault="00D15ACC" w:rsidP="001F259D">
                  <w:pPr>
                    <w:rPr>
                      <w:rFonts w:eastAsia="Times New Roman"/>
                    </w:rPr>
                  </w:pPr>
                  <w:r>
                    <w:rPr>
                      <w:rFonts w:eastAsia="Times New Roman"/>
                      <w:b/>
                      <w:bCs/>
                    </w:rPr>
                    <w:t>Estado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4DFDF0C" w14:textId="77777777" w:rsidR="00D15ACC" w:rsidRDefault="00D15ACC" w:rsidP="001F259D">
                  <w:pPr>
                    <w:rPr>
                      <w:rFonts w:eastAsia="Times New Roman"/>
                    </w:rPr>
                  </w:pPr>
                  <w:r>
                    <w:rPr>
                      <w:rFonts w:eastAsia="Times New Roman"/>
                      <w:b/>
                      <w:bCs/>
                    </w:rPr>
                    <w:t>Responsable</w:t>
                  </w:r>
                </w:p>
              </w:tc>
            </w:tr>
            <w:tr w:rsidR="00D15ACC" w14:paraId="773678F9"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8121F99" w14:textId="77777777" w:rsidR="00D15ACC" w:rsidRDefault="00B3446B" w:rsidP="001F259D">
                  <w:pPr>
                    <w:rPr>
                      <w:rFonts w:eastAsia="Times New Roman"/>
                    </w:rPr>
                  </w:pPr>
                  <w:hyperlink r:id="rId165" w:history="1">
                    <w:r w:rsidR="00D15ACC">
                      <w:rPr>
                        <w:rStyle w:val="Hipervnculo"/>
                        <w:rFonts w:eastAsia="Times New Roman"/>
                      </w:rPr>
                      <w:t>ECC-76</w:t>
                    </w:r>
                  </w:hyperlink>
                  <w:r w:rsidR="00D15AC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A52FCA3" w14:textId="77777777" w:rsidR="00D15ACC" w:rsidRDefault="00B3446B" w:rsidP="001F259D">
                  <w:pPr>
                    <w:rPr>
                      <w:rFonts w:eastAsia="Times New Roman"/>
                    </w:rPr>
                  </w:pPr>
                  <w:hyperlink r:id="rId166" w:history="1">
                    <w:r w:rsidR="00D15ACC">
                      <w:rPr>
                        <w:rStyle w:val="Hipervnculo"/>
                        <w:rFonts w:eastAsia="Times New Roman"/>
                      </w:rPr>
                      <w:t>Constuir metodo en el controlador gui...</w:t>
                    </w:r>
                  </w:hyperlink>
                  <w:r w:rsidR="00D15AC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CB2BAB4" w14:textId="77777777" w:rsidR="00D15ACC" w:rsidRDefault="00D15ACC"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FB15BC9" w14:textId="77777777" w:rsidR="00D15ACC" w:rsidRDefault="00D15AC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21B2A66" w14:textId="77777777" w:rsidR="00D15ACC" w:rsidRDefault="00D15ACC" w:rsidP="001F259D">
                  <w:pPr>
                    <w:rPr>
                      <w:rFonts w:eastAsia="Times New Roman"/>
                    </w:rPr>
                  </w:pPr>
                  <w:r>
                    <w:rPr>
                      <w:rFonts w:eastAsia="Times New Roman"/>
                    </w:rPr>
                    <w:t xml:space="preserve">  </w:t>
                  </w:r>
                </w:p>
              </w:tc>
            </w:tr>
            <w:tr w:rsidR="00D15ACC" w14:paraId="535D31F2"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FCBD433" w14:textId="77777777" w:rsidR="00D15ACC" w:rsidRDefault="00B3446B" w:rsidP="001F259D">
                  <w:pPr>
                    <w:rPr>
                      <w:rFonts w:eastAsia="Times New Roman"/>
                    </w:rPr>
                  </w:pPr>
                  <w:hyperlink r:id="rId167" w:history="1">
                    <w:r w:rsidR="00D15ACC">
                      <w:rPr>
                        <w:rStyle w:val="Hipervnculo"/>
                        <w:rFonts w:eastAsia="Times New Roman"/>
                      </w:rPr>
                      <w:t>ECC-77</w:t>
                    </w:r>
                  </w:hyperlink>
                  <w:r w:rsidR="00D15ACC">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998B086" w14:textId="77777777" w:rsidR="00D15ACC" w:rsidRDefault="00B3446B" w:rsidP="001F259D">
                  <w:pPr>
                    <w:rPr>
                      <w:rFonts w:eastAsia="Times New Roman"/>
                    </w:rPr>
                  </w:pPr>
                  <w:hyperlink r:id="rId168" w:history="1">
                    <w:r w:rsidR="00D15ACC">
                      <w:rPr>
                        <w:rStyle w:val="Hipervnculo"/>
                        <w:rFonts w:eastAsia="Times New Roman"/>
                      </w:rPr>
                      <w:t>Obtener información del envio por med...</w:t>
                    </w:r>
                  </w:hyperlink>
                  <w:r w:rsidR="00D15ACC">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1B8D23C" w14:textId="77777777" w:rsidR="00D15ACC" w:rsidRDefault="00D15ACC"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A65FB33" w14:textId="77777777" w:rsidR="00D15ACC" w:rsidRDefault="00D15ACC"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5629E3C" w14:textId="77777777" w:rsidR="00D15ACC" w:rsidRDefault="00D15ACC" w:rsidP="001F259D">
                  <w:pPr>
                    <w:rPr>
                      <w:rFonts w:eastAsia="Times New Roman"/>
                    </w:rPr>
                  </w:pPr>
                  <w:r>
                    <w:rPr>
                      <w:rFonts w:eastAsia="Times New Roman"/>
                    </w:rPr>
                    <w:t xml:space="preserve">  </w:t>
                  </w:r>
                </w:p>
              </w:tc>
            </w:tr>
          </w:tbl>
          <w:p w14:paraId="3951FC10" w14:textId="77777777" w:rsidR="00D15ACC" w:rsidRDefault="00D15ACC" w:rsidP="001F259D">
            <w:pPr>
              <w:rPr>
                <w:rFonts w:eastAsia="Times New Roman"/>
              </w:rPr>
            </w:pPr>
          </w:p>
        </w:tc>
      </w:tr>
      <w:tr w:rsidR="00D15ACC" w14:paraId="2D6AF381"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DFEE827" w14:textId="77777777" w:rsidR="00D15ACC" w:rsidRDefault="00D15ACC" w:rsidP="001F259D">
            <w:pPr>
              <w:rPr>
                <w:rFonts w:eastAsia="Times New Roman"/>
                <w:sz w:val="24"/>
                <w:szCs w:val="24"/>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71CF835" w14:textId="77777777" w:rsidR="00D15ACC" w:rsidRDefault="00D15ACC" w:rsidP="001F259D">
            <w:pPr>
              <w:rPr>
                <w:rFonts w:eastAsia="Times New Roman"/>
              </w:rPr>
            </w:pPr>
          </w:p>
        </w:tc>
      </w:tr>
    </w:tbl>
    <w:p w14:paraId="7B0C6537" w14:textId="77777777" w:rsidR="00D15ACC" w:rsidRDefault="00D15ACC" w:rsidP="00D15ACC">
      <w:pPr>
        <w:rPr>
          <w:rFonts w:eastAsia="Times New Roman"/>
          <w:sz w:val="24"/>
          <w:szCs w:val="24"/>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6B3662" w14:paraId="22503526" w14:textId="77777777" w:rsidTr="001F259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C3C59DD" w14:textId="77777777" w:rsidR="006B3662" w:rsidRDefault="006B3662" w:rsidP="001F259D">
            <w:pPr>
              <w:pStyle w:val="Ttulo3"/>
              <w:rPr>
                <w:rFonts w:eastAsia="Times New Roman"/>
                <w:sz w:val="27"/>
                <w:szCs w:val="27"/>
              </w:rPr>
            </w:pPr>
            <w:bookmarkStart w:id="25" w:name="_Toc49275861"/>
            <w:r>
              <w:rPr>
                <w:rFonts w:eastAsia="Times New Roman"/>
              </w:rPr>
              <w:t>[ECC-11] </w:t>
            </w:r>
            <w:hyperlink r:id="rId169" w:history="1">
              <w:r>
                <w:rPr>
                  <w:rStyle w:val="Hipervnculo"/>
                  <w:rFonts w:eastAsia="Times New Roman"/>
                </w:rPr>
                <w:t>Como Usuario quiero que la fiabilidad de la información extraida por el servicio cognitivo para procesamiento automatico sea minimo de 85% para cada campo requerido de lo contrario el diligenciamiento del campo debe ser manual</w:t>
              </w:r>
              <w:bookmarkEnd w:id="25"/>
            </w:hyperlink>
          </w:p>
        </w:tc>
      </w:tr>
      <w:tr w:rsidR="006B3662" w14:paraId="2FFB7C6B"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A13BFAE" w14:textId="77777777" w:rsidR="006B3662" w:rsidRDefault="006B3662" w:rsidP="001F259D">
            <w:pPr>
              <w:rPr>
                <w:rFonts w:eastAsia="Times New Roman"/>
              </w:rPr>
            </w:pPr>
            <w:r>
              <w:rPr>
                <w:rFonts w:eastAsia="Times New Roman"/>
                <w:b/>
                <w:bCs/>
              </w:rPr>
              <w:t>Estado: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2AD5DFC" w14:textId="77777777" w:rsidR="006B3662" w:rsidRDefault="006B3662" w:rsidP="001F259D">
            <w:pPr>
              <w:rPr>
                <w:rFonts w:eastAsia="Times New Roman"/>
              </w:rPr>
            </w:pPr>
            <w:r>
              <w:rPr>
                <w:rFonts w:eastAsia="Times New Roman"/>
              </w:rPr>
              <w:t>Tareas por hacer</w:t>
            </w:r>
          </w:p>
        </w:tc>
      </w:tr>
      <w:tr w:rsidR="006B3662" w14:paraId="7F50AF25"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DE0CF9D" w14:textId="77777777" w:rsidR="006B3662" w:rsidRDefault="006B3662" w:rsidP="001F259D">
            <w:pPr>
              <w:rPr>
                <w:rFonts w:eastAsia="Times New Roman"/>
              </w:rPr>
            </w:pPr>
            <w:r>
              <w:rPr>
                <w:rFonts w:eastAsia="Times New Roman"/>
                <w:b/>
                <w:bCs/>
              </w:rPr>
              <w:t>Proyecto: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489A376" w14:textId="77777777" w:rsidR="006B3662" w:rsidRDefault="00B3446B" w:rsidP="001F259D">
            <w:pPr>
              <w:rPr>
                <w:rFonts w:eastAsia="Times New Roman"/>
              </w:rPr>
            </w:pPr>
            <w:hyperlink r:id="rId170" w:history="1">
              <w:r w:rsidR="006B3662">
                <w:rPr>
                  <w:rStyle w:val="Hipervnculo"/>
                  <w:rFonts w:eastAsia="Times New Roman"/>
                </w:rPr>
                <w:t>EAS_CAPTURA_COGNITIVA</w:t>
              </w:r>
            </w:hyperlink>
          </w:p>
        </w:tc>
      </w:tr>
    </w:tbl>
    <w:p w14:paraId="555C1101" w14:textId="77777777" w:rsidR="006B3662" w:rsidRDefault="006B3662" w:rsidP="006B3662">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2816"/>
        <w:gridCol w:w="1878"/>
        <w:gridCol w:w="2816"/>
      </w:tblGrid>
      <w:tr w:rsidR="006B3662" w14:paraId="5138C628"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805493A" w14:textId="77777777" w:rsidR="006B3662" w:rsidRDefault="006B3662" w:rsidP="001F259D">
            <w:pPr>
              <w:rPr>
                <w:rFonts w:eastAsia="Times New Roman"/>
              </w:rPr>
            </w:pPr>
            <w:r>
              <w:rPr>
                <w:rFonts w:eastAsia="Times New Roman"/>
                <w:b/>
                <w:bCs/>
              </w:rPr>
              <w:t>Tipo:</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DD70533" w14:textId="77777777" w:rsidR="006B3662" w:rsidRDefault="006B3662" w:rsidP="001F259D">
            <w:pPr>
              <w:rPr>
                <w:rFonts w:eastAsia="Times New Roman"/>
              </w:rPr>
            </w:pPr>
            <w:r>
              <w:rPr>
                <w:rFonts w:eastAsia="Times New Roman"/>
              </w:rPr>
              <w:t xml:space="preserve">Historia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CEF21D0" w14:textId="77777777" w:rsidR="006B3662" w:rsidRDefault="006B3662" w:rsidP="001F259D">
            <w:pPr>
              <w:rPr>
                <w:rFonts w:eastAsia="Times New Roman"/>
              </w:rPr>
            </w:pPr>
            <w:r>
              <w:rPr>
                <w:rFonts w:eastAsia="Times New Roman"/>
                <w:b/>
                <w:bCs/>
              </w:rPr>
              <w:t>Prioridad:</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CF0E973" w14:textId="77777777" w:rsidR="006B3662" w:rsidRDefault="006B3662" w:rsidP="001F259D">
            <w:pPr>
              <w:rPr>
                <w:rFonts w:eastAsia="Times New Roman"/>
              </w:rPr>
            </w:pPr>
            <w:r>
              <w:rPr>
                <w:rFonts w:eastAsia="Times New Roman"/>
              </w:rPr>
              <w:t xml:space="preserve">Medium </w:t>
            </w:r>
          </w:p>
        </w:tc>
      </w:tr>
      <w:tr w:rsidR="006B3662" w14:paraId="3AD500F2"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A16BD28" w14:textId="77777777" w:rsidR="006B3662" w:rsidRDefault="006B3662" w:rsidP="001F259D">
            <w:pPr>
              <w:rPr>
                <w:rFonts w:eastAsia="Times New Roman"/>
              </w:rPr>
            </w:pPr>
            <w:r>
              <w:rPr>
                <w:rFonts w:eastAsia="Times New Roman"/>
                <w:b/>
                <w:bCs/>
              </w:rPr>
              <w:t>Informador: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5636C18" w14:textId="77777777" w:rsidR="006B3662" w:rsidRDefault="00B3446B" w:rsidP="001F259D">
            <w:pPr>
              <w:rPr>
                <w:rFonts w:eastAsia="Times New Roman"/>
              </w:rPr>
            </w:pPr>
            <w:hyperlink r:id="rId171" w:history="1">
              <w:r w:rsidR="006B3662">
                <w:rPr>
                  <w:rStyle w:val="Hipervnculo"/>
                  <w:rFonts w:eastAsia="Times New Roman"/>
                </w:rPr>
                <w:t xml:space="preserve">GermanSilva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2368FE9" w14:textId="77777777" w:rsidR="006B3662" w:rsidRDefault="006B3662" w:rsidP="001F259D">
            <w:pPr>
              <w:rPr>
                <w:rFonts w:eastAsia="Times New Roman"/>
              </w:rPr>
            </w:pPr>
            <w:r>
              <w:rPr>
                <w:rFonts w:eastAsia="Times New Roman"/>
                <w:b/>
                <w:bCs/>
              </w:rPr>
              <w:t>Responsable: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23BCA84" w14:textId="77777777" w:rsidR="006B3662" w:rsidRDefault="006B3662" w:rsidP="001F259D">
            <w:pPr>
              <w:rPr>
                <w:rFonts w:eastAsia="Times New Roman"/>
              </w:rPr>
            </w:pPr>
            <w:r>
              <w:rPr>
                <w:rFonts w:eastAsia="Times New Roman"/>
              </w:rPr>
              <w:t xml:space="preserve">sin asignar </w:t>
            </w:r>
          </w:p>
        </w:tc>
      </w:tr>
    </w:tbl>
    <w:p w14:paraId="18921956" w14:textId="77777777" w:rsidR="006B3662" w:rsidRDefault="006B3662" w:rsidP="006B3662">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6B3662" w14:paraId="47C31C68"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7E2AE6B" w14:textId="77777777" w:rsidR="006B3662" w:rsidRDefault="006B3662" w:rsidP="001F259D">
            <w:pPr>
              <w:rPr>
                <w:rFonts w:eastAsia="Times New Roman"/>
              </w:rPr>
            </w:pPr>
            <w:r>
              <w:rPr>
                <w:rFonts w:eastAsia="Times New Roman"/>
                <w:b/>
                <w:bCs/>
              </w:rPr>
              <w:lastRenderedPageBreak/>
              <w:t>Adjuntos:</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E49FEDD" w14:textId="77777777" w:rsidR="006B3662" w:rsidRDefault="006B3662" w:rsidP="001F259D">
            <w:pPr>
              <w:rPr>
                <w:rFonts w:eastAsia="Times New Roman"/>
              </w:rPr>
            </w:pPr>
            <w:r>
              <w:rPr>
                <w:rFonts w:eastAsia="Times New Roman"/>
                <w:noProof/>
              </w:rPr>
              <w:drawing>
                <wp:inline distT="0" distB="0" distL="0" distR="0" wp14:anchorId="053E9D24" wp14:editId="4E1F29F2">
                  <wp:extent cx="2806065" cy="3524250"/>
                  <wp:effectExtent l="0" t="0" r="0" b="0"/>
                  <wp:docPr id="26" name="Imagen 26" descr="Captura de pantalla con letras y númer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con letras y números&#10;&#10;Descripción generada automáticamente"/>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2809015" cy="3527955"/>
                          </a:xfrm>
                          <a:prstGeom prst="rect">
                            <a:avLst/>
                          </a:prstGeom>
                        </pic:spPr>
                      </pic:pic>
                    </a:graphicData>
                  </a:graphic>
                </wp:inline>
              </w:drawing>
            </w:r>
          </w:p>
        </w:tc>
      </w:tr>
      <w:tr w:rsidR="006B3662" w14:paraId="4C6FB519"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3259D7F" w14:textId="77777777" w:rsidR="006B3662" w:rsidRDefault="006B3662" w:rsidP="001F259D">
            <w:pPr>
              <w:rPr>
                <w:rFonts w:eastAsia="Times New Roman"/>
              </w:rPr>
            </w:pPr>
            <w:r>
              <w:rPr>
                <w:rFonts w:eastAsia="Times New Roman"/>
                <w:b/>
                <w:bCs/>
              </w:rPr>
              <w:t>Subtareas: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tbl>
            <w:tblPr>
              <w:tblW w:w="5000" w:type="pct"/>
              <w:shd w:val="clear" w:color="auto" w:fill="FFFFFF"/>
              <w:tblCellMar>
                <w:left w:w="0" w:type="dxa"/>
                <w:right w:w="0" w:type="dxa"/>
              </w:tblCellMar>
              <w:tblLook w:val="04A0" w:firstRow="1" w:lastRow="0" w:firstColumn="1" w:lastColumn="0" w:noHBand="0" w:noVBand="1"/>
            </w:tblPr>
            <w:tblGrid>
              <w:gridCol w:w="760"/>
              <w:gridCol w:w="1859"/>
              <w:gridCol w:w="1890"/>
              <w:gridCol w:w="1546"/>
              <w:gridCol w:w="1379"/>
            </w:tblGrid>
            <w:tr w:rsidR="006B3662" w14:paraId="42308EC8"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517D133" w14:textId="77777777" w:rsidR="006B3662" w:rsidRDefault="006B3662" w:rsidP="001F259D">
                  <w:pPr>
                    <w:rPr>
                      <w:rFonts w:eastAsia="Times New Roman"/>
                    </w:rPr>
                  </w:pPr>
                  <w:r>
                    <w:rPr>
                      <w:rFonts w:eastAsia="Times New Roman"/>
                      <w:b/>
                      <w:bCs/>
                    </w:rPr>
                    <w:t>Clave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DC176FB" w14:textId="77777777" w:rsidR="006B3662" w:rsidRDefault="006B3662" w:rsidP="001F259D">
                  <w:pPr>
                    <w:rPr>
                      <w:rFonts w:eastAsia="Times New Roman"/>
                    </w:rPr>
                  </w:pPr>
                  <w:r>
                    <w:rPr>
                      <w:rFonts w:eastAsia="Times New Roman"/>
                      <w:b/>
                      <w:bCs/>
                    </w:rPr>
                    <w:t>Resumen</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1FE52EC" w14:textId="77777777" w:rsidR="006B3662" w:rsidRDefault="006B3662" w:rsidP="001F259D">
                  <w:pPr>
                    <w:rPr>
                      <w:rFonts w:eastAsia="Times New Roman"/>
                    </w:rPr>
                  </w:pPr>
                  <w:r>
                    <w:rPr>
                      <w:rFonts w:eastAsia="Times New Roman"/>
                      <w:b/>
                      <w:bCs/>
                    </w:rPr>
                    <w:t>Tipo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4C01C79" w14:textId="77777777" w:rsidR="006B3662" w:rsidRDefault="006B3662" w:rsidP="001F259D">
                  <w:pPr>
                    <w:rPr>
                      <w:rFonts w:eastAsia="Times New Roman"/>
                    </w:rPr>
                  </w:pPr>
                  <w:r>
                    <w:rPr>
                      <w:rFonts w:eastAsia="Times New Roman"/>
                      <w:b/>
                      <w:bCs/>
                    </w:rPr>
                    <w:t>Estado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91127CC" w14:textId="77777777" w:rsidR="006B3662" w:rsidRDefault="006B3662" w:rsidP="001F259D">
                  <w:pPr>
                    <w:rPr>
                      <w:rFonts w:eastAsia="Times New Roman"/>
                    </w:rPr>
                  </w:pPr>
                  <w:r>
                    <w:rPr>
                      <w:rFonts w:eastAsia="Times New Roman"/>
                      <w:b/>
                      <w:bCs/>
                    </w:rPr>
                    <w:t>Responsable</w:t>
                  </w:r>
                </w:p>
              </w:tc>
            </w:tr>
            <w:tr w:rsidR="006B3662" w14:paraId="45A624E2"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BE2680B" w14:textId="77777777" w:rsidR="006B3662" w:rsidRDefault="00B3446B" w:rsidP="001F259D">
                  <w:pPr>
                    <w:rPr>
                      <w:rFonts w:eastAsia="Times New Roman"/>
                    </w:rPr>
                  </w:pPr>
                  <w:hyperlink r:id="rId173" w:history="1">
                    <w:r w:rsidR="006B3662">
                      <w:rPr>
                        <w:rStyle w:val="Hipervnculo"/>
                        <w:rFonts w:eastAsia="Times New Roman"/>
                      </w:rPr>
                      <w:t>ECC-15</w:t>
                    </w:r>
                  </w:hyperlink>
                  <w:r w:rsidR="006B3662">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7BE6296" w14:textId="77777777" w:rsidR="006B3662" w:rsidRDefault="00B3446B" w:rsidP="001F259D">
                  <w:pPr>
                    <w:rPr>
                      <w:rFonts w:eastAsia="Times New Roman"/>
                    </w:rPr>
                  </w:pPr>
                  <w:hyperlink r:id="rId174" w:history="1">
                    <w:r w:rsidR="006B3662">
                      <w:rPr>
                        <w:rStyle w:val="Hipervnculo"/>
                        <w:rFonts w:eastAsia="Times New Roman"/>
                      </w:rPr>
                      <w:t>Si el porcentaje de verificación de i...</w:t>
                    </w:r>
                  </w:hyperlink>
                  <w:r w:rsidR="006B3662">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DD8E03E" w14:textId="77777777" w:rsidR="006B3662" w:rsidRDefault="006B3662" w:rsidP="001F259D">
                  <w:pPr>
                    <w:rPr>
                      <w:rFonts w:eastAsia="Times New Roman"/>
                    </w:rPr>
                  </w:pPr>
                  <w:r>
                    <w:rPr>
                      <w:rFonts w:eastAsia="Times New Roman"/>
                    </w:rPr>
                    <w:t xml:space="preserve">Acceptance Criteria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41F9CDE" w14:textId="77777777" w:rsidR="006B3662" w:rsidRDefault="006B3662"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BD1AB51" w14:textId="77777777" w:rsidR="006B3662" w:rsidRDefault="006B3662" w:rsidP="001F259D">
                  <w:pPr>
                    <w:rPr>
                      <w:rFonts w:eastAsia="Times New Roman"/>
                    </w:rPr>
                  </w:pPr>
                  <w:r>
                    <w:rPr>
                      <w:rFonts w:eastAsia="Times New Roman"/>
                    </w:rPr>
                    <w:t xml:space="preserve">  </w:t>
                  </w:r>
                </w:p>
              </w:tc>
            </w:tr>
            <w:tr w:rsidR="006B3662" w14:paraId="19AF1C65"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1E1BF81" w14:textId="77777777" w:rsidR="006B3662" w:rsidRDefault="00B3446B" w:rsidP="001F259D">
                  <w:pPr>
                    <w:rPr>
                      <w:rFonts w:eastAsia="Times New Roman"/>
                    </w:rPr>
                  </w:pPr>
                  <w:hyperlink r:id="rId175" w:history="1">
                    <w:r w:rsidR="006B3662">
                      <w:rPr>
                        <w:rStyle w:val="Hipervnculo"/>
                        <w:rFonts w:eastAsia="Times New Roman"/>
                      </w:rPr>
                      <w:t>ECC-51</w:t>
                    </w:r>
                  </w:hyperlink>
                  <w:r w:rsidR="006B3662">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C7C83B1" w14:textId="77777777" w:rsidR="006B3662" w:rsidRDefault="00B3446B" w:rsidP="001F259D">
                  <w:pPr>
                    <w:rPr>
                      <w:rFonts w:eastAsia="Times New Roman"/>
                    </w:rPr>
                  </w:pPr>
                  <w:hyperlink r:id="rId176" w:history="1">
                    <w:r w:rsidR="006B3662">
                      <w:rPr>
                        <w:rStyle w:val="Hipervnculo"/>
                        <w:rFonts w:eastAsia="Times New Roman"/>
                      </w:rPr>
                      <w:t>Leer el porcentaje del atributo “conf...</w:t>
                    </w:r>
                  </w:hyperlink>
                  <w:r w:rsidR="006B3662">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FD4F03E" w14:textId="77777777" w:rsidR="006B3662" w:rsidRDefault="006B3662"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7117DA6" w14:textId="77777777" w:rsidR="006B3662" w:rsidRDefault="006B3662"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50E1E59" w14:textId="77777777" w:rsidR="006B3662" w:rsidRDefault="006B3662" w:rsidP="001F259D">
                  <w:pPr>
                    <w:rPr>
                      <w:rFonts w:eastAsia="Times New Roman"/>
                    </w:rPr>
                  </w:pPr>
                  <w:r>
                    <w:rPr>
                      <w:rFonts w:eastAsia="Times New Roman"/>
                    </w:rPr>
                    <w:t xml:space="preserve">  </w:t>
                  </w:r>
                </w:p>
              </w:tc>
            </w:tr>
            <w:tr w:rsidR="006B3662" w14:paraId="5ACCA940"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DE0FCEB" w14:textId="77777777" w:rsidR="006B3662" w:rsidRDefault="00B3446B" w:rsidP="001F259D">
                  <w:pPr>
                    <w:rPr>
                      <w:rFonts w:eastAsia="Times New Roman"/>
                    </w:rPr>
                  </w:pPr>
                  <w:hyperlink r:id="rId177" w:history="1">
                    <w:r w:rsidR="006B3662">
                      <w:rPr>
                        <w:rStyle w:val="Hipervnculo"/>
                        <w:rFonts w:eastAsia="Times New Roman"/>
                      </w:rPr>
                      <w:t>ECC-52</w:t>
                    </w:r>
                  </w:hyperlink>
                  <w:r w:rsidR="006B3662">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B53C658" w14:textId="77777777" w:rsidR="006B3662" w:rsidRDefault="00B3446B" w:rsidP="001F259D">
                  <w:pPr>
                    <w:rPr>
                      <w:rFonts w:eastAsia="Times New Roman"/>
                    </w:rPr>
                  </w:pPr>
                  <w:hyperlink r:id="rId178" w:history="1">
                    <w:r w:rsidR="006B3662">
                      <w:rPr>
                        <w:rStyle w:val="Hipervnculo"/>
                        <w:rFonts w:eastAsia="Times New Roman"/>
                      </w:rPr>
                      <w:t>Adicionar regla: Cuando el porcentaje...</w:t>
                    </w:r>
                  </w:hyperlink>
                  <w:r w:rsidR="006B3662">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7ED0B4B" w14:textId="77777777" w:rsidR="006B3662" w:rsidRDefault="006B3662"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BD6F053" w14:textId="77777777" w:rsidR="006B3662" w:rsidRDefault="006B3662"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FCE5CD7" w14:textId="77777777" w:rsidR="006B3662" w:rsidRDefault="006B3662" w:rsidP="001F259D">
                  <w:pPr>
                    <w:rPr>
                      <w:rFonts w:eastAsia="Times New Roman"/>
                    </w:rPr>
                  </w:pPr>
                  <w:r>
                    <w:rPr>
                      <w:rFonts w:eastAsia="Times New Roman"/>
                    </w:rPr>
                    <w:t xml:space="preserve">  </w:t>
                  </w:r>
                </w:p>
              </w:tc>
            </w:tr>
            <w:tr w:rsidR="006B3662" w14:paraId="241A1110"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885F3E8" w14:textId="77777777" w:rsidR="006B3662" w:rsidRDefault="00B3446B" w:rsidP="001F259D">
                  <w:pPr>
                    <w:rPr>
                      <w:rFonts w:eastAsia="Times New Roman"/>
                    </w:rPr>
                  </w:pPr>
                  <w:hyperlink r:id="rId179" w:history="1">
                    <w:r w:rsidR="006B3662">
                      <w:rPr>
                        <w:rStyle w:val="Hipervnculo"/>
                        <w:rFonts w:eastAsia="Times New Roman"/>
                      </w:rPr>
                      <w:t>ECC-53</w:t>
                    </w:r>
                  </w:hyperlink>
                  <w:r w:rsidR="006B3662">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EB0E8E" w14:textId="77777777" w:rsidR="006B3662" w:rsidRDefault="00B3446B" w:rsidP="001F259D">
                  <w:pPr>
                    <w:rPr>
                      <w:rFonts w:eastAsia="Times New Roman"/>
                    </w:rPr>
                  </w:pPr>
                  <w:hyperlink r:id="rId180" w:history="1">
                    <w:r w:rsidR="006B3662">
                      <w:rPr>
                        <w:rStyle w:val="Hipervnculo"/>
                        <w:rFonts w:eastAsia="Times New Roman"/>
                      </w:rPr>
                      <w:t>Adicionar regla: Cuando el porcentaje...</w:t>
                    </w:r>
                  </w:hyperlink>
                  <w:r w:rsidR="006B3662">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59A406A" w14:textId="77777777" w:rsidR="006B3662" w:rsidRDefault="006B3662"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9A612C0" w14:textId="77777777" w:rsidR="006B3662" w:rsidRDefault="006B3662"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32A2D56" w14:textId="77777777" w:rsidR="006B3662" w:rsidRDefault="006B3662" w:rsidP="001F259D">
                  <w:pPr>
                    <w:rPr>
                      <w:rFonts w:eastAsia="Times New Roman"/>
                    </w:rPr>
                  </w:pPr>
                  <w:r>
                    <w:rPr>
                      <w:rFonts w:eastAsia="Times New Roman"/>
                    </w:rPr>
                    <w:t xml:space="preserve">  </w:t>
                  </w:r>
                </w:p>
              </w:tc>
            </w:tr>
            <w:tr w:rsidR="006B3662" w14:paraId="51115FD6"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70D5DF8" w14:textId="77777777" w:rsidR="006B3662" w:rsidRDefault="00B3446B" w:rsidP="001F259D">
                  <w:pPr>
                    <w:rPr>
                      <w:rFonts w:eastAsia="Times New Roman"/>
                    </w:rPr>
                  </w:pPr>
                  <w:hyperlink r:id="rId181" w:history="1">
                    <w:r w:rsidR="006B3662">
                      <w:rPr>
                        <w:rStyle w:val="Hipervnculo"/>
                        <w:rFonts w:eastAsia="Times New Roman"/>
                      </w:rPr>
                      <w:t>ECC-54</w:t>
                    </w:r>
                  </w:hyperlink>
                  <w:r w:rsidR="006B3662">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6DAADAF" w14:textId="77777777" w:rsidR="006B3662" w:rsidRDefault="00B3446B" w:rsidP="001F259D">
                  <w:pPr>
                    <w:rPr>
                      <w:rFonts w:eastAsia="Times New Roman"/>
                    </w:rPr>
                  </w:pPr>
                  <w:hyperlink r:id="rId182" w:history="1">
                    <w:r w:rsidR="006B3662">
                      <w:rPr>
                        <w:rStyle w:val="Hipervnculo"/>
                        <w:rFonts w:eastAsia="Times New Roman"/>
                      </w:rPr>
                      <w:t>Retornar un DTO con la información co...</w:t>
                    </w:r>
                  </w:hyperlink>
                  <w:r w:rsidR="006B3662">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E46146D" w14:textId="77777777" w:rsidR="006B3662" w:rsidRDefault="006B3662"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18A6B32" w14:textId="77777777" w:rsidR="006B3662" w:rsidRDefault="006B3662"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63F2F96" w14:textId="77777777" w:rsidR="006B3662" w:rsidRDefault="006B3662" w:rsidP="001F259D">
                  <w:pPr>
                    <w:rPr>
                      <w:rFonts w:eastAsia="Times New Roman"/>
                    </w:rPr>
                  </w:pPr>
                  <w:r>
                    <w:rPr>
                      <w:rFonts w:eastAsia="Times New Roman"/>
                    </w:rPr>
                    <w:t xml:space="preserve">  </w:t>
                  </w:r>
                </w:p>
              </w:tc>
            </w:tr>
            <w:tr w:rsidR="006B3662" w14:paraId="1189201B"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296867C" w14:textId="77777777" w:rsidR="006B3662" w:rsidRDefault="00B3446B" w:rsidP="001F259D">
                  <w:pPr>
                    <w:rPr>
                      <w:rFonts w:eastAsia="Times New Roman"/>
                    </w:rPr>
                  </w:pPr>
                  <w:hyperlink r:id="rId183" w:history="1">
                    <w:r w:rsidR="006B3662">
                      <w:rPr>
                        <w:rStyle w:val="Hipervnculo"/>
                        <w:rFonts w:eastAsia="Times New Roman"/>
                      </w:rPr>
                      <w:t>ECC-62</w:t>
                    </w:r>
                  </w:hyperlink>
                  <w:r w:rsidR="006B3662">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3B2128D" w14:textId="77777777" w:rsidR="006B3662" w:rsidRDefault="00B3446B" w:rsidP="001F259D">
                  <w:pPr>
                    <w:rPr>
                      <w:rFonts w:eastAsia="Times New Roman"/>
                    </w:rPr>
                  </w:pPr>
                  <w:hyperlink r:id="rId184" w:history="1">
                    <w:r w:rsidR="006B3662">
                      <w:rPr>
                        <w:rStyle w:val="Hipervnculo"/>
                        <w:rFonts w:eastAsia="Times New Roman"/>
                      </w:rPr>
                      <w:t>Definir el porcentaje como variable d...</w:t>
                    </w:r>
                  </w:hyperlink>
                  <w:r w:rsidR="006B3662">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17E53FB" w14:textId="77777777" w:rsidR="006B3662" w:rsidRDefault="006B3662" w:rsidP="001F259D">
                  <w:pPr>
                    <w:rPr>
                      <w:rFonts w:eastAsia="Times New Roman"/>
                    </w:rPr>
                  </w:pPr>
                  <w:r>
                    <w:rPr>
                      <w:rFonts w:eastAsia="Times New Roman"/>
                    </w:rPr>
                    <w:t xml:space="preserve">No Funcional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668BD31" w14:textId="77777777" w:rsidR="006B3662" w:rsidRDefault="006B3662"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B2EE80D" w14:textId="77777777" w:rsidR="006B3662" w:rsidRDefault="006B3662" w:rsidP="001F259D">
                  <w:pPr>
                    <w:rPr>
                      <w:rFonts w:eastAsia="Times New Roman"/>
                    </w:rPr>
                  </w:pPr>
                  <w:r>
                    <w:rPr>
                      <w:rFonts w:eastAsia="Times New Roman"/>
                    </w:rPr>
                    <w:t xml:space="preserve">  </w:t>
                  </w:r>
                </w:p>
              </w:tc>
            </w:tr>
          </w:tbl>
          <w:p w14:paraId="54A15611" w14:textId="77777777" w:rsidR="006B3662" w:rsidRDefault="006B3662" w:rsidP="001F259D">
            <w:pPr>
              <w:rPr>
                <w:rFonts w:eastAsia="Times New Roman"/>
              </w:rPr>
            </w:pPr>
          </w:p>
        </w:tc>
      </w:tr>
      <w:tr w:rsidR="006B3662" w14:paraId="5BC1FDFC"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48361A3" w14:textId="77777777" w:rsidR="006B3662" w:rsidRDefault="006B3662" w:rsidP="001F259D">
            <w:pPr>
              <w:rPr>
                <w:rFonts w:eastAsia="Times New Roman"/>
                <w:sz w:val="24"/>
                <w:szCs w:val="24"/>
              </w:rPr>
            </w:pPr>
            <w:r>
              <w:rPr>
                <w:rFonts w:eastAsia="Times New Roman"/>
                <w:b/>
                <w:bCs/>
              </w:rPr>
              <w:lastRenderedPageBreak/>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F459715" w14:textId="77777777" w:rsidR="006B3662" w:rsidRDefault="006B3662" w:rsidP="001F259D">
            <w:pPr>
              <w:rPr>
                <w:rFonts w:eastAsia="Times New Roman"/>
              </w:rPr>
            </w:pPr>
          </w:p>
        </w:tc>
      </w:tr>
    </w:tbl>
    <w:p w14:paraId="3C39820A" w14:textId="77777777" w:rsidR="006B3662" w:rsidRDefault="006B3662" w:rsidP="006B3662">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411FEA" w14:paraId="5CEB1361" w14:textId="77777777" w:rsidTr="001F259D">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974B25B" w14:textId="77777777" w:rsidR="00411FEA" w:rsidRDefault="00411FEA" w:rsidP="001F259D">
            <w:pPr>
              <w:pStyle w:val="Ttulo3"/>
              <w:rPr>
                <w:rFonts w:eastAsia="Times New Roman"/>
                <w:sz w:val="27"/>
                <w:szCs w:val="27"/>
              </w:rPr>
            </w:pPr>
            <w:bookmarkStart w:id="26" w:name="_Toc49275862"/>
            <w:r>
              <w:rPr>
                <w:rFonts w:eastAsia="Times New Roman"/>
              </w:rPr>
              <w:t>[ECC-13] </w:t>
            </w:r>
            <w:hyperlink r:id="rId185" w:history="1">
              <w:r>
                <w:rPr>
                  <w:rStyle w:val="Hipervnculo"/>
                  <w:rFonts w:eastAsia="Times New Roman"/>
                </w:rPr>
                <w:t>Como Usuario quiero visualizar los campos de los formularios que no se completaron automaticamente para entonces diligenciar manualmente y que sean enviados al sistema legacy para el procesamiento del paquete</w:t>
              </w:r>
              <w:bookmarkEnd w:id="26"/>
            </w:hyperlink>
          </w:p>
        </w:tc>
      </w:tr>
      <w:tr w:rsidR="00411FEA" w14:paraId="1991A157"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15348EB" w14:textId="77777777" w:rsidR="00411FEA" w:rsidRDefault="00411FEA" w:rsidP="001F259D">
            <w:pPr>
              <w:rPr>
                <w:rFonts w:eastAsia="Times New Roman"/>
              </w:rPr>
            </w:pPr>
            <w:r>
              <w:rPr>
                <w:rFonts w:eastAsia="Times New Roman"/>
                <w:b/>
                <w:bCs/>
              </w:rPr>
              <w:t>Estado: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32124E8" w14:textId="77777777" w:rsidR="00411FEA" w:rsidRDefault="00411FEA" w:rsidP="001F259D">
            <w:pPr>
              <w:rPr>
                <w:rFonts w:eastAsia="Times New Roman"/>
              </w:rPr>
            </w:pPr>
            <w:r>
              <w:rPr>
                <w:rFonts w:eastAsia="Times New Roman"/>
              </w:rPr>
              <w:t>Tareas por hacer</w:t>
            </w:r>
          </w:p>
        </w:tc>
      </w:tr>
      <w:tr w:rsidR="00411FEA" w14:paraId="09F4C0CB"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E73DE8" w14:textId="77777777" w:rsidR="00411FEA" w:rsidRDefault="00411FEA" w:rsidP="001F259D">
            <w:pPr>
              <w:rPr>
                <w:rFonts w:eastAsia="Times New Roman"/>
              </w:rPr>
            </w:pPr>
            <w:r>
              <w:rPr>
                <w:rFonts w:eastAsia="Times New Roman"/>
                <w:b/>
                <w:bCs/>
              </w:rPr>
              <w:t>Proyecto:</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C3EA2B4" w14:textId="77777777" w:rsidR="00411FEA" w:rsidRDefault="00B3446B" w:rsidP="001F259D">
            <w:pPr>
              <w:rPr>
                <w:rFonts w:eastAsia="Times New Roman"/>
              </w:rPr>
            </w:pPr>
            <w:hyperlink r:id="rId186" w:history="1">
              <w:r w:rsidR="00411FEA">
                <w:rPr>
                  <w:rStyle w:val="Hipervnculo"/>
                  <w:rFonts w:eastAsia="Times New Roman"/>
                </w:rPr>
                <w:t>EAS_CAPTURA_COGNITIVA</w:t>
              </w:r>
            </w:hyperlink>
          </w:p>
        </w:tc>
      </w:tr>
    </w:tbl>
    <w:p w14:paraId="0D94D76F" w14:textId="77777777" w:rsidR="00411FEA" w:rsidRDefault="00411FEA" w:rsidP="00411FEA">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2816"/>
        <w:gridCol w:w="1878"/>
        <w:gridCol w:w="2816"/>
      </w:tblGrid>
      <w:tr w:rsidR="00411FEA" w14:paraId="0C4F4A82"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2196CD5" w14:textId="77777777" w:rsidR="00411FEA" w:rsidRDefault="00411FEA" w:rsidP="001F259D">
            <w:pPr>
              <w:rPr>
                <w:rFonts w:eastAsia="Times New Roman"/>
              </w:rPr>
            </w:pPr>
            <w:r>
              <w:rPr>
                <w:rFonts w:eastAsia="Times New Roman"/>
                <w:b/>
                <w:bCs/>
              </w:rPr>
              <w:t>Tipo:</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470E100" w14:textId="77777777" w:rsidR="00411FEA" w:rsidRDefault="00411FEA" w:rsidP="001F259D">
            <w:pPr>
              <w:rPr>
                <w:rFonts w:eastAsia="Times New Roman"/>
              </w:rPr>
            </w:pPr>
            <w:r>
              <w:rPr>
                <w:rFonts w:eastAsia="Times New Roman"/>
              </w:rPr>
              <w:t xml:space="preserve">Historia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9748AA0" w14:textId="77777777" w:rsidR="00411FEA" w:rsidRDefault="00411FEA" w:rsidP="001F259D">
            <w:pPr>
              <w:rPr>
                <w:rFonts w:eastAsia="Times New Roman"/>
              </w:rPr>
            </w:pPr>
            <w:r>
              <w:rPr>
                <w:rFonts w:eastAsia="Times New Roman"/>
                <w:b/>
                <w:bCs/>
              </w:rPr>
              <w:t>Prioridad:</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6F6FCDB" w14:textId="77777777" w:rsidR="00411FEA" w:rsidRDefault="00411FEA" w:rsidP="001F259D">
            <w:pPr>
              <w:rPr>
                <w:rFonts w:eastAsia="Times New Roman"/>
              </w:rPr>
            </w:pPr>
            <w:r>
              <w:rPr>
                <w:rFonts w:eastAsia="Times New Roman"/>
              </w:rPr>
              <w:t xml:space="preserve">Medium </w:t>
            </w:r>
          </w:p>
        </w:tc>
      </w:tr>
      <w:tr w:rsidR="00411FEA" w14:paraId="1A91CB94"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8EA14BF" w14:textId="77777777" w:rsidR="00411FEA" w:rsidRDefault="00411FEA" w:rsidP="001F259D">
            <w:pPr>
              <w:rPr>
                <w:rFonts w:eastAsia="Times New Roman"/>
              </w:rPr>
            </w:pPr>
            <w:r>
              <w:rPr>
                <w:rFonts w:eastAsia="Times New Roman"/>
                <w:b/>
                <w:bCs/>
              </w:rPr>
              <w:t>Informador: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72AD415" w14:textId="77777777" w:rsidR="00411FEA" w:rsidRDefault="00B3446B" w:rsidP="001F259D">
            <w:pPr>
              <w:rPr>
                <w:rFonts w:eastAsia="Times New Roman"/>
              </w:rPr>
            </w:pPr>
            <w:hyperlink r:id="rId187" w:history="1">
              <w:r w:rsidR="00411FEA">
                <w:rPr>
                  <w:rStyle w:val="Hipervnculo"/>
                  <w:rFonts w:eastAsia="Times New Roman"/>
                </w:rPr>
                <w:t xml:space="preserve">GermanSilva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116E44D" w14:textId="77777777" w:rsidR="00411FEA" w:rsidRDefault="00411FEA" w:rsidP="001F259D">
            <w:pPr>
              <w:rPr>
                <w:rFonts w:eastAsia="Times New Roman"/>
              </w:rPr>
            </w:pPr>
            <w:r>
              <w:rPr>
                <w:rFonts w:eastAsia="Times New Roman"/>
                <w:b/>
                <w:bCs/>
              </w:rPr>
              <w:t>Responsable: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6411A10" w14:textId="77777777" w:rsidR="00411FEA" w:rsidRDefault="00411FEA" w:rsidP="001F259D">
            <w:pPr>
              <w:rPr>
                <w:rFonts w:eastAsia="Times New Roman"/>
              </w:rPr>
            </w:pPr>
            <w:r>
              <w:rPr>
                <w:rFonts w:eastAsia="Times New Roman"/>
              </w:rPr>
              <w:t xml:space="preserve">sin asignar </w:t>
            </w:r>
          </w:p>
        </w:tc>
      </w:tr>
    </w:tbl>
    <w:p w14:paraId="663BB897" w14:textId="77777777" w:rsidR="00411FEA" w:rsidRDefault="00411FEA" w:rsidP="00411FEA">
      <w:pPr>
        <w:rPr>
          <w:rFonts w:eastAsia="Times New Roman"/>
        </w:rPr>
      </w:pPr>
    </w:p>
    <w:tbl>
      <w:tblPr>
        <w:tblW w:w="5000" w:type="pct"/>
        <w:shd w:val="clear" w:color="auto" w:fill="FFFFFF"/>
        <w:tblCellMar>
          <w:left w:w="0" w:type="dxa"/>
          <w:right w:w="0" w:type="dxa"/>
        </w:tblCellMar>
        <w:tblLook w:val="04A0" w:firstRow="1" w:lastRow="0" w:firstColumn="1" w:lastColumn="0" w:noHBand="0" w:noVBand="1"/>
      </w:tblPr>
      <w:tblGrid>
        <w:gridCol w:w="1878"/>
        <w:gridCol w:w="7510"/>
      </w:tblGrid>
      <w:tr w:rsidR="00411FEA" w14:paraId="15839EB7"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C25722B" w14:textId="77777777" w:rsidR="00411FEA" w:rsidRDefault="00411FEA" w:rsidP="001F259D">
            <w:pPr>
              <w:rPr>
                <w:rFonts w:eastAsia="Times New Roman"/>
              </w:rPr>
            </w:pPr>
            <w:r>
              <w:rPr>
                <w:rFonts w:eastAsia="Times New Roman"/>
                <w:b/>
                <w:bCs/>
              </w:rPr>
              <w:lastRenderedPageBreak/>
              <w:t>Adjuntos:</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3999204" w14:textId="77777777" w:rsidR="00411FEA" w:rsidRDefault="00411FEA" w:rsidP="001F259D">
            <w:pPr>
              <w:rPr>
                <w:rFonts w:eastAsia="Times New Roman"/>
              </w:rPr>
            </w:pPr>
            <w:r>
              <w:rPr>
                <w:rFonts w:eastAsia="Times New Roman"/>
                <w:noProof/>
              </w:rPr>
              <w:drawing>
                <wp:inline distT="0" distB="0" distL="0" distR="0" wp14:anchorId="64D5E657" wp14:editId="7CF291F6">
                  <wp:extent cx="2565432" cy="4673600"/>
                  <wp:effectExtent l="0" t="0" r="6350" b="0"/>
                  <wp:docPr id="27" name="Imagen 2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un celular&#10;&#10;Descripción generada automáticamente"/>
                          <pic:cNvPicPr/>
                        </pic:nvPicPr>
                        <pic:blipFill>
                          <a:blip r:embed="rId188">
                            <a:extLst>
                              <a:ext uri="{28A0092B-C50C-407E-A947-70E740481C1C}">
                                <a14:useLocalDpi xmlns:a14="http://schemas.microsoft.com/office/drawing/2010/main" val="0"/>
                              </a:ext>
                            </a:extLst>
                          </a:blip>
                          <a:stretch>
                            <a:fillRect/>
                          </a:stretch>
                        </pic:blipFill>
                        <pic:spPr>
                          <a:xfrm>
                            <a:off x="0" y="0"/>
                            <a:ext cx="2575474" cy="4691894"/>
                          </a:xfrm>
                          <a:prstGeom prst="rect">
                            <a:avLst/>
                          </a:prstGeom>
                        </pic:spPr>
                      </pic:pic>
                    </a:graphicData>
                  </a:graphic>
                </wp:inline>
              </w:drawing>
            </w:r>
          </w:p>
        </w:tc>
      </w:tr>
      <w:tr w:rsidR="00411FEA" w14:paraId="7DF96396"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56C7E3C" w14:textId="77777777" w:rsidR="00411FEA" w:rsidRDefault="00411FEA" w:rsidP="001F259D">
            <w:pPr>
              <w:rPr>
                <w:rFonts w:eastAsia="Times New Roman"/>
              </w:rPr>
            </w:pPr>
            <w:r>
              <w:rPr>
                <w:rFonts w:eastAsia="Times New Roman"/>
                <w:b/>
                <w:bCs/>
              </w:rPr>
              <w:t>Subtareas: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tbl>
            <w:tblPr>
              <w:tblW w:w="5000" w:type="pct"/>
              <w:shd w:val="clear" w:color="auto" w:fill="FFFFFF"/>
              <w:tblCellMar>
                <w:left w:w="0" w:type="dxa"/>
                <w:right w:w="0" w:type="dxa"/>
              </w:tblCellMar>
              <w:tblLook w:val="04A0" w:firstRow="1" w:lastRow="0" w:firstColumn="1" w:lastColumn="0" w:noHBand="0" w:noVBand="1"/>
            </w:tblPr>
            <w:tblGrid>
              <w:gridCol w:w="902"/>
              <w:gridCol w:w="1859"/>
              <w:gridCol w:w="1112"/>
              <w:gridCol w:w="2023"/>
              <w:gridCol w:w="1538"/>
            </w:tblGrid>
            <w:tr w:rsidR="00411FEA" w14:paraId="25D69481"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E33C6FF" w14:textId="77777777" w:rsidR="00411FEA" w:rsidRDefault="00411FEA" w:rsidP="001F259D">
                  <w:pPr>
                    <w:rPr>
                      <w:rFonts w:eastAsia="Times New Roman"/>
                    </w:rPr>
                  </w:pPr>
                  <w:r>
                    <w:rPr>
                      <w:rFonts w:eastAsia="Times New Roman"/>
                      <w:b/>
                      <w:bCs/>
                    </w:rPr>
                    <w:t>Clave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3660094" w14:textId="77777777" w:rsidR="00411FEA" w:rsidRDefault="00411FEA" w:rsidP="001F259D">
                  <w:pPr>
                    <w:rPr>
                      <w:rFonts w:eastAsia="Times New Roman"/>
                    </w:rPr>
                  </w:pPr>
                  <w:r>
                    <w:rPr>
                      <w:rFonts w:eastAsia="Times New Roman"/>
                      <w:b/>
                      <w:bCs/>
                    </w:rPr>
                    <w:t>Resumen</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B30DC5E" w14:textId="77777777" w:rsidR="00411FEA" w:rsidRDefault="00411FEA" w:rsidP="001F259D">
                  <w:pPr>
                    <w:rPr>
                      <w:rFonts w:eastAsia="Times New Roman"/>
                    </w:rPr>
                  </w:pPr>
                  <w:r>
                    <w:rPr>
                      <w:rFonts w:eastAsia="Times New Roman"/>
                      <w:b/>
                      <w:bCs/>
                    </w:rPr>
                    <w:t>Tipo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C83019B" w14:textId="77777777" w:rsidR="00411FEA" w:rsidRDefault="00411FEA" w:rsidP="001F259D">
                  <w:pPr>
                    <w:rPr>
                      <w:rFonts w:eastAsia="Times New Roman"/>
                    </w:rPr>
                  </w:pPr>
                  <w:r>
                    <w:rPr>
                      <w:rFonts w:eastAsia="Times New Roman"/>
                      <w:b/>
                      <w:bCs/>
                    </w:rPr>
                    <w:t>Estado</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8E149BC" w14:textId="77777777" w:rsidR="00411FEA" w:rsidRDefault="00411FEA" w:rsidP="001F259D">
                  <w:pPr>
                    <w:rPr>
                      <w:rFonts w:eastAsia="Times New Roman"/>
                    </w:rPr>
                  </w:pPr>
                  <w:r>
                    <w:rPr>
                      <w:rFonts w:eastAsia="Times New Roman"/>
                      <w:b/>
                      <w:bCs/>
                    </w:rPr>
                    <w:t>Responsable</w:t>
                  </w:r>
                </w:p>
              </w:tc>
            </w:tr>
            <w:tr w:rsidR="00411FEA" w14:paraId="7523E1F8"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40BDF39" w14:textId="77777777" w:rsidR="00411FEA" w:rsidRDefault="00B3446B" w:rsidP="001F259D">
                  <w:pPr>
                    <w:rPr>
                      <w:rFonts w:eastAsia="Times New Roman"/>
                    </w:rPr>
                  </w:pPr>
                  <w:hyperlink r:id="rId189" w:history="1">
                    <w:r w:rsidR="00411FEA">
                      <w:rPr>
                        <w:rStyle w:val="Hipervnculo"/>
                        <w:rFonts w:eastAsia="Times New Roman"/>
                      </w:rPr>
                      <w:t>ECC-86</w:t>
                    </w:r>
                  </w:hyperlink>
                  <w:r w:rsidR="00411FEA">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67F56B0" w14:textId="77777777" w:rsidR="00411FEA" w:rsidRDefault="00B3446B" w:rsidP="001F259D">
                  <w:pPr>
                    <w:rPr>
                      <w:rFonts w:eastAsia="Times New Roman"/>
                    </w:rPr>
                  </w:pPr>
                  <w:hyperlink r:id="rId190" w:history="1">
                    <w:r w:rsidR="00411FEA">
                      <w:rPr>
                        <w:rStyle w:val="Hipervnculo"/>
                        <w:rFonts w:eastAsia="Times New Roman"/>
                      </w:rPr>
                      <w:t>Construir vista para la caputra de in...</w:t>
                    </w:r>
                  </w:hyperlink>
                  <w:r w:rsidR="00411FEA">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E2D74A2" w14:textId="77777777" w:rsidR="00411FEA" w:rsidRDefault="00411FEA"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0E02465" w14:textId="77777777" w:rsidR="00411FEA" w:rsidRDefault="00411FEA"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1E123B6" w14:textId="77777777" w:rsidR="00411FEA" w:rsidRDefault="00411FEA" w:rsidP="001F259D">
                  <w:pPr>
                    <w:rPr>
                      <w:rFonts w:eastAsia="Times New Roman"/>
                    </w:rPr>
                  </w:pPr>
                  <w:r>
                    <w:rPr>
                      <w:rFonts w:eastAsia="Times New Roman"/>
                    </w:rPr>
                    <w:t xml:space="preserve">  </w:t>
                  </w:r>
                </w:p>
              </w:tc>
            </w:tr>
            <w:tr w:rsidR="00411FEA" w14:paraId="5B1A9472" w14:textId="77777777" w:rsidTr="001F259D">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CA0D3A9" w14:textId="77777777" w:rsidR="00411FEA" w:rsidRDefault="00B3446B" w:rsidP="001F259D">
                  <w:pPr>
                    <w:rPr>
                      <w:rFonts w:eastAsia="Times New Roman"/>
                    </w:rPr>
                  </w:pPr>
                  <w:hyperlink r:id="rId191" w:history="1">
                    <w:r w:rsidR="00411FEA">
                      <w:rPr>
                        <w:rStyle w:val="Hipervnculo"/>
                        <w:rFonts w:eastAsia="Times New Roman"/>
                      </w:rPr>
                      <w:t>ECC-87</w:t>
                    </w:r>
                  </w:hyperlink>
                  <w:r w:rsidR="00411FEA">
                    <w:rPr>
                      <w:rFonts w:eastAsia="Times New Roman"/>
                    </w:rPr>
                    <w:t xml:space="preserve"> </w:t>
                  </w:r>
                </w:p>
              </w:tc>
              <w:tc>
                <w:tcPr>
                  <w:tcW w:w="125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0E5023D" w14:textId="77777777" w:rsidR="00411FEA" w:rsidRDefault="00B3446B" w:rsidP="001F259D">
                  <w:pPr>
                    <w:rPr>
                      <w:rFonts w:eastAsia="Times New Roman"/>
                    </w:rPr>
                  </w:pPr>
                  <w:hyperlink r:id="rId192" w:history="1">
                    <w:r w:rsidR="00411FEA">
                      <w:rPr>
                        <w:rStyle w:val="Hipervnculo"/>
                        <w:rFonts w:eastAsia="Times New Roman"/>
                      </w:rPr>
                      <w:t>Construir metodo en controlador guia ...</w:t>
                    </w:r>
                  </w:hyperlink>
                  <w:r w:rsidR="00411FEA">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C93C424" w14:textId="77777777" w:rsidR="00411FEA" w:rsidRDefault="00411FEA" w:rsidP="001F259D">
                  <w:pPr>
                    <w:rPr>
                      <w:rFonts w:eastAsia="Times New Roman"/>
                    </w:rPr>
                  </w:pPr>
                  <w:r>
                    <w:rPr>
                      <w:rFonts w:eastAsia="Times New Roman"/>
                    </w:rPr>
                    <w:t xml:space="preserve">Subtarea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BD854B9" w14:textId="77777777" w:rsidR="00411FEA" w:rsidRDefault="00411FEA" w:rsidP="001F259D">
                  <w:pPr>
                    <w:rPr>
                      <w:rFonts w:eastAsia="Times New Roman"/>
                    </w:rPr>
                  </w:pPr>
                  <w:r>
                    <w:rPr>
                      <w:rFonts w:eastAsia="Times New Roman"/>
                    </w:rPr>
                    <w:t xml:space="preserve">Tareas por hacer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5370729" w14:textId="77777777" w:rsidR="00411FEA" w:rsidRDefault="00411FEA" w:rsidP="001F259D">
                  <w:pPr>
                    <w:rPr>
                      <w:rFonts w:eastAsia="Times New Roman"/>
                    </w:rPr>
                  </w:pPr>
                  <w:r>
                    <w:rPr>
                      <w:rFonts w:eastAsia="Times New Roman"/>
                    </w:rPr>
                    <w:t xml:space="preserve">  </w:t>
                  </w:r>
                </w:p>
              </w:tc>
            </w:tr>
          </w:tbl>
          <w:p w14:paraId="25BDD0A0" w14:textId="77777777" w:rsidR="00411FEA" w:rsidRDefault="00411FEA" w:rsidP="001F259D">
            <w:pPr>
              <w:rPr>
                <w:rFonts w:eastAsia="Times New Roman"/>
              </w:rPr>
            </w:pPr>
          </w:p>
        </w:tc>
      </w:tr>
      <w:tr w:rsidR="00411FEA" w14:paraId="0A3F7649" w14:textId="77777777" w:rsidTr="001F259D">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36E6D0C" w14:textId="77777777" w:rsidR="00411FEA" w:rsidRDefault="00411FEA" w:rsidP="001F259D">
            <w:pPr>
              <w:rPr>
                <w:rFonts w:eastAsia="Times New Roman"/>
                <w:sz w:val="24"/>
                <w:szCs w:val="24"/>
              </w:rPr>
            </w:pPr>
            <w:r>
              <w:rPr>
                <w:rFonts w:eastAsia="Times New Roman"/>
                <w:b/>
                <w:bCs/>
              </w:rPr>
              <w:t>Sprint: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E5A536E" w14:textId="77777777" w:rsidR="00411FEA" w:rsidRDefault="00411FEA" w:rsidP="001F259D">
            <w:pPr>
              <w:rPr>
                <w:rFonts w:eastAsia="Times New Roman"/>
              </w:rPr>
            </w:pPr>
          </w:p>
        </w:tc>
      </w:tr>
    </w:tbl>
    <w:p w14:paraId="3FA98165" w14:textId="77777777" w:rsidR="00411FEA" w:rsidRDefault="00411FEA" w:rsidP="00411FEA">
      <w:pPr>
        <w:rPr>
          <w:rFonts w:eastAsia="Times New Roman"/>
        </w:rPr>
      </w:pPr>
    </w:p>
    <w:p w14:paraId="21FCD4F9" w14:textId="77777777" w:rsidR="003050AC" w:rsidRPr="003050AC" w:rsidRDefault="003050AC" w:rsidP="003050AC">
      <w:pPr>
        <w:rPr>
          <w:rFonts w:eastAsia="Times New Roman"/>
        </w:rPr>
      </w:pPr>
    </w:p>
    <w:p w14:paraId="61F1DAD1" w14:textId="41413FBB" w:rsidR="00237388" w:rsidRPr="003050AC" w:rsidRDefault="00237388" w:rsidP="00237388">
      <w:pPr>
        <w:pStyle w:val="Prrafodelista"/>
        <w:numPr>
          <w:ilvl w:val="0"/>
          <w:numId w:val="0"/>
        </w:numPr>
        <w:rPr>
          <w:lang w:val="es-CO"/>
        </w:rPr>
      </w:pPr>
    </w:p>
    <w:p w14:paraId="2D9F49E2" w14:textId="77777777" w:rsidR="00237388" w:rsidRPr="003050AC" w:rsidRDefault="00237388" w:rsidP="00237388"/>
    <w:p w14:paraId="39E35D7C" w14:textId="0CED86C9" w:rsidR="00862642" w:rsidRPr="003050AC" w:rsidRDefault="00862642" w:rsidP="00862642">
      <w:pPr>
        <w:pStyle w:val="Ttulo2"/>
        <w:rPr>
          <w:lang w:val="es-CO"/>
        </w:rPr>
      </w:pPr>
      <w:bookmarkStart w:id="27" w:name="_Toc49275863"/>
      <w:r w:rsidRPr="003050AC">
        <w:rPr>
          <w:lang w:val="es-CO"/>
        </w:rPr>
        <w:lastRenderedPageBreak/>
        <w:t>Calendario de trabajo</w:t>
      </w:r>
      <w:bookmarkEnd w:id="27"/>
    </w:p>
    <w:p w14:paraId="0F7D9033" w14:textId="21097879" w:rsidR="000E2498" w:rsidRPr="003050AC" w:rsidRDefault="006511F0" w:rsidP="007B3028">
      <w:pPr>
        <w:ind w:left="244" w:hanging="244"/>
      </w:pPr>
      <w:r w:rsidRPr="003050AC">
        <w:rPr>
          <w:noProof/>
        </w:rPr>
        <w:drawing>
          <wp:inline distT="0" distB="0" distL="0" distR="0" wp14:anchorId="0FFCCEEF" wp14:editId="0A3B53C6">
            <wp:extent cx="5971540" cy="3954145"/>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971540" cy="3954145"/>
                    </a:xfrm>
                    <a:prstGeom prst="rect">
                      <a:avLst/>
                    </a:prstGeom>
                  </pic:spPr>
                </pic:pic>
              </a:graphicData>
            </a:graphic>
          </wp:inline>
        </w:drawing>
      </w:r>
    </w:p>
    <w:p w14:paraId="035F6D83" w14:textId="2244DAFC" w:rsidR="006511F0" w:rsidRPr="003050AC" w:rsidRDefault="006511F0" w:rsidP="007B3028">
      <w:pPr>
        <w:ind w:left="244" w:hanging="244"/>
      </w:pPr>
      <w:r w:rsidRPr="003050AC">
        <w:rPr>
          <w:noProof/>
        </w:rPr>
        <w:drawing>
          <wp:inline distT="0" distB="0" distL="0" distR="0" wp14:anchorId="14BAF8AA" wp14:editId="6544FA57">
            <wp:extent cx="5971540" cy="38125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971540" cy="3812540"/>
                    </a:xfrm>
                    <a:prstGeom prst="rect">
                      <a:avLst/>
                    </a:prstGeom>
                  </pic:spPr>
                </pic:pic>
              </a:graphicData>
            </a:graphic>
          </wp:inline>
        </w:drawing>
      </w:r>
    </w:p>
    <w:p w14:paraId="4691C74B" w14:textId="026B33DC" w:rsidR="006511F0" w:rsidRPr="003050AC" w:rsidRDefault="006511F0" w:rsidP="007B3028">
      <w:pPr>
        <w:ind w:left="244" w:hanging="244"/>
      </w:pPr>
      <w:r w:rsidRPr="003050AC">
        <w:rPr>
          <w:noProof/>
        </w:rPr>
        <w:lastRenderedPageBreak/>
        <w:drawing>
          <wp:inline distT="0" distB="0" distL="0" distR="0" wp14:anchorId="39BCE169" wp14:editId="4A56E3BA">
            <wp:extent cx="5971540" cy="38131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971540" cy="3813175"/>
                    </a:xfrm>
                    <a:prstGeom prst="rect">
                      <a:avLst/>
                    </a:prstGeom>
                  </pic:spPr>
                </pic:pic>
              </a:graphicData>
            </a:graphic>
          </wp:inline>
        </w:drawing>
      </w:r>
    </w:p>
    <w:p w14:paraId="65B137DE" w14:textId="05CE35CB" w:rsidR="006511F0" w:rsidRPr="003050AC" w:rsidRDefault="006511F0" w:rsidP="007B3028">
      <w:pPr>
        <w:ind w:left="244" w:hanging="244"/>
      </w:pPr>
      <w:r w:rsidRPr="003050AC">
        <w:rPr>
          <w:noProof/>
        </w:rPr>
        <w:drawing>
          <wp:inline distT="0" distB="0" distL="0" distR="0" wp14:anchorId="52F25E46" wp14:editId="1D3119AB">
            <wp:extent cx="5971540" cy="1385570"/>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971540" cy="1385570"/>
                    </a:xfrm>
                    <a:prstGeom prst="rect">
                      <a:avLst/>
                    </a:prstGeom>
                  </pic:spPr>
                </pic:pic>
              </a:graphicData>
            </a:graphic>
          </wp:inline>
        </w:drawing>
      </w:r>
    </w:p>
    <w:p w14:paraId="5419A6FE" w14:textId="77777777" w:rsidR="00217843" w:rsidRPr="003050AC" w:rsidRDefault="00217843">
      <w:pPr>
        <w:rPr>
          <w:rStyle w:val="nfasis"/>
          <w:rFonts w:asciiTheme="majorHAnsi" w:hAnsiTheme="majorHAnsi"/>
          <w:b/>
          <w:bCs/>
          <w:sz w:val="72"/>
          <w:szCs w:val="18"/>
        </w:rPr>
      </w:pPr>
      <w:r w:rsidRPr="003050AC">
        <w:rPr>
          <w:rStyle w:val="nfasis"/>
        </w:rPr>
        <w:br w:type="page"/>
      </w:r>
    </w:p>
    <w:p w14:paraId="2FFB812C" w14:textId="2C6FB258" w:rsidR="00862642" w:rsidRPr="003050AC" w:rsidRDefault="00862642" w:rsidP="00862642">
      <w:pPr>
        <w:pStyle w:val="Ttulo1"/>
        <w:rPr>
          <w:rStyle w:val="nfasis"/>
          <w:lang w:val="es-CO"/>
        </w:rPr>
      </w:pPr>
      <w:bookmarkStart w:id="28" w:name="_Toc49275864"/>
      <w:r w:rsidRPr="003050AC">
        <w:rPr>
          <w:rStyle w:val="nfasis"/>
          <w:lang w:val="es-CO"/>
        </w:rPr>
        <w:lastRenderedPageBreak/>
        <w:t>Mockups UI</w:t>
      </w:r>
      <w:bookmarkEnd w:id="28"/>
    </w:p>
    <w:p w14:paraId="1072AC29" w14:textId="6631809C" w:rsidR="00217843" w:rsidRPr="003050AC" w:rsidRDefault="00862642">
      <w:r w:rsidRPr="003050AC">
        <w:rPr>
          <w:noProof/>
        </w:rPr>
        <w:drawing>
          <wp:inline distT="0" distB="0" distL="0" distR="0" wp14:anchorId="2003880B" wp14:editId="4D8B4542">
            <wp:extent cx="4050665" cy="2824783"/>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4073220" cy="2840512"/>
                    </a:xfrm>
                    <a:prstGeom prst="rect">
                      <a:avLst/>
                    </a:prstGeom>
                  </pic:spPr>
                </pic:pic>
              </a:graphicData>
            </a:graphic>
          </wp:inline>
        </w:drawing>
      </w:r>
      <w:r w:rsidR="00217843" w:rsidRPr="003050AC">
        <w:t xml:space="preserve"> </w:t>
      </w:r>
      <w:r w:rsidR="00217843" w:rsidRPr="003050AC">
        <w:rPr>
          <w:noProof/>
        </w:rPr>
        <w:drawing>
          <wp:inline distT="0" distB="0" distL="0" distR="0" wp14:anchorId="1F0C47B9" wp14:editId="35284D7D">
            <wp:extent cx="4050879" cy="2749550"/>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4064839" cy="2759025"/>
                    </a:xfrm>
                    <a:prstGeom prst="rect">
                      <a:avLst/>
                    </a:prstGeom>
                  </pic:spPr>
                </pic:pic>
              </a:graphicData>
            </a:graphic>
          </wp:inline>
        </w:drawing>
      </w:r>
    </w:p>
    <w:p w14:paraId="6299ED32" w14:textId="77777777" w:rsidR="00217843" w:rsidRPr="003050AC" w:rsidRDefault="00217843">
      <w:r w:rsidRPr="003050AC">
        <w:rPr>
          <w:noProof/>
        </w:rPr>
        <w:lastRenderedPageBreak/>
        <w:drawing>
          <wp:inline distT="0" distB="0" distL="0" distR="0" wp14:anchorId="13EB66CC" wp14:editId="028BC848">
            <wp:extent cx="3998431" cy="273050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4016571" cy="2742888"/>
                    </a:xfrm>
                    <a:prstGeom prst="rect">
                      <a:avLst/>
                    </a:prstGeom>
                  </pic:spPr>
                </pic:pic>
              </a:graphicData>
            </a:graphic>
          </wp:inline>
        </w:drawing>
      </w:r>
      <w:r w:rsidRPr="003050AC">
        <w:t xml:space="preserve"> </w:t>
      </w:r>
      <w:r w:rsidRPr="003050AC">
        <w:rPr>
          <w:noProof/>
        </w:rPr>
        <w:drawing>
          <wp:inline distT="0" distB="0" distL="0" distR="0" wp14:anchorId="41E1ACD6" wp14:editId="40E9AD23">
            <wp:extent cx="3994150" cy="2705714"/>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4069177" cy="2756539"/>
                    </a:xfrm>
                    <a:prstGeom prst="rect">
                      <a:avLst/>
                    </a:prstGeom>
                  </pic:spPr>
                </pic:pic>
              </a:graphicData>
            </a:graphic>
          </wp:inline>
        </w:drawing>
      </w:r>
    </w:p>
    <w:p w14:paraId="1206FB6B" w14:textId="100314BB" w:rsidR="000E2498" w:rsidRPr="003050AC" w:rsidRDefault="00217843">
      <w:r w:rsidRPr="003050AC">
        <w:rPr>
          <w:noProof/>
        </w:rPr>
        <w:lastRenderedPageBreak/>
        <w:drawing>
          <wp:inline distT="0" distB="0" distL="0" distR="0" wp14:anchorId="7109C947" wp14:editId="08412B50">
            <wp:extent cx="4718756" cy="4412437"/>
            <wp:effectExtent l="0" t="0" r="5715"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4744763" cy="4436756"/>
                    </a:xfrm>
                    <a:prstGeom prst="rect">
                      <a:avLst/>
                    </a:prstGeom>
                  </pic:spPr>
                </pic:pic>
              </a:graphicData>
            </a:graphic>
          </wp:inline>
        </w:drawing>
      </w:r>
      <w:r w:rsidRPr="003050AC">
        <w:t xml:space="preserve"> </w:t>
      </w:r>
      <w:r w:rsidRPr="003050AC">
        <w:rPr>
          <w:noProof/>
        </w:rPr>
        <w:drawing>
          <wp:inline distT="0" distB="0" distL="0" distR="0" wp14:anchorId="3F7597B0" wp14:editId="6E56B8F9">
            <wp:extent cx="4697047" cy="3187700"/>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4701506" cy="3190726"/>
                    </a:xfrm>
                    <a:prstGeom prst="rect">
                      <a:avLst/>
                    </a:prstGeom>
                  </pic:spPr>
                </pic:pic>
              </a:graphicData>
            </a:graphic>
          </wp:inline>
        </w:drawing>
      </w:r>
    </w:p>
    <w:p w14:paraId="613F0F8A" w14:textId="24D61DB4" w:rsidR="00217843" w:rsidRPr="003050AC" w:rsidRDefault="00217843">
      <w:r w:rsidRPr="003050AC">
        <w:rPr>
          <w:noProof/>
        </w:rPr>
        <w:lastRenderedPageBreak/>
        <w:drawing>
          <wp:inline distT="0" distB="0" distL="0" distR="0" wp14:anchorId="37A71DE3" wp14:editId="10C9DFB9">
            <wp:extent cx="4202989" cy="28384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4209963" cy="2843160"/>
                    </a:xfrm>
                    <a:prstGeom prst="rect">
                      <a:avLst/>
                    </a:prstGeom>
                  </pic:spPr>
                </pic:pic>
              </a:graphicData>
            </a:graphic>
          </wp:inline>
        </w:drawing>
      </w:r>
      <w:r w:rsidR="005E2245" w:rsidRPr="003050AC">
        <w:t xml:space="preserve"> </w:t>
      </w:r>
      <w:r w:rsidR="005E2245" w:rsidRPr="003050AC">
        <w:rPr>
          <w:noProof/>
        </w:rPr>
        <w:drawing>
          <wp:inline distT="0" distB="0" distL="0" distR="0" wp14:anchorId="5D9E0512" wp14:editId="57ED358D">
            <wp:extent cx="4244622" cy="2870275"/>
            <wp:effectExtent l="0" t="0" r="381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4289975" cy="2900943"/>
                    </a:xfrm>
                    <a:prstGeom prst="rect">
                      <a:avLst/>
                    </a:prstGeom>
                  </pic:spPr>
                </pic:pic>
              </a:graphicData>
            </a:graphic>
          </wp:inline>
        </w:drawing>
      </w:r>
    </w:p>
    <w:p w14:paraId="4ED117AE" w14:textId="485D2A9F" w:rsidR="00E677D7" w:rsidRPr="003050AC" w:rsidRDefault="00E677D7" w:rsidP="00E677D7">
      <w:pPr>
        <w:pStyle w:val="Ttulo1"/>
        <w:rPr>
          <w:rStyle w:val="nfasis"/>
          <w:lang w:val="es-CO"/>
        </w:rPr>
      </w:pPr>
      <w:bookmarkStart w:id="29" w:name="_Toc49275865"/>
      <w:r>
        <w:rPr>
          <w:rStyle w:val="nfasis"/>
          <w:lang w:val="es-CO"/>
        </w:rPr>
        <w:lastRenderedPageBreak/>
        <w:t>Estimación total de costos</w:t>
      </w:r>
      <w:bookmarkEnd w:id="29"/>
    </w:p>
    <w:p w14:paraId="0F6599A0" w14:textId="3E388768" w:rsidR="00862642" w:rsidRPr="003050AC" w:rsidRDefault="00150147" w:rsidP="000E2498">
      <w:pPr>
        <w:pStyle w:val="Prrafodelista"/>
        <w:numPr>
          <w:ilvl w:val="0"/>
          <w:numId w:val="0"/>
        </w:numPr>
        <w:rPr>
          <w:lang w:val="es-CO"/>
        </w:rPr>
      </w:pPr>
      <w:r>
        <w:rPr>
          <w:noProof/>
        </w:rPr>
        <w:drawing>
          <wp:inline distT="0" distB="0" distL="0" distR="0" wp14:anchorId="19AF85CA" wp14:editId="4602501C">
            <wp:extent cx="5971540" cy="275147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5"/>
                    <a:srcRect t="18090"/>
                    <a:stretch/>
                  </pic:blipFill>
                  <pic:spPr bwMode="auto">
                    <a:xfrm>
                      <a:off x="0" y="0"/>
                      <a:ext cx="5971540" cy="2751479"/>
                    </a:xfrm>
                    <a:prstGeom prst="rect">
                      <a:avLst/>
                    </a:prstGeom>
                    <a:ln>
                      <a:noFill/>
                    </a:ln>
                    <a:extLst>
                      <a:ext uri="{53640926-AAD7-44D8-BBD7-CCE9431645EC}">
                        <a14:shadowObscured xmlns:a14="http://schemas.microsoft.com/office/drawing/2010/main"/>
                      </a:ext>
                    </a:extLst>
                  </pic:spPr>
                </pic:pic>
              </a:graphicData>
            </a:graphic>
          </wp:inline>
        </w:drawing>
      </w:r>
    </w:p>
    <w:sectPr w:rsidR="00862642" w:rsidRPr="003050AC" w:rsidSect="005E2245">
      <w:headerReference w:type="default" r:id="rId206"/>
      <w:footerReference w:type="default" r:id="rId207"/>
      <w:headerReference w:type="first" r:id="rId208"/>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BAAD4C" w14:textId="77777777" w:rsidR="00B3446B" w:rsidRDefault="00B3446B" w:rsidP="008606AB">
      <w:r>
        <w:separator/>
      </w:r>
    </w:p>
  </w:endnote>
  <w:endnote w:type="continuationSeparator" w:id="0">
    <w:p w14:paraId="57B29D8E" w14:textId="77777777" w:rsidR="00B3446B" w:rsidRDefault="00B3446B" w:rsidP="008606AB">
      <w:r>
        <w:continuationSeparator/>
      </w:r>
    </w:p>
  </w:endnote>
  <w:endnote w:type="continuationNotice" w:id="1">
    <w:p w14:paraId="63B7A775" w14:textId="77777777" w:rsidR="00B3446B" w:rsidRDefault="00B3446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2ADCFB" w14:textId="6BFF5711" w:rsidR="008D187A" w:rsidRPr="00F94084" w:rsidRDefault="00B3446B" w:rsidP="00E81B4B">
    <w:pPr>
      <w:pStyle w:val="Piedepgina"/>
      <w:rPr>
        <w:lang w:val="es-CO"/>
      </w:rPr>
    </w:pPr>
    <w:sdt>
      <w:sdtPr>
        <w:rPr>
          <w:lang w:val="es-CO"/>
        </w:rPr>
        <w:alias w:val="Title"/>
        <w:tag w:val=""/>
        <w:id w:val="-1461030722"/>
        <w:placeholder>
          <w:docPart w:val="C4EBA52B15EE404EB4DD267EBD1372D1"/>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255E4B" w:rsidRPr="00F94084">
          <w:rPr>
            <w:lang w:val="es-CO"/>
          </w:rPr>
          <w:t>Ingeniería de Software</w:t>
        </w:r>
      </w:sdtContent>
    </w:sdt>
    <w:r w:rsidR="00E81B4B" w:rsidRPr="00F94084">
      <w:rPr>
        <w:lang w:val="es-CO"/>
      </w:rPr>
      <w:t xml:space="preserve"> </w:t>
    </w:r>
    <w:r w:rsidR="004E39FD" w:rsidRPr="00F94084">
      <w:rPr>
        <w:lang w:val="es-CO"/>
      </w:rPr>
      <w:tab/>
    </w:r>
    <w:r w:rsidR="004E39FD" w:rsidRPr="00F94084">
      <w:rPr>
        <w:lang w:val="es-CO"/>
      </w:rPr>
      <w:tab/>
    </w:r>
    <w:sdt>
      <w:sdtPr>
        <w:rPr>
          <w:lang w:val="es-CO"/>
        </w:rPr>
        <w:id w:val="1328789105"/>
        <w:docPartObj>
          <w:docPartGallery w:val="Page Numbers (Bottom of Page)"/>
          <w:docPartUnique/>
        </w:docPartObj>
      </w:sdtPr>
      <w:sdtEndPr/>
      <w:sdtContent>
        <w:r w:rsidR="00B9660E" w:rsidRPr="00F94084">
          <w:rPr>
            <w:rStyle w:val="Nmerodepgina"/>
            <w:noProof/>
            <w:highlight w:val="lightGray"/>
            <w:lang w:val="es-CO"/>
          </w:rPr>
          <mc:AlternateContent>
            <mc:Choice Requires="wps">
              <w:drawing>
                <wp:anchor distT="0" distB="0" distL="114300" distR="114300" simplePos="0" relativeHeight="251658241" behindDoc="1" locked="0" layoutInCell="1" allowOverlap="1" wp14:anchorId="71CB89F2" wp14:editId="2877EBD2">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0825E1D2" id="Rectangle 7" o:spid="_x0000_s1026" alt="&quot;&quot;" style="position:absolute;margin-left:0;margin-top:0;width:598.1pt;height:50.75pt;z-index:-251658239;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" fillcolor="#d3d3d3" stroked="f" strokeweight="1pt">
                  <w10:wrap anchorx="page" anchory="page"/>
                </v:rect>
              </w:pict>
            </mc:Fallback>
          </mc:AlternateContent>
        </w:r>
        <w:r w:rsidR="00D359E1" w:rsidRPr="00F94084">
          <w:rPr>
            <w:rStyle w:val="Nmerodepgina"/>
            <w:highlight w:val="lightGray"/>
            <w:lang w:val="es-CO"/>
          </w:rPr>
          <w:fldChar w:fldCharType="begin"/>
        </w:r>
        <w:r w:rsidR="00D359E1" w:rsidRPr="00F94084">
          <w:rPr>
            <w:rStyle w:val="Nmerodepgina"/>
            <w:highlight w:val="lightGray"/>
            <w:lang w:val="es-CO"/>
          </w:rPr>
          <w:instrText xml:space="preserve"> PAGE   \* MERGEFORMAT </w:instrText>
        </w:r>
        <w:r w:rsidR="00D359E1" w:rsidRPr="00F94084">
          <w:rPr>
            <w:rStyle w:val="Nmerodepgina"/>
            <w:highlight w:val="lightGray"/>
            <w:lang w:val="es-CO"/>
          </w:rPr>
          <w:fldChar w:fldCharType="separate"/>
        </w:r>
        <w:r w:rsidR="00D359E1" w:rsidRPr="00F94084">
          <w:rPr>
            <w:rStyle w:val="Nmerodepgina"/>
            <w:highlight w:val="lightGray"/>
            <w:lang w:val="es-CO"/>
          </w:rPr>
          <w:t>1</w:t>
        </w:r>
        <w:r w:rsidR="00D359E1" w:rsidRPr="00F94084">
          <w:rPr>
            <w:rStyle w:val="Nmerodepgina"/>
            <w:highlight w:val="lightGray"/>
            <w:lang w:val="es-CO"/>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689B3F" w14:textId="77777777" w:rsidR="00B3446B" w:rsidRDefault="00B3446B" w:rsidP="008606AB">
      <w:r>
        <w:separator/>
      </w:r>
    </w:p>
  </w:footnote>
  <w:footnote w:type="continuationSeparator" w:id="0">
    <w:p w14:paraId="0BE74B9B" w14:textId="77777777" w:rsidR="00B3446B" w:rsidRDefault="00B3446B" w:rsidP="008606AB">
      <w:r>
        <w:continuationSeparator/>
      </w:r>
    </w:p>
  </w:footnote>
  <w:footnote w:type="continuationNotice" w:id="1">
    <w:p w14:paraId="5EAF120C" w14:textId="77777777" w:rsidR="00B3446B" w:rsidRDefault="00B3446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C609CB" w14:textId="77777777" w:rsidR="0030312F" w:rsidRDefault="0030312F">
    <w:pPr>
      <w:pStyle w:val="Encabezado"/>
    </w:pPr>
    <w:r>
      <w:rPr>
        <w:noProof/>
      </w:rPr>
      <mc:AlternateContent>
        <mc:Choice Requires="wps">
          <w:drawing>
            <wp:anchor distT="0" distB="0" distL="114300" distR="114300" simplePos="0" relativeHeight="251658240" behindDoc="1" locked="0" layoutInCell="1" allowOverlap="1" wp14:anchorId="6632B8FB" wp14:editId="42EF4F8C">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475BBE16" id="Rectangle 15" o:spid="_x0000_s1026" alt="&quot;&quot;" style="position:absolute;margin-left:0;margin-top:0;width:578.25pt;height:813pt;z-index:-25165824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&#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67B721" w14:textId="77777777" w:rsidR="00FA2A95" w:rsidRDefault="00FA2A95">
    <w:pPr>
      <w:pStyle w:val="Encabezado"/>
    </w:pPr>
    <w:r>
      <w:rPr>
        <w:noProof/>
      </w:rPr>
      <mc:AlternateContent>
        <mc:Choice Requires="wps">
          <w:drawing>
            <wp:anchor distT="0" distB="0" distL="114300" distR="114300" simplePos="0" relativeHeight="251658242" behindDoc="1" locked="0" layoutInCell="1" allowOverlap="1" wp14:anchorId="1B9EA824" wp14:editId="30A5202E">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66D6D884" id="Rectangle 16" o:spid="_x0000_s1026" alt="&quot;&quot;" style="position:absolute;margin-left:0;margin-top:0;width:575.45pt;height:822.05pt;z-index:-25165823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&#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AE642A5"/>
    <w:multiLevelType w:val="multilevel"/>
    <w:tmpl w:val="F2B4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465292"/>
    <w:multiLevelType w:val="hybridMultilevel"/>
    <w:tmpl w:val="08AADF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36598F"/>
    <w:multiLevelType w:val="hybridMultilevel"/>
    <w:tmpl w:val="0D62B5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DED451A"/>
    <w:multiLevelType w:val="hybridMultilevel"/>
    <w:tmpl w:val="26CA6F1C"/>
    <w:lvl w:ilvl="0" w:tplc="F234400C">
      <w:start w:val="1"/>
      <w:numFmt w:val="bullet"/>
      <w:pStyle w:val="Prrafodelista"/>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145D7A"/>
    <w:multiLevelType w:val="multilevel"/>
    <w:tmpl w:val="7E5E73A2"/>
    <w:styleLink w:val="BullettedList"/>
    <w:lvl w:ilvl="0">
      <w:start w:val="1"/>
      <w:numFmt w:val="bullet"/>
      <w:pStyle w:val="Listaconvietas"/>
      <w:lvlText w:val=""/>
      <w:lvlJc w:val="left"/>
      <w:pPr>
        <w:tabs>
          <w:tab w:val="num" w:pos="360"/>
        </w:tabs>
        <w:ind w:left="357" w:hanging="357"/>
      </w:pPr>
      <w:rPr>
        <w:rFonts w:ascii="Symbol" w:hAnsi="Symbol" w:hint="default"/>
        <w:color w:val="4472C4" w:themeColor="accent1"/>
      </w:rPr>
    </w:lvl>
    <w:lvl w:ilvl="1">
      <w:start w:val="1"/>
      <w:numFmt w:val="bullet"/>
      <w:pStyle w:val="Listaconvietas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13"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D12C0C"/>
    <w:multiLevelType w:val="hybridMultilevel"/>
    <w:tmpl w:val="1A102D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D730218"/>
    <w:multiLevelType w:val="multilevel"/>
    <w:tmpl w:val="210C3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500DED"/>
    <w:multiLevelType w:val="hybridMultilevel"/>
    <w:tmpl w:val="9D2076B2"/>
    <w:lvl w:ilvl="0" w:tplc="E15C03F8">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9"/>
  </w:num>
  <w:num w:numId="4">
    <w:abstractNumId w:val="11"/>
  </w:num>
  <w:num w:numId="5">
    <w:abstractNumId w:val="5"/>
  </w:num>
  <w:num w:numId="6">
    <w:abstractNumId w:val="7"/>
  </w:num>
  <w:num w:numId="7">
    <w:abstractNumId w:val="4"/>
  </w:num>
  <w:num w:numId="8">
    <w:abstractNumId w:val="10"/>
  </w:num>
  <w:num w:numId="9">
    <w:abstractNumId w:val="1"/>
  </w:num>
  <w:num w:numId="10">
    <w:abstractNumId w:val="12"/>
  </w:num>
  <w:num w:numId="11">
    <w:abstractNumId w:val="0"/>
  </w:num>
  <w:num w:numId="12">
    <w:abstractNumId w:val="16"/>
  </w:num>
  <w:num w:numId="13">
    <w:abstractNumId w:val="15"/>
  </w:num>
  <w:num w:numId="14">
    <w:abstractNumId w:val="2"/>
  </w:num>
  <w:num w:numId="15">
    <w:abstractNumId w:val="6"/>
  </w:num>
  <w:num w:numId="16">
    <w:abstractNumId w:val="8"/>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removePersonalInformation/>
  <w:removeDateAndTime/>
  <w:attachedTemplate r:id="rId1"/>
  <w:stylePaneSortMethod w:val="00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E4B"/>
    <w:rsid w:val="000040C5"/>
    <w:rsid w:val="00006956"/>
    <w:rsid w:val="00007D47"/>
    <w:rsid w:val="000138AC"/>
    <w:rsid w:val="0002791A"/>
    <w:rsid w:val="0003687F"/>
    <w:rsid w:val="0004107A"/>
    <w:rsid w:val="0004163A"/>
    <w:rsid w:val="000630AD"/>
    <w:rsid w:val="00072FFC"/>
    <w:rsid w:val="00085329"/>
    <w:rsid w:val="0009280B"/>
    <w:rsid w:val="00095707"/>
    <w:rsid w:val="000A208F"/>
    <w:rsid w:val="000A25E7"/>
    <w:rsid w:val="000B7163"/>
    <w:rsid w:val="000C5295"/>
    <w:rsid w:val="000D65D4"/>
    <w:rsid w:val="000E2498"/>
    <w:rsid w:val="000F7405"/>
    <w:rsid w:val="000F7C8E"/>
    <w:rsid w:val="00100277"/>
    <w:rsid w:val="001028BF"/>
    <w:rsid w:val="00111B94"/>
    <w:rsid w:val="00120B93"/>
    <w:rsid w:val="001307F2"/>
    <w:rsid w:val="00144C5B"/>
    <w:rsid w:val="001476CC"/>
    <w:rsid w:val="00150147"/>
    <w:rsid w:val="00157987"/>
    <w:rsid w:val="00172A47"/>
    <w:rsid w:val="00176511"/>
    <w:rsid w:val="00185EFF"/>
    <w:rsid w:val="00194949"/>
    <w:rsid w:val="00195F91"/>
    <w:rsid w:val="001A34B2"/>
    <w:rsid w:val="001C3E70"/>
    <w:rsid w:val="001D7C68"/>
    <w:rsid w:val="001F4576"/>
    <w:rsid w:val="0020352E"/>
    <w:rsid w:val="00205EEC"/>
    <w:rsid w:val="00213391"/>
    <w:rsid w:val="00214BD9"/>
    <w:rsid w:val="00217843"/>
    <w:rsid w:val="00224640"/>
    <w:rsid w:val="00233809"/>
    <w:rsid w:val="00234899"/>
    <w:rsid w:val="00234FD1"/>
    <w:rsid w:val="00237388"/>
    <w:rsid w:val="00240FC4"/>
    <w:rsid w:val="002450A4"/>
    <w:rsid w:val="002521CA"/>
    <w:rsid w:val="00255E4B"/>
    <w:rsid w:val="002563CD"/>
    <w:rsid w:val="002868AC"/>
    <w:rsid w:val="002B3FD6"/>
    <w:rsid w:val="002B5B43"/>
    <w:rsid w:val="002E626B"/>
    <w:rsid w:val="003022AB"/>
    <w:rsid w:val="0030312F"/>
    <w:rsid w:val="003050AC"/>
    <w:rsid w:val="00306D6C"/>
    <w:rsid w:val="003109B0"/>
    <w:rsid w:val="00326549"/>
    <w:rsid w:val="00333C08"/>
    <w:rsid w:val="003515DC"/>
    <w:rsid w:val="0035385E"/>
    <w:rsid w:val="00361DAE"/>
    <w:rsid w:val="003620C7"/>
    <w:rsid w:val="003A1BBB"/>
    <w:rsid w:val="003B6A9A"/>
    <w:rsid w:val="003D6173"/>
    <w:rsid w:val="003D656E"/>
    <w:rsid w:val="003F2B19"/>
    <w:rsid w:val="00407981"/>
    <w:rsid w:val="00411FEA"/>
    <w:rsid w:val="00420D0E"/>
    <w:rsid w:val="00432776"/>
    <w:rsid w:val="004479DD"/>
    <w:rsid w:val="00463096"/>
    <w:rsid w:val="00463170"/>
    <w:rsid w:val="0046798E"/>
    <w:rsid w:val="00475AA8"/>
    <w:rsid w:val="004915CA"/>
    <w:rsid w:val="004970E2"/>
    <w:rsid w:val="004A20D6"/>
    <w:rsid w:val="004A38EC"/>
    <w:rsid w:val="004B182E"/>
    <w:rsid w:val="004B6B4A"/>
    <w:rsid w:val="004D14EE"/>
    <w:rsid w:val="004D52D6"/>
    <w:rsid w:val="004D6E68"/>
    <w:rsid w:val="004E39FD"/>
    <w:rsid w:val="004F260A"/>
    <w:rsid w:val="005039B1"/>
    <w:rsid w:val="00507556"/>
    <w:rsid w:val="00522282"/>
    <w:rsid w:val="0052261B"/>
    <w:rsid w:val="00524BAE"/>
    <w:rsid w:val="005251A8"/>
    <w:rsid w:val="00552E05"/>
    <w:rsid w:val="005621D9"/>
    <w:rsid w:val="00563311"/>
    <w:rsid w:val="00573DBD"/>
    <w:rsid w:val="0058022C"/>
    <w:rsid w:val="0059028C"/>
    <w:rsid w:val="00590D16"/>
    <w:rsid w:val="005979D4"/>
    <w:rsid w:val="005A148A"/>
    <w:rsid w:val="005A49B9"/>
    <w:rsid w:val="005B2E47"/>
    <w:rsid w:val="005B34DF"/>
    <w:rsid w:val="005D7EFC"/>
    <w:rsid w:val="005E2245"/>
    <w:rsid w:val="0060796B"/>
    <w:rsid w:val="00615616"/>
    <w:rsid w:val="006511F0"/>
    <w:rsid w:val="00651558"/>
    <w:rsid w:val="00654740"/>
    <w:rsid w:val="00671403"/>
    <w:rsid w:val="00681C93"/>
    <w:rsid w:val="006846A3"/>
    <w:rsid w:val="006926C8"/>
    <w:rsid w:val="00692F0D"/>
    <w:rsid w:val="00695E19"/>
    <w:rsid w:val="006B3662"/>
    <w:rsid w:val="006C08BD"/>
    <w:rsid w:val="006C67DE"/>
    <w:rsid w:val="006E1E2D"/>
    <w:rsid w:val="006F1DD5"/>
    <w:rsid w:val="006F544B"/>
    <w:rsid w:val="00720DC0"/>
    <w:rsid w:val="007217D5"/>
    <w:rsid w:val="007237EB"/>
    <w:rsid w:val="0072482B"/>
    <w:rsid w:val="0074607A"/>
    <w:rsid w:val="00746534"/>
    <w:rsid w:val="00753EC9"/>
    <w:rsid w:val="0075586A"/>
    <w:rsid w:val="007604CD"/>
    <w:rsid w:val="0077157E"/>
    <w:rsid w:val="00777F02"/>
    <w:rsid w:val="007B04B0"/>
    <w:rsid w:val="007B3028"/>
    <w:rsid w:val="007C6D6C"/>
    <w:rsid w:val="007D5A3F"/>
    <w:rsid w:val="007E66A4"/>
    <w:rsid w:val="007F63A5"/>
    <w:rsid w:val="007F7735"/>
    <w:rsid w:val="008050A5"/>
    <w:rsid w:val="0080749A"/>
    <w:rsid w:val="00814034"/>
    <w:rsid w:val="00827298"/>
    <w:rsid w:val="008368FC"/>
    <w:rsid w:val="00845A43"/>
    <w:rsid w:val="008606AB"/>
    <w:rsid w:val="00862642"/>
    <w:rsid w:val="00887124"/>
    <w:rsid w:val="008A0D41"/>
    <w:rsid w:val="008D187A"/>
    <w:rsid w:val="008D25F7"/>
    <w:rsid w:val="008E6AD1"/>
    <w:rsid w:val="008F1B7F"/>
    <w:rsid w:val="008F4289"/>
    <w:rsid w:val="008F62CA"/>
    <w:rsid w:val="00903D30"/>
    <w:rsid w:val="009103D4"/>
    <w:rsid w:val="00943598"/>
    <w:rsid w:val="00950B0F"/>
    <w:rsid w:val="00960F45"/>
    <w:rsid w:val="009717A3"/>
    <w:rsid w:val="0098733A"/>
    <w:rsid w:val="009A5E7C"/>
    <w:rsid w:val="009D12EC"/>
    <w:rsid w:val="009E74DE"/>
    <w:rsid w:val="009F6597"/>
    <w:rsid w:val="00A0684D"/>
    <w:rsid w:val="00A06E32"/>
    <w:rsid w:val="00A17C91"/>
    <w:rsid w:val="00A21494"/>
    <w:rsid w:val="00A26D20"/>
    <w:rsid w:val="00A32524"/>
    <w:rsid w:val="00A41D59"/>
    <w:rsid w:val="00A611AD"/>
    <w:rsid w:val="00A777EF"/>
    <w:rsid w:val="00A91398"/>
    <w:rsid w:val="00A96B49"/>
    <w:rsid w:val="00AB45CE"/>
    <w:rsid w:val="00AB60FA"/>
    <w:rsid w:val="00AD010B"/>
    <w:rsid w:val="00AE2086"/>
    <w:rsid w:val="00AF0C6F"/>
    <w:rsid w:val="00B00662"/>
    <w:rsid w:val="00B034D9"/>
    <w:rsid w:val="00B06A4B"/>
    <w:rsid w:val="00B26DBD"/>
    <w:rsid w:val="00B30030"/>
    <w:rsid w:val="00B3446B"/>
    <w:rsid w:val="00B4286F"/>
    <w:rsid w:val="00B5279B"/>
    <w:rsid w:val="00B64D32"/>
    <w:rsid w:val="00B71E3C"/>
    <w:rsid w:val="00B726D8"/>
    <w:rsid w:val="00B73D3E"/>
    <w:rsid w:val="00B81AAE"/>
    <w:rsid w:val="00B9660E"/>
    <w:rsid w:val="00BA15AE"/>
    <w:rsid w:val="00BB76A1"/>
    <w:rsid w:val="00BE0F9B"/>
    <w:rsid w:val="00C006D0"/>
    <w:rsid w:val="00C04BFF"/>
    <w:rsid w:val="00C0608F"/>
    <w:rsid w:val="00C13772"/>
    <w:rsid w:val="00C13FD7"/>
    <w:rsid w:val="00C16233"/>
    <w:rsid w:val="00C31B26"/>
    <w:rsid w:val="00C4425B"/>
    <w:rsid w:val="00C520C6"/>
    <w:rsid w:val="00C5543E"/>
    <w:rsid w:val="00C5784F"/>
    <w:rsid w:val="00C6208F"/>
    <w:rsid w:val="00C6459B"/>
    <w:rsid w:val="00C905F5"/>
    <w:rsid w:val="00C92366"/>
    <w:rsid w:val="00C96E5D"/>
    <w:rsid w:val="00CC0EDB"/>
    <w:rsid w:val="00CC712A"/>
    <w:rsid w:val="00CD01D6"/>
    <w:rsid w:val="00CF3543"/>
    <w:rsid w:val="00D05B00"/>
    <w:rsid w:val="00D15ACC"/>
    <w:rsid w:val="00D22DCF"/>
    <w:rsid w:val="00D27F37"/>
    <w:rsid w:val="00D32C6E"/>
    <w:rsid w:val="00D359E1"/>
    <w:rsid w:val="00D45830"/>
    <w:rsid w:val="00D51722"/>
    <w:rsid w:val="00D54778"/>
    <w:rsid w:val="00D6410D"/>
    <w:rsid w:val="00D71322"/>
    <w:rsid w:val="00D72025"/>
    <w:rsid w:val="00D8210A"/>
    <w:rsid w:val="00D8227D"/>
    <w:rsid w:val="00DC4B9E"/>
    <w:rsid w:val="00DC6C9E"/>
    <w:rsid w:val="00DE2209"/>
    <w:rsid w:val="00DE716E"/>
    <w:rsid w:val="00DE7DAA"/>
    <w:rsid w:val="00DF373C"/>
    <w:rsid w:val="00DF799F"/>
    <w:rsid w:val="00E104BB"/>
    <w:rsid w:val="00E20E57"/>
    <w:rsid w:val="00E25ADD"/>
    <w:rsid w:val="00E2603C"/>
    <w:rsid w:val="00E3584B"/>
    <w:rsid w:val="00E4002C"/>
    <w:rsid w:val="00E4200F"/>
    <w:rsid w:val="00E43137"/>
    <w:rsid w:val="00E63B2B"/>
    <w:rsid w:val="00E677D7"/>
    <w:rsid w:val="00E81B4B"/>
    <w:rsid w:val="00EA5C26"/>
    <w:rsid w:val="00EB17F3"/>
    <w:rsid w:val="00EB6826"/>
    <w:rsid w:val="00EC7EB3"/>
    <w:rsid w:val="00ED7F81"/>
    <w:rsid w:val="00EE61C7"/>
    <w:rsid w:val="00EE6BE5"/>
    <w:rsid w:val="00EF3C22"/>
    <w:rsid w:val="00F005BB"/>
    <w:rsid w:val="00F026F3"/>
    <w:rsid w:val="00F03E09"/>
    <w:rsid w:val="00F04116"/>
    <w:rsid w:val="00F0434E"/>
    <w:rsid w:val="00F04CC8"/>
    <w:rsid w:val="00F20D9C"/>
    <w:rsid w:val="00F41CC0"/>
    <w:rsid w:val="00F45333"/>
    <w:rsid w:val="00F4736E"/>
    <w:rsid w:val="00F53F08"/>
    <w:rsid w:val="00F6528D"/>
    <w:rsid w:val="00F80B87"/>
    <w:rsid w:val="00F9045E"/>
    <w:rsid w:val="00F94084"/>
    <w:rsid w:val="00FA2A95"/>
    <w:rsid w:val="00FC12E7"/>
    <w:rsid w:val="00FC5ABB"/>
    <w:rsid w:val="00FD48D3"/>
    <w:rsid w:val="00FF46E9"/>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5E0E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9D4"/>
    <w:rPr>
      <w:lang w:val="es-CO"/>
    </w:rPr>
  </w:style>
  <w:style w:type="paragraph" w:styleId="Ttulo1">
    <w:name w:val="heading 1"/>
    <w:basedOn w:val="Normal"/>
    <w:next w:val="Normal"/>
    <w:link w:val="Ttulo1Car"/>
    <w:uiPriority w:val="9"/>
    <w:qFormat/>
    <w:rsid w:val="00B30030"/>
    <w:pPr>
      <w:keepNext/>
      <w:spacing w:before="600" w:after="300"/>
      <w:outlineLvl w:val="0"/>
    </w:pPr>
    <w:rPr>
      <w:rFonts w:asciiTheme="majorHAnsi" w:hAnsiTheme="majorHAnsi"/>
      <w:b/>
      <w:bCs/>
      <w:sz w:val="72"/>
      <w:szCs w:val="18"/>
      <w:lang w:val="en-US"/>
    </w:rPr>
  </w:style>
  <w:style w:type="paragraph" w:styleId="Ttulo2">
    <w:name w:val="heading 2"/>
    <w:basedOn w:val="Normal"/>
    <w:next w:val="Normal"/>
    <w:link w:val="Ttulo2Car"/>
    <w:uiPriority w:val="9"/>
    <w:unhideWhenUsed/>
    <w:qFormat/>
    <w:rsid w:val="00B30030"/>
    <w:pPr>
      <w:keepNext/>
      <w:spacing w:before="240" w:after="120"/>
      <w:outlineLvl w:val="1"/>
    </w:pPr>
    <w:rPr>
      <w:rFonts w:asciiTheme="majorHAnsi" w:hAnsiTheme="majorHAnsi"/>
      <w:bCs/>
      <w:color w:val="4472C4" w:themeColor="accent1"/>
      <w:sz w:val="36"/>
      <w:szCs w:val="56"/>
      <w:lang w:val="en-US"/>
    </w:rPr>
  </w:style>
  <w:style w:type="paragraph" w:styleId="Ttulo3">
    <w:name w:val="heading 3"/>
    <w:basedOn w:val="Normal"/>
    <w:next w:val="Normal"/>
    <w:link w:val="Ttulo3Car"/>
    <w:uiPriority w:val="9"/>
    <w:semiHidden/>
    <w:rsid w:val="00D359E1"/>
    <w:pPr>
      <w:spacing w:before="480" w:after="120"/>
      <w:outlineLvl w:val="2"/>
    </w:pPr>
    <w:rPr>
      <w:color w:val="4472C4" w:themeColor="accent1"/>
      <w:sz w:val="36"/>
      <w:szCs w:val="3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lang w:val="en-US"/>
    </w:rPr>
  </w:style>
  <w:style w:type="character" w:customStyle="1" w:styleId="TtuloCar">
    <w:name w:val="Título Car"/>
    <w:basedOn w:val="Fuentedeprrafopredeter"/>
    <w:link w:val="Ttulo"/>
    <w:uiPriority w:val="10"/>
    <w:rsid w:val="00224640"/>
    <w:rPr>
      <w:rFonts w:asciiTheme="majorHAnsi" w:eastAsiaTheme="majorEastAsia" w:hAnsiTheme="majorHAnsi" w:cstheme="majorBidi"/>
      <w:b/>
      <w:bCs/>
      <w:spacing w:val="-10"/>
      <w:kern w:val="28"/>
      <w:sz w:val="160"/>
      <w:szCs w:val="72"/>
    </w:rPr>
  </w:style>
  <w:style w:type="paragraph" w:styleId="Subttulo">
    <w:name w:val="Subtitle"/>
    <w:basedOn w:val="Normal"/>
    <w:next w:val="Normal"/>
    <w:link w:val="SubttuloCar"/>
    <w:uiPriority w:val="11"/>
    <w:qFormat/>
    <w:rsid w:val="0030312F"/>
    <w:pPr>
      <w:numPr>
        <w:ilvl w:val="1"/>
      </w:numPr>
    </w:pPr>
    <w:rPr>
      <w:rFonts w:eastAsiaTheme="minorEastAsia"/>
      <w:b/>
      <w:bCs/>
      <w:color w:val="4472C4" w:themeColor="accent1"/>
      <w:spacing w:val="15"/>
      <w:sz w:val="48"/>
      <w:szCs w:val="28"/>
      <w:lang w:val="en-US"/>
    </w:rPr>
  </w:style>
  <w:style w:type="character" w:customStyle="1" w:styleId="SubttuloCar">
    <w:name w:val="Subtítulo Car"/>
    <w:basedOn w:val="Fuentedeprrafopredeter"/>
    <w:link w:val="Subttulo"/>
    <w:uiPriority w:val="11"/>
    <w:rsid w:val="0030312F"/>
    <w:rPr>
      <w:rFonts w:eastAsiaTheme="minorEastAsia"/>
      <w:b/>
      <w:bCs/>
      <w:color w:val="4472C4" w:themeColor="accent1"/>
      <w:spacing w:val="15"/>
      <w:sz w:val="48"/>
      <w:szCs w:val="28"/>
    </w:rPr>
  </w:style>
  <w:style w:type="character" w:customStyle="1" w:styleId="Ttulo1Car">
    <w:name w:val="Título 1 Car"/>
    <w:basedOn w:val="Fuentedeprrafopredeter"/>
    <w:link w:val="Ttulo1"/>
    <w:uiPriority w:val="9"/>
    <w:rsid w:val="00B30030"/>
    <w:rPr>
      <w:rFonts w:asciiTheme="majorHAnsi" w:hAnsiTheme="majorHAnsi"/>
      <w:b/>
      <w:bCs/>
      <w:sz w:val="72"/>
      <w:szCs w:val="18"/>
    </w:rPr>
  </w:style>
  <w:style w:type="paragraph" w:styleId="Encabezado">
    <w:name w:val="header"/>
    <w:basedOn w:val="Normal"/>
    <w:link w:val="EncabezadoCar"/>
    <w:uiPriority w:val="99"/>
    <w:semiHidden/>
    <w:rsid w:val="00EB6826"/>
    <w:pPr>
      <w:tabs>
        <w:tab w:val="center" w:pos="4844"/>
        <w:tab w:val="right" w:pos="9689"/>
      </w:tabs>
      <w:spacing w:after="0"/>
    </w:pPr>
    <w:rPr>
      <w:lang w:val="en-US"/>
    </w:rPr>
  </w:style>
  <w:style w:type="character" w:customStyle="1" w:styleId="EncabezadoCar">
    <w:name w:val="Encabezado Car"/>
    <w:basedOn w:val="Fuentedeprrafopredeter"/>
    <w:link w:val="Encabezado"/>
    <w:uiPriority w:val="99"/>
    <w:semiHidden/>
    <w:rsid w:val="00F03E09"/>
  </w:style>
  <w:style w:type="paragraph" w:styleId="Piedepgina">
    <w:name w:val="footer"/>
    <w:basedOn w:val="Normal"/>
    <w:link w:val="PiedepginaCar"/>
    <w:uiPriority w:val="99"/>
    <w:unhideWhenUsed/>
    <w:rsid w:val="004E39FD"/>
    <w:pPr>
      <w:tabs>
        <w:tab w:val="center" w:pos="4844"/>
        <w:tab w:val="right" w:pos="8640"/>
        <w:tab w:val="right" w:pos="9689"/>
      </w:tabs>
      <w:spacing w:after="0"/>
    </w:pPr>
    <w:rPr>
      <w:rFonts w:asciiTheme="majorHAnsi" w:hAnsiTheme="majorHAnsi"/>
      <w:sz w:val="24"/>
      <w:lang w:val="en-US"/>
    </w:rPr>
  </w:style>
  <w:style w:type="character" w:customStyle="1" w:styleId="PiedepginaCar">
    <w:name w:val="Pie de página Car"/>
    <w:basedOn w:val="Fuentedeprrafopredeter"/>
    <w:link w:val="Piedepgina"/>
    <w:uiPriority w:val="99"/>
    <w:rsid w:val="004E39FD"/>
    <w:rPr>
      <w:rFonts w:asciiTheme="majorHAnsi" w:hAnsiTheme="majorHAnsi"/>
      <w:sz w:val="24"/>
    </w:rPr>
  </w:style>
  <w:style w:type="character" w:customStyle="1" w:styleId="Ttulo2Car">
    <w:name w:val="Título 2 Car"/>
    <w:basedOn w:val="Fuentedeprrafopredeter"/>
    <w:link w:val="Ttulo2"/>
    <w:uiPriority w:val="9"/>
    <w:rsid w:val="00B30030"/>
    <w:rPr>
      <w:rFonts w:asciiTheme="majorHAnsi" w:hAnsiTheme="majorHAnsi"/>
      <w:bCs/>
      <w:color w:val="4472C4" w:themeColor="accent1"/>
      <w:sz w:val="36"/>
      <w:szCs w:val="56"/>
    </w:rPr>
  </w:style>
  <w:style w:type="table" w:styleId="Tablaconcuadrcula">
    <w:name w:val="Table Grid"/>
    <w:basedOn w:val="Tabla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F03E09"/>
    <w:rPr>
      <w:color w:val="4472C4" w:themeColor="accent1"/>
      <w:sz w:val="36"/>
      <w:szCs w:val="32"/>
    </w:rPr>
  </w:style>
  <w:style w:type="paragraph" w:styleId="Prrafodelista">
    <w:name w:val="List Paragraph"/>
    <w:basedOn w:val="Normal"/>
    <w:uiPriority w:val="34"/>
    <w:semiHidden/>
    <w:rsid w:val="00CD01D6"/>
    <w:pPr>
      <w:numPr>
        <w:numId w:val="3"/>
      </w:numPr>
      <w:ind w:left="244" w:hanging="357"/>
    </w:pPr>
    <w:rPr>
      <w:lang w:val="en-US"/>
    </w:rPr>
  </w:style>
  <w:style w:type="character" w:styleId="Textodelmarcadordeposicin">
    <w:name w:val="Placeholder Text"/>
    <w:basedOn w:val="Fuentedeprrafopredeter"/>
    <w:uiPriority w:val="99"/>
    <w:semiHidden/>
    <w:rsid w:val="006C08BD"/>
    <w:rPr>
      <w:color w:val="808080"/>
    </w:rPr>
  </w:style>
  <w:style w:type="character" w:styleId="nfasis">
    <w:name w:val="Emphasis"/>
    <w:basedOn w:val="Fuentedeprrafopredeter"/>
    <w:uiPriority w:val="20"/>
    <w:qFormat/>
    <w:rsid w:val="00EC7EB3"/>
    <w:rPr>
      <w:i w:val="0"/>
      <w:iCs/>
      <w:color w:val="4472C4" w:themeColor="accent1"/>
    </w:rPr>
  </w:style>
  <w:style w:type="paragraph" w:styleId="Listaconvietas">
    <w:name w:val="List Bullet"/>
    <w:basedOn w:val="Normal"/>
    <w:uiPriority w:val="99"/>
    <w:qFormat/>
    <w:rsid w:val="0098733A"/>
    <w:pPr>
      <w:numPr>
        <w:numId w:val="10"/>
      </w:numPr>
      <w:tabs>
        <w:tab w:val="clear" w:pos="360"/>
      </w:tabs>
      <w:spacing w:after="0"/>
      <w:contextualSpacing/>
    </w:pPr>
    <w:rPr>
      <w:lang w:val="en-US"/>
    </w:rPr>
  </w:style>
  <w:style w:type="numbering" w:customStyle="1" w:styleId="BullettedList">
    <w:name w:val="BullettedList"/>
    <w:uiPriority w:val="99"/>
    <w:rsid w:val="0098733A"/>
    <w:pPr>
      <w:numPr>
        <w:numId w:val="10"/>
      </w:numPr>
    </w:pPr>
  </w:style>
  <w:style w:type="paragraph" w:styleId="Descripcin">
    <w:name w:val="caption"/>
    <w:basedOn w:val="Normal"/>
    <w:next w:val="Normal"/>
    <w:uiPriority w:val="35"/>
    <w:qFormat/>
    <w:rsid w:val="008F4289"/>
    <w:pPr>
      <w:spacing w:before="480" w:after="120"/>
    </w:pPr>
    <w:rPr>
      <w:iCs/>
      <w:color w:val="4472C4" w:themeColor="accent1"/>
      <w:sz w:val="36"/>
      <w:szCs w:val="18"/>
      <w:lang w:val="en-US"/>
    </w:rPr>
  </w:style>
  <w:style w:type="paragraph" w:styleId="Listaconvietas2">
    <w:name w:val="List Bullet 2"/>
    <w:basedOn w:val="Normal"/>
    <w:uiPriority w:val="99"/>
    <w:semiHidden/>
    <w:unhideWhenUsed/>
    <w:rsid w:val="0098733A"/>
    <w:pPr>
      <w:numPr>
        <w:ilvl w:val="1"/>
        <w:numId w:val="10"/>
      </w:numPr>
      <w:contextualSpacing/>
    </w:pPr>
    <w:rPr>
      <w:lang w:val="en-US"/>
    </w:rPr>
  </w:style>
  <w:style w:type="character" w:styleId="Nmerodepgina">
    <w:name w:val="page number"/>
    <w:basedOn w:val="Fuentedeprrafopredeter"/>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lang w:val="en-US"/>
    </w:rPr>
  </w:style>
  <w:style w:type="paragraph" w:customStyle="1" w:styleId="CoverHead2">
    <w:name w:val="Cover Head 2"/>
    <w:basedOn w:val="Normal"/>
    <w:next w:val="Normal"/>
    <w:link w:val="CoverHead2Char"/>
    <w:uiPriority w:val="10"/>
    <w:qFormat/>
    <w:rsid w:val="00224640"/>
    <w:rPr>
      <w:color w:val="4472C4" w:themeColor="accent1"/>
      <w:sz w:val="44"/>
      <w:szCs w:val="44"/>
      <w:lang w:val="en-US"/>
    </w:rPr>
  </w:style>
  <w:style w:type="character" w:customStyle="1" w:styleId="CoverHead1Char">
    <w:name w:val="Cover Head 1 Char"/>
    <w:basedOn w:val="Ttulo1C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Fuentedeprrafopredeter"/>
    <w:link w:val="CoverHead2"/>
    <w:uiPriority w:val="10"/>
    <w:rsid w:val="005979D4"/>
    <w:rPr>
      <w:color w:val="4472C4" w:themeColor="accent1"/>
      <w:sz w:val="44"/>
      <w:szCs w:val="44"/>
    </w:rPr>
  </w:style>
  <w:style w:type="paragraph" w:styleId="TtuloTDC">
    <w:name w:val="TOC Heading"/>
    <w:basedOn w:val="Ttulo1"/>
    <w:next w:val="Normal"/>
    <w:uiPriority w:val="39"/>
    <w:unhideWhenUsed/>
    <w:qFormat/>
    <w:rsid w:val="00255E4B"/>
    <w:pPr>
      <w:keepLines/>
      <w:spacing w:before="240" w:after="0" w:line="259" w:lineRule="auto"/>
      <w:outlineLvl w:val="9"/>
    </w:pPr>
    <w:rPr>
      <w:rFonts w:eastAsiaTheme="majorEastAsia" w:cstheme="majorBidi"/>
      <w:b w:val="0"/>
      <w:bCs w:val="0"/>
      <w:color w:val="2F5496" w:themeColor="accent1" w:themeShade="BF"/>
      <w:sz w:val="32"/>
      <w:szCs w:val="32"/>
      <w:lang w:val="es-CO" w:eastAsia="es-CO"/>
    </w:rPr>
  </w:style>
  <w:style w:type="paragraph" w:styleId="TDC1">
    <w:name w:val="toc 1"/>
    <w:basedOn w:val="Normal"/>
    <w:next w:val="Normal"/>
    <w:autoRedefine/>
    <w:uiPriority w:val="39"/>
    <w:unhideWhenUsed/>
    <w:rsid w:val="00255E4B"/>
    <w:pPr>
      <w:spacing w:after="100"/>
    </w:pPr>
    <w:rPr>
      <w:lang w:val="en-US"/>
    </w:rPr>
  </w:style>
  <w:style w:type="paragraph" w:styleId="TDC2">
    <w:name w:val="toc 2"/>
    <w:basedOn w:val="Normal"/>
    <w:next w:val="Normal"/>
    <w:autoRedefine/>
    <w:uiPriority w:val="39"/>
    <w:unhideWhenUsed/>
    <w:rsid w:val="00255E4B"/>
    <w:pPr>
      <w:spacing w:after="100"/>
      <w:ind w:left="260"/>
    </w:pPr>
    <w:rPr>
      <w:lang w:val="en-US"/>
    </w:rPr>
  </w:style>
  <w:style w:type="character" w:styleId="Hipervnculo">
    <w:name w:val="Hyperlink"/>
    <w:basedOn w:val="Fuentedeprrafopredeter"/>
    <w:uiPriority w:val="99"/>
    <w:unhideWhenUsed/>
    <w:rsid w:val="00255E4B"/>
    <w:rPr>
      <w:color w:val="C6281D" w:themeColor="hyperlink"/>
      <w:u w:val="single"/>
    </w:rPr>
  </w:style>
  <w:style w:type="table" w:styleId="Tabladelista3-nfasis1">
    <w:name w:val="List Table 3 Accent 1"/>
    <w:basedOn w:val="Tablanormal"/>
    <w:uiPriority w:val="48"/>
    <w:rsid w:val="00A611AD"/>
    <w:pPr>
      <w:spacing w:after="0"/>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TDC3">
    <w:name w:val="toc 3"/>
    <w:basedOn w:val="Normal"/>
    <w:next w:val="Normal"/>
    <w:autoRedefine/>
    <w:uiPriority w:val="39"/>
    <w:unhideWhenUsed/>
    <w:rsid w:val="00411FEA"/>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158355">
      <w:bodyDiv w:val="1"/>
      <w:marLeft w:val="0"/>
      <w:marRight w:val="0"/>
      <w:marTop w:val="0"/>
      <w:marBottom w:val="0"/>
      <w:divBdr>
        <w:top w:val="none" w:sz="0" w:space="0" w:color="auto"/>
        <w:left w:val="none" w:sz="0" w:space="0" w:color="auto"/>
        <w:bottom w:val="none" w:sz="0" w:space="0" w:color="auto"/>
        <w:right w:val="none" w:sz="0" w:space="0" w:color="auto"/>
      </w:divBdr>
    </w:div>
    <w:div w:id="287712376">
      <w:bodyDiv w:val="1"/>
      <w:marLeft w:val="0"/>
      <w:marRight w:val="0"/>
      <w:marTop w:val="0"/>
      <w:marBottom w:val="0"/>
      <w:divBdr>
        <w:top w:val="none" w:sz="0" w:space="0" w:color="auto"/>
        <w:left w:val="none" w:sz="0" w:space="0" w:color="auto"/>
        <w:bottom w:val="none" w:sz="0" w:space="0" w:color="auto"/>
        <w:right w:val="none" w:sz="0" w:space="0" w:color="auto"/>
      </w:divBdr>
      <w:divsChild>
        <w:div w:id="88821289">
          <w:marLeft w:val="0"/>
          <w:marRight w:val="0"/>
          <w:marTop w:val="0"/>
          <w:marBottom w:val="0"/>
          <w:divBdr>
            <w:top w:val="none" w:sz="0" w:space="0" w:color="auto"/>
            <w:left w:val="none" w:sz="0" w:space="0" w:color="auto"/>
            <w:bottom w:val="none" w:sz="0" w:space="0" w:color="auto"/>
            <w:right w:val="none" w:sz="0" w:space="0" w:color="auto"/>
          </w:divBdr>
        </w:div>
      </w:divsChild>
    </w:div>
    <w:div w:id="596250711">
      <w:bodyDiv w:val="1"/>
      <w:marLeft w:val="0"/>
      <w:marRight w:val="0"/>
      <w:marTop w:val="0"/>
      <w:marBottom w:val="0"/>
      <w:divBdr>
        <w:top w:val="none" w:sz="0" w:space="0" w:color="auto"/>
        <w:left w:val="none" w:sz="0" w:space="0" w:color="auto"/>
        <w:bottom w:val="none" w:sz="0" w:space="0" w:color="auto"/>
        <w:right w:val="none" w:sz="0" w:space="0" w:color="auto"/>
      </w:divBdr>
    </w:div>
    <w:div w:id="1159805824">
      <w:bodyDiv w:val="1"/>
      <w:marLeft w:val="0"/>
      <w:marRight w:val="0"/>
      <w:marTop w:val="0"/>
      <w:marBottom w:val="0"/>
      <w:divBdr>
        <w:top w:val="none" w:sz="0" w:space="0" w:color="auto"/>
        <w:left w:val="none" w:sz="0" w:space="0" w:color="auto"/>
        <w:bottom w:val="none" w:sz="0" w:space="0" w:color="auto"/>
        <w:right w:val="none" w:sz="0" w:space="0" w:color="auto"/>
      </w:divBdr>
    </w:div>
    <w:div w:id="1296567508">
      <w:bodyDiv w:val="1"/>
      <w:marLeft w:val="0"/>
      <w:marRight w:val="0"/>
      <w:marTop w:val="0"/>
      <w:marBottom w:val="0"/>
      <w:divBdr>
        <w:top w:val="none" w:sz="0" w:space="0" w:color="auto"/>
        <w:left w:val="none" w:sz="0" w:space="0" w:color="auto"/>
        <w:bottom w:val="none" w:sz="0" w:space="0" w:color="auto"/>
        <w:right w:val="none" w:sz="0" w:space="0" w:color="auto"/>
      </w:divBdr>
    </w:div>
    <w:div w:id="1350061532">
      <w:bodyDiv w:val="1"/>
      <w:marLeft w:val="0"/>
      <w:marRight w:val="0"/>
      <w:marTop w:val="0"/>
      <w:marBottom w:val="0"/>
      <w:divBdr>
        <w:top w:val="none" w:sz="0" w:space="0" w:color="auto"/>
        <w:left w:val="none" w:sz="0" w:space="0" w:color="auto"/>
        <w:bottom w:val="none" w:sz="0" w:space="0" w:color="auto"/>
        <w:right w:val="none" w:sz="0" w:space="0" w:color="auto"/>
      </w:divBdr>
      <w:divsChild>
        <w:div w:id="1830975605">
          <w:marLeft w:val="0"/>
          <w:marRight w:val="0"/>
          <w:marTop w:val="0"/>
          <w:marBottom w:val="0"/>
          <w:divBdr>
            <w:top w:val="none" w:sz="0" w:space="0" w:color="auto"/>
            <w:left w:val="none" w:sz="0" w:space="0" w:color="auto"/>
            <w:bottom w:val="none" w:sz="0" w:space="0" w:color="auto"/>
            <w:right w:val="none" w:sz="0" w:space="0" w:color="auto"/>
          </w:divBdr>
        </w:div>
      </w:divsChild>
    </w:div>
    <w:div w:id="1552306949">
      <w:bodyDiv w:val="1"/>
      <w:marLeft w:val="0"/>
      <w:marRight w:val="0"/>
      <w:marTop w:val="0"/>
      <w:marBottom w:val="0"/>
      <w:divBdr>
        <w:top w:val="none" w:sz="0" w:space="0" w:color="auto"/>
        <w:left w:val="none" w:sz="0" w:space="0" w:color="auto"/>
        <w:bottom w:val="none" w:sz="0" w:space="0" w:color="auto"/>
        <w:right w:val="none" w:sz="0" w:space="0" w:color="auto"/>
      </w:divBdr>
    </w:div>
    <w:div w:id="1866089986">
      <w:bodyDiv w:val="1"/>
      <w:marLeft w:val="0"/>
      <w:marRight w:val="0"/>
      <w:marTop w:val="0"/>
      <w:marBottom w:val="0"/>
      <w:divBdr>
        <w:top w:val="none" w:sz="0" w:space="0" w:color="auto"/>
        <w:left w:val="none" w:sz="0" w:space="0" w:color="auto"/>
        <w:bottom w:val="none" w:sz="0" w:space="0" w:color="auto"/>
        <w:right w:val="none" w:sz="0" w:space="0" w:color="auto"/>
      </w:divBdr>
      <w:divsChild>
        <w:div w:id="1298103641">
          <w:marLeft w:val="0"/>
          <w:marRight w:val="0"/>
          <w:marTop w:val="0"/>
          <w:marBottom w:val="0"/>
          <w:divBdr>
            <w:top w:val="none" w:sz="0" w:space="0" w:color="auto"/>
            <w:left w:val="none" w:sz="0" w:space="0" w:color="auto"/>
            <w:bottom w:val="none" w:sz="0" w:space="0" w:color="auto"/>
            <w:right w:val="none" w:sz="0" w:space="0" w:color="auto"/>
          </w:divBdr>
        </w:div>
      </w:divsChild>
    </w:div>
    <w:div w:id="2090880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team-1597609875863.atlassian.net/browse/ECC-35" TargetMode="External"/><Relationship Id="rId21" Type="http://schemas.openxmlformats.org/officeDocument/2006/relationships/hyperlink" Target="https://team-1597609875863.atlassian.net/secure/ViewProfile.jspa?accountId=5e8bb38ae053b30b7a8f84a1" TargetMode="External"/><Relationship Id="rId42" Type="http://schemas.openxmlformats.org/officeDocument/2006/relationships/hyperlink" Target="https://team-1597609875863.atlassian.net/secure/BrowseProject.jspa?id=10000" TargetMode="External"/><Relationship Id="rId63" Type="http://schemas.openxmlformats.org/officeDocument/2006/relationships/hyperlink" Target="https://team-1597609875863.atlassian.net/secure/BrowseProject.jspa?id=10000" TargetMode="External"/><Relationship Id="rId84" Type="http://schemas.openxmlformats.org/officeDocument/2006/relationships/hyperlink" Target="https://team-1597609875863.atlassian.net/browse/ECC-27" TargetMode="External"/><Relationship Id="rId138" Type="http://schemas.openxmlformats.org/officeDocument/2006/relationships/hyperlink" Target="https://team-1597609875863.atlassian.net/secure/BrowseProject.jspa?id=10000" TargetMode="External"/><Relationship Id="rId159" Type="http://schemas.openxmlformats.org/officeDocument/2006/relationships/hyperlink" Target="https://team-1597609875863.atlassian.net/browse/ECC-84" TargetMode="External"/><Relationship Id="rId170" Type="http://schemas.openxmlformats.org/officeDocument/2006/relationships/hyperlink" Target="https://team-1597609875863.atlassian.net/secure/BrowseProject.jspa?id=10000" TargetMode="External"/><Relationship Id="rId191" Type="http://schemas.openxmlformats.org/officeDocument/2006/relationships/hyperlink" Target="https://team-1597609875863.atlassian.net/browse/ECC-87" TargetMode="External"/><Relationship Id="rId205" Type="http://schemas.openxmlformats.org/officeDocument/2006/relationships/image" Target="media/image27.png"/><Relationship Id="rId107" Type="http://schemas.openxmlformats.org/officeDocument/2006/relationships/hyperlink" Target="https://team-1597609875863.atlassian.net/browse/ECC-71" TargetMode="External"/><Relationship Id="rId11" Type="http://schemas.openxmlformats.org/officeDocument/2006/relationships/image" Target="media/image1.png"/><Relationship Id="rId32" Type="http://schemas.openxmlformats.org/officeDocument/2006/relationships/hyperlink" Target="https://team-1597609875863.atlassian.net/browse/ECC-64" TargetMode="External"/><Relationship Id="rId53" Type="http://schemas.openxmlformats.org/officeDocument/2006/relationships/hyperlink" Target="https://team-1597609875863.atlassian.net/browse/ECC-28" TargetMode="External"/><Relationship Id="rId74" Type="http://schemas.openxmlformats.org/officeDocument/2006/relationships/hyperlink" Target="https://team-1597609875863.atlassian.net/browse/ECC-42" TargetMode="External"/><Relationship Id="rId128" Type="http://schemas.openxmlformats.org/officeDocument/2006/relationships/hyperlink" Target="https://team-1597609875863.atlassian.net/secure/ViewProfile.jspa?accountId=5e8bb38ae053b30b7a8f84a1" TargetMode="External"/><Relationship Id="rId149" Type="http://schemas.openxmlformats.org/officeDocument/2006/relationships/hyperlink" Target="https://team-1597609875863.atlassian.net/browse/ECC-9" TargetMode="External"/><Relationship Id="rId5" Type="http://schemas.openxmlformats.org/officeDocument/2006/relationships/numbering" Target="numbering.xml"/><Relationship Id="rId95" Type="http://schemas.openxmlformats.org/officeDocument/2006/relationships/hyperlink" Target="https://team-1597609875863.atlassian.net/browse/ECC-59" TargetMode="External"/><Relationship Id="rId160" Type="http://schemas.openxmlformats.org/officeDocument/2006/relationships/hyperlink" Target="https://team-1597609875863.atlassian.net/browse/ECC-85" TargetMode="External"/><Relationship Id="rId181" Type="http://schemas.openxmlformats.org/officeDocument/2006/relationships/hyperlink" Target="https://team-1597609875863.atlassian.net/browse/ECC-54" TargetMode="External"/><Relationship Id="rId22" Type="http://schemas.openxmlformats.org/officeDocument/2006/relationships/image" Target="media/image9.png"/><Relationship Id="rId43" Type="http://schemas.openxmlformats.org/officeDocument/2006/relationships/hyperlink" Target="https://team-1597609875863.atlassian.net/secure/ViewProfile.jspa?accountId=5e8bb38ae053b30b7a8f84a1" TargetMode="External"/><Relationship Id="rId64" Type="http://schemas.openxmlformats.org/officeDocument/2006/relationships/hyperlink" Target="https://team-1597609875863.atlassian.net/secure/ViewProfile.jspa?accountId=5e8bb38ae053b30b7a8f84a1" TargetMode="External"/><Relationship Id="rId118" Type="http://schemas.openxmlformats.org/officeDocument/2006/relationships/hyperlink" Target="https://team-1597609875863.atlassian.net/browse/ECC-36" TargetMode="External"/><Relationship Id="rId139" Type="http://schemas.openxmlformats.org/officeDocument/2006/relationships/hyperlink" Target="https://team-1597609875863.atlassian.net/secure/ViewProfile.jspa?accountId=5e8bb38ae053b30b7a8f84a1" TargetMode="External"/><Relationship Id="rId85" Type="http://schemas.openxmlformats.org/officeDocument/2006/relationships/hyperlink" Target="https://team-1597609875863.atlassian.net/browse/ECC-30" TargetMode="External"/><Relationship Id="rId150" Type="http://schemas.openxmlformats.org/officeDocument/2006/relationships/hyperlink" Target="https://team-1597609875863.atlassian.net/secure/BrowseProject.jspa?id=10000" TargetMode="External"/><Relationship Id="rId171" Type="http://schemas.openxmlformats.org/officeDocument/2006/relationships/hyperlink" Target="https://team-1597609875863.atlassian.net/secure/ViewProfile.jspa?accountId=5e8bb38ae053b30b7a8f84a1" TargetMode="External"/><Relationship Id="rId192" Type="http://schemas.openxmlformats.org/officeDocument/2006/relationships/hyperlink" Target="https://team-1597609875863.atlassian.net/browse/ECC-87" TargetMode="External"/><Relationship Id="rId206" Type="http://schemas.openxmlformats.org/officeDocument/2006/relationships/header" Target="header1.xml"/><Relationship Id="rId12" Type="http://schemas.openxmlformats.org/officeDocument/2006/relationships/image" Target="media/image2.png"/><Relationship Id="rId33" Type="http://schemas.openxmlformats.org/officeDocument/2006/relationships/hyperlink" Target="https://team-1597609875863.atlassian.net/browse/ECC-65" TargetMode="External"/><Relationship Id="rId108" Type="http://schemas.openxmlformats.org/officeDocument/2006/relationships/hyperlink" Target="https://team-1597609875863.atlassian.net/browse/ECC-74" TargetMode="External"/><Relationship Id="rId129" Type="http://schemas.openxmlformats.org/officeDocument/2006/relationships/hyperlink" Target="https://team-1597609875863.atlassian.net/browse/ECC-47" TargetMode="External"/><Relationship Id="rId54" Type="http://schemas.openxmlformats.org/officeDocument/2006/relationships/hyperlink" Target="https://team-1597609875863.atlassian.net/browse/ECC-29" TargetMode="External"/><Relationship Id="rId75" Type="http://schemas.openxmlformats.org/officeDocument/2006/relationships/hyperlink" Target="https://team-1597609875863.atlassian.net/browse/ECC-43" TargetMode="External"/><Relationship Id="rId96" Type="http://schemas.openxmlformats.org/officeDocument/2006/relationships/hyperlink" Target="https://team-1597609875863.atlassian.net/browse/ECC-59" TargetMode="External"/><Relationship Id="rId140" Type="http://schemas.openxmlformats.org/officeDocument/2006/relationships/image" Target="media/image12.PNG"/><Relationship Id="rId161" Type="http://schemas.openxmlformats.org/officeDocument/2006/relationships/hyperlink" Target="https://team-1597609875863.atlassian.net/browse/ECC-85" TargetMode="External"/><Relationship Id="rId182" Type="http://schemas.openxmlformats.org/officeDocument/2006/relationships/hyperlink" Target="https://team-1597609875863.atlassian.net/browse/ECC-54" TargetMode="External"/><Relationship Id="rId6" Type="http://schemas.openxmlformats.org/officeDocument/2006/relationships/styles" Target="styles.xml"/><Relationship Id="rId23" Type="http://schemas.openxmlformats.org/officeDocument/2006/relationships/hyperlink" Target="https://team-1597609875863.atlassian.net/browse/ECC-21" TargetMode="External"/><Relationship Id="rId119" Type="http://schemas.openxmlformats.org/officeDocument/2006/relationships/hyperlink" Target="https://team-1597609875863.atlassian.net/browse/ECC-36" TargetMode="External"/><Relationship Id="rId44" Type="http://schemas.openxmlformats.org/officeDocument/2006/relationships/image" Target="media/image10.png"/><Relationship Id="rId65" Type="http://schemas.openxmlformats.org/officeDocument/2006/relationships/hyperlink" Target="https://team-1597609875863.atlassian.net/browse/ECC-38" TargetMode="External"/><Relationship Id="rId86" Type="http://schemas.openxmlformats.org/officeDocument/2006/relationships/hyperlink" Target="https://team-1597609875863.atlassian.net/browse/ECC-30" TargetMode="External"/><Relationship Id="rId130" Type="http://schemas.openxmlformats.org/officeDocument/2006/relationships/hyperlink" Target="https://team-1597609875863.atlassian.net/browse/ECC-47" TargetMode="External"/><Relationship Id="rId151" Type="http://schemas.openxmlformats.org/officeDocument/2006/relationships/hyperlink" Target="https://team-1597609875863.atlassian.net/secure/ViewProfile.jspa?accountId=5e8bb38ae053b30b7a8f84a1" TargetMode="External"/><Relationship Id="rId172" Type="http://schemas.openxmlformats.org/officeDocument/2006/relationships/image" Target="media/image13.png"/><Relationship Id="rId193" Type="http://schemas.openxmlformats.org/officeDocument/2006/relationships/image" Target="media/image15.png"/><Relationship Id="rId207" Type="http://schemas.openxmlformats.org/officeDocument/2006/relationships/footer" Target="footer1.xml"/><Relationship Id="rId13" Type="http://schemas.openxmlformats.org/officeDocument/2006/relationships/image" Target="media/image3.jpeg"/><Relationship Id="rId109" Type="http://schemas.openxmlformats.org/officeDocument/2006/relationships/hyperlink" Target="https://team-1597609875863.atlassian.net/browse/ECC-74" TargetMode="External"/><Relationship Id="rId34" Type="http://schemas.openxmlformats.org/officeDocument/2006/relationships/hyperlink" Target="https://team-1597609875863.atlassian.net/browse/ECC-65" TargetMode="External"/><Relationship Id="rId55" Type="http://schemas.openxmlformats.org/officeDocument/2006/relationships/hyperlink" Target="https://team-1597609875863.atlassian.net/browse/ECC-29" TargetMode="External"/><Relationship Id="rId76" Type="http://schemas.openxmlformats.org/officeDocument/2006/relationships/hyperlink" Target="https://team-1597609875863.atlassian.net/browse/ECC-43" TargetMode="External"/><Relationship Id="rId97" Type="http://schemas.openxmlformats.org/officeDocument/2006/relationships/hyperlink" Target="https://team-1597609875863.atlassian.net/browse/ECC-60" TargetMode="External"/><Relationship Id="rId120" Type="http://schemas.openxmlformats.org/officeDocument/2006/relationships/hyperlink" Target="https://team-1597609875863.atlassian.net/browse/ECC-37" TargetMode="External"/><Relationship Id="rId141" Type="http://schemas.openxmlformats.org/officeDocument/2006/relationships/hyperlink" Target="https://team-1597609875863.atlassian.net/browse/ECC-55" TargetMode="External"/><Relationship Id="rId7" Type="http://schemas.openxmlformats.org/officeDocument/2006/relationships/settings" Target="settings.xml"/><Relationship Id="rId162" Type="http://schemas.openxmlformats.org/officeDocument/2006/relationships/hyperlink" Target="https://team-1597609875863.atlassian.net/browse/ECC-12" TargetMode="External"/><Relationship Id="rId183" Type="http://schemas.openxmlformats.org/officeDocument/2006/relationships/hyperlink" Target="https://team-1597609875863.atlassian.net/browse/ECC-62" TargetMode="External"/><Relationship Id="rId24" Type="http://schemas.openxmlformats.org/officeDocument/2006/relationships/hyperlink" Target="https://team-1597609875863.atlassian.net/browse/ECC-21" TargetMode="External"/><Relationship Id="rId45" Type="http://schemas.openxmlformats.org/officeDocument/2006/relationships/hyperlink" Target="https://team-1597609875863.atlassian.net/browse/ECC-5" TargetMode="External"/><Relationship Id="rId66" Type="http://schemas.openxmlformats.org/officeDocument/2006/relationships/hyperlink" Target="https://team-1597609875863.atlassian.net/browse/ECC-38" TargetMode="External"/><Relationship Id="rId87" Type="http://schemas.openxmlformats.org/officeDocument/2006/relationships/hyperlink" Target="https://team-1597609875863.atlassian.net/browse/ECC-44" TargetMode="External"/><Relationship Id="rId110" Type="http://schemas.openxmlformats.org/officeDocument/2006/relationships/hyperlink" Target="https://team-1597609875863.atlassian.net/browse/ECC-5" TargetMode="External"/><Relationship Id="rId131" Type="http://schemas.openxmlformats.org/officeDocument/2006/relationships/hyperlink" Target="https://team-1597609875863.atlassian.net/browse/ECC-46" TargetMode="External"/><Relationship Id="rId61" Type="http://schemas.openxmlformats.org/officeDocument/2006/relationships/hyperlink" Target="https://team-1597609875863.atlassian.net/browse/ECC-78" TargetMode="External"/><Relationship Id="rId82" Type="http://schemas.openxmlformats.org/officeDocument/2006/relationships/hyperlink" Target="https://team-1597609875863.atlassian.net/browse/ECC-24" TargetMode="External"/><Relationship Id="rId152" Type="http://schemas.openxmlformats.org/officeDocument/2006/relationships/hyperlink" Target="https://team-1597609875863.atlassian.net/browse/ECC-69" TargetMode="External"/><Relationship Id="rId173" Type="http://schemas.openxmlformats.org/officeDocument/2006/relationships/hyperlink" Target="https://team-1597609875863.atlassian.net/browse/ECC-15" TargetMode="External"/><Relationship Id="rId194" Type="http://schemas.openxmlformats.org/officeDocument/2006/relationships/image" Target="media/image16.png"/><Relationship Id="rId199" Type="http://schemas.openxmlformats.org/officeDocument/2006/relationships/image" Target="media/image21.png"/><Relationship Id="rId203" Type="http://schemas.openxmlformats.org/officeDocument/2006/relationships/image" Target="media/image25.png"/><Relationship Id="rId208" Type="http://schemas.openxmlformats.org/officeDocument/2006/relationships/header" Target="header2.xml"/><Relationship Id="rId19" Type="http://schemas.openxmlformats.org/officeDocument/2006/relationships/hyperlink" Target="https://team-1597609875863.atlassian.net/browse/ECC-17" TargetMode="External"/><Relationship Id="rId14" Type="http://schemas.openxmlformats.org/officeDocument/2006/relationships/image" Target="media/image4.png"/><Relationship Id="rId30" Type="http://schemas.openxmlformats.org/officeDocument/2006/relationships/hyperlink" Target="https://team-1597609875863.atlassian.net/browse/ECC-63" TargetMode="External"/><Relationship Id="rId35" Type="http://schemas.openxmlformats.org/officeDocument/2006/relationships/hyperlink" Target="https://team-1597609875863.atlassian.net/browse/ECC-66" TargetMode="External"/><Relationship Id="rId56" Type="http://schemas.openxmlformats.org/officeDocument/2006/relationships/hyperlink" Target="https://team-1597609875863.atlassian.net/browse/ECC-31" TargetMode="External"/><Relationship Id="rId77" Type="http://schemas.openxmlformats.org/officeDocument/2006/relationships/hyperlink" Target="https://team-1597609875863.atlassian.net/browse/ECC-10" TargetMode="External"/><Relationship Id="rId100" Type="http://schemas.openxmlformats.org/officeDocument/2006/relationships/hyperlink" Target="https://team-1597609875863.atlassian.net/browse/ECC-61" TargetMode="External"/><Relationship Id="rId105" Type="http://schemas.openxmlformats.org/officeDocument/2006/relationships/hyperlink" Target="https://team-1597609875863.atlassian.net/browse/ECC-70" TargetMode="External"/><Relationship Id="rId126" Type="http://schemas.openxmlformats.org/officeDocument/2006/relationships/hyperlink" Target="https://team-1597609875863.atlassian.net/browse/ECC-7" TargetMode="External"/><Relationship Id="rId147" Type="http://schemas.openxmlformats.org/officeDocument/2006/relationships/hyperlink" Target="https://team-1597609875863.atlassian.net/browse/ECC-58" TargetMode="External"/><Relationship Id="rId168" Type="http://schemas.openxmlformats.org/officeDocument/2006/relationships/hyperlink" Target="https://team-1597609875863.atlassian.net/browse/ECC-77" TargetMode="External"/><Relationship Id="rId8" Type="http://schemas.openxmlformats.org/officeDocument/2006/relationships/webSettings" Target="webSettings.xml"/><Relationship Id="rId51" Type="http://schemas.openxmlformats.org/officeDocument/2006/relationships/hyperlink" Target="https://team-1597609875863.atlassian.net/browse/ECC-26" TargetMode="External"/><Relationship Id="rId72" Type="http://schemas.openxmlformats.org/officeDocument/2006/relationships/hyperlink" Target="https://team-1597609875863.atlassian.net/browse/ECC-41" TargetMode="External"/><Relationship Id="rId93" Type="http://schemas.openxmlformats.org/officeDocument/2006/relationships/hyperlink" Target="https://team-1597609875863.atlassian.net/browse/ECC-50" TargetMode="External"/><Relationship Id="rId98" Type="http://schemas.openxmlformats.org/officeDocument/2006/relationships/hyperlink" Target="https://team-1597609875863.atlassian.net/browse/ECC-60" TargetMode="External"/><Relationship Id="rId121" Type="http://schemas.openxmlformats.org/officeDocument/2006/relationships/hyperlink" Target="https://team-1597609875863.atlassian.net/browse/ECC-37" TargetMode="External"/><Relationship Id="rId142" Type="http://schemas.openxmlformats.org/officeDocument/2006/relationships/hyperlink" Target="https://team-1597609875863.atlassian.net/browse/ECC-55" TargetMode="External"/><Relationship Id="rId163" Type="http://schemas.openxmlformats.org/officeDocument/2006/relationships/hyperlink" Target="https://team-1597609875863.atlassian.net/secure/BrowseProject.jspa?id=10000" TargetMode="External"/><Relationship Id="rId184" Type="http://schemas.openxmlformats.org/officeDocument/2006/relationships/hyperlink" Target="https://team-1597609875863.atlassian.net/browse/ECC-62" TargetMode="External"/><Relationship Id="rId189" Type="http://schemas.openxmlformats.org/officeDocument/2006/relationships/hyperlink" Target="https://team-1597609875863.atlassian.net/browse/ECC-86" TargetMode="External"/><Relationship Id="rId3" Type="http://schemas.openxmlformats.org/officeDocument/2006/relationships/customXml" Target="../customXml/item3.xml"/><Relationship Id="rId25" Type="http://schemas.openxmlformats.org/officeDocument/2006/relationships/hyperlink" Target="https://team-1597609875863.atlassian.net/browse/ECC-22" TargetMode="External"/><Relationship Id="rId46" Type="http://schemas.openxmlformats.org/officeDocument/2006/relationships/hyperlink" Target="https://team-1597609875863.atlassian.net/browse/ECC-25" TargetMode="External"/><Relationship Id="rId67" Type="http://schemas.openxmlformats.org/officeDocument/2006/relationships/hyperlink" Target="https://team-1597609875863.atlassian.net/browse/ECC-39" TargetMode="External"/><Relationship Id="rId116" Type="http://schemas.openxmlformats.org/officeDocument/2006/relationships/hyperlink" Target="https://team-1597609875863.atlassian.net/browse/ECC-35" TargetMode="External"/><Relationship Id="rId137" Type="http://schemas.openxmlformats.org/officeDocument/2006/relationships/hyperlink" Target="https://team-1597609875863.atlassian.net/browse/ECC-8" TargetMode="External"/><Relationship Id="rId158" Type="http://schemas.openxmlformats.org/officeDocument/2006/relationships/hyperlink" Target="https://team-1597609875863.atlassian.net/browse/ECC-84" TargetMode="External"/><Relationship Id="rId20" Type="http://schemas.openxmlformats.org/officeDocument/2006/relationships/hyperlink" Target="https://team-1597609875863.atlassian.net/secure/BrowseProject.jspa?id=10000" TargetMode="External"/><Relationship Id="rId41" Type="http://schemas.openxmlformats.org/officeDocument/2006/relationships/hyperlink" Target="https://team-1597609875863.atlassian.net/browse/ECC-19" TargetMode="External"/><Relationship Id="rId62" Type="http://schemas.openxmlformats.org/officeDocument/2006/relationships/hyperlink" Target="https://team-1597609875863.atlassian.net/browse/ECC-6" TargetMode="External"/><Relationship Id="rId83" Type="http://schemas.openxmlformats.org/officeDocument/2006/relationships/hyperlink" Target="https://team-1597609875863.atlassian.net/browse/ECC-27" TargetMode="External"/><Relationship Id="rId88" Type="http://schemas.openxmlformats.org/officeDocument/2006/relationships/hyperlink" Target="https://team-1597609875863.atlassian.net/browse/ECC-44" TargetMode="External"/><Relationship Id="rId111" Type="http://schemas.openxmlformats.org/officeDocument/2006/relationships/hyperlink" Target="https://team-1597609875863.atlassian.net/secure/BrowseProject.jspa?id=10000" TargetMode="External"/><Relationship Id="rId132" Type="http://schemas.openxmlformats.org/officeDocument/2006/relationships/hyperlink" Target="https://team-1597609875863.atlassian.net/browse/ECC-46" TargetMode="External"/><Relationship Id="rId153" Type="http://schemas.openxmlformats.org/officeDocument/2006/relationships/hyperlink" Target="https://team-1597609875863.atlassian.net/browse/ECC-69" TargetMode="External"/><Relationship Id="rId174" Type="http://schemas.openxmlformats.org/officeDocument/2006/relationships/hyperlink" Target="https://team-1597609875863.atlassian.net/browse/ECC-15" TargetMode="External"/><Relationship Id="rId179" Type="http://schemas.openxmlformats.org/officeDocument/2006/relationships/hyperlink" Target="https://team-1597609875863.atlassian.net/browse/ECC-53" TargetMode="External"/><Relationship Id="rId195" Type="http://schemas.openxmlformats.org/officeDocument/2006/relationships/image" Target="media/image17.png"/><Relationship Id="rId209" Type="http://schemas.openxmlformats.org/officeDocument/2006/relationships/fontTable" Target="fontTable.xml"/><Relationship Id="rId190" Type="http://schemas.openxmlformats.org/officeDocument/2006/relationships/hyperlink" Target="https://team-1597609875863.atlassian.net/browse/ECC-86" TargetMode="External"/><Relationship Id="rId204" Type="http://schemas.openxmlformats.org/officeDocument/2006/relationships/image" Target="media/image26.png"/><Relationship Id="rId15" Type="http://schemas.openxmlformats.org/officeDocument/2006/relationships/image" Target="media/image5.png"/><Relationship Id="rId36" Type="http://schemas.openxmlformats.org/officeDocument/2006/relationships/hyperlink" Target="https://team-1597609875863.atlassian.net/browse/ECC-66" TargetMode="External"/><Relationship Id="rId57" Type="http://schemas.openxmlformats.org/officeDocument/2006/relationships/hyperlink" Target="https://team-1597609875863.atlassian.net/browse/ECC-31" TargetMode="External"/><Relationship Id="rId106" Type="http://schemas.openxmlformats.org/officeDocument/2006/relationships/hyperlink" Target="https://team-1597609875863.atlassian.net/browse/ECC-71" TargetMode="External"/><Relationship Id="rId127" Type="http://schemas.openxmlformats.org/officeDocument/2006/relationships/hyperlink" Target="https://team-1597609875863.atlassian.net/secure/BrowseProject.jspa?id=10000" TargetMode="External"/><Relationship Id="rId10" Type="http://schemas.openxmlformats.org/officeDocument/2006/relationships/endnotes" Target="endnotes.xml"/><Relationship Id="rId31" Type="http://schemas.openxmlformats.org/officeDocument/2006/relationships/hyperlink" Target="https://team-1597609875863.atlassian.net/browse/ECC-64" TargetMode="External"/><Relationship Id="rId52" Type="http://schemas.openxmlformats.org/officeDocument/2006/relationships/hyperlink" Target="https://team-1597609875863.atlassian.net/browse/ECC-28" TargetMode="External"/><Relationship Id="rId73" Type="http://schemas.openxmlformats.org/officeDocument/2006/relationships/hyperlink" Target="https://team-1597609875863.atlassian.net/browse/ECC-42" TargetMode="External"/><Relationship Id="rId78" Type="http://schemas.openxmlformats.org/officeDocument/2006/relationships/hyperlink" Target="https://team-1597609875863.atlassian.net/secure/BrowseProject.jspa?id=10000" TargetMode="External"/><Relationship Id="rId94" Type="http://schemas.openxmlformats.org/officeDocument/2006/relationships/hyperlink" Target="https://team-1597609875863.atlassian.net/browse/ECC-50" TargetMode="External"/><Relationship Id="rId99" Type="http://schemas.openxmlformats.org/officeDocument/2006/relationships/hyperlink" Target="https://team-1597609875863.atlassian.net/browse/ECC-61" TargetMode="External"/><Relationship Id="rId101" Type="http://schemas.openxmlformats.org/officeDocument/2006/relationships/hyperlink" Target="https://team-1597609875863.atlassian.net/browse/ECC-14" TargetMode="External"/><Relationship Id="rId122" Type="http://schemas.openxmlformats.org/officeDocument/2006/relationships/hyperlink" Target="https://team-1597609875863.atlassian.net/browse/ECC-75" TargetMode="External"/><Relationship Id="rId143" Type="http://schemas.openxmlformats.org/officeDocument/2006/relationships/hyperlink" Target="https://team-1597609875863.atlassian.net/browse/ECC-56" TargetMode="External"/><Relationship Id="rId148" Type="http://schemas.openxmlformats.org/officeDocument/2006/relationships/hyperlink" Target="https://team-1597609875863.atlassian.net/browse/ECC-58" TargetMode="External"/><Relationship Id="rId164" Type="http://schemas.openxmlformats.org/officeDocument/2006/relationships/hyperlink" Target="https://team-1597609875863.atlassian.net/secure/ViewProfile.jspa?accountId=5e8bb38ae053b30b7a8f84a1" TargetMode="External"/><Relationship Id="rId169" Type="http://schemas.openxmlformats.org/officeDocument/2006/relationships/hyperlink" Target="https://team-1597609875863.atlassian.net/browse/ECC-11" TargetMode="External"/><Relationship Id="rId185" Type="http://schemas.openxmlformats.org/officeDocument/2006/relationships/hyperlink" Target="https://team-1597609875863.atlassian.net/browse/ECC-13"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team-1597609875863.atlassian.net/browse/ECC-53" TargetMode="External"/><Relationship Id="rId210" Type="http://schemas.openxmlformats.org/officeDocument/2006/relationships/glossaryDocument" Target="glossary/document.xml"/><Relationship Id="rId26" Type="http://schemas.openxmlformats.org/officeDocument/2006/relationships/hyperlink" Target="https://team-1597609875863.atlassian.net/browse/ECC-22" TargetMode="External"/><Relationship Id="rId47" Type="http://schemas.openxmlformats.org/officeDocument/2006/relationships/hyperlink" Target="https://team-1597609875863.atlassian.net/browse/ECC-25" TargetMode="External"/><Relationship Id="rId68" Type="http://schemas.openxmlformats.org/officeDocument/2006/relationships/hyperlink" Target="https://team-1597609875863.atlassian.net/browse/ECC-39" TargetMode="External"/><Relationship Id="rId89" Type="http://schemas.openxmlformats.org/officeDocument/2006/relationships/hyperlink" Target="https://team-1597609875863.atlassian.net/browse/ECC-45" TargetMode="External"/><Relationship Id="rId112" Type="http://schemas.openxmlformats.org/officeDocument/2006/relationships/hyperlink" Target="https://team-1597609875863.atlassian.net/secure/ViewProfile.jspa?accountId=5e8bb38ae053b30b7a8f84a1" TargetMode="External"/><Relationship Id="rId133" Type="http://schemas.openxmlformats.org/officeDocument/2006/relationships/hyperlink" Target="https://team-1597609875863.atlassian.net/browse/ECC-48" TargetMode="External"/><Relationship Id="rId154" Type="http://schemas.openxmlformats.org/officeDocument/2006/relationships/hyperlink" Target="https://team-1597609875863.atlassian.net/browse/ECC-72" TargetMode="External"/><Relationship Id="rId175" Type="http://schemas.openxmlformats.org/officeDocument/2006/relationships/hyperlink" Target="https://team-1597609875863.atlassian.net/browse/ECC-51" TargetMode="External"/><Relationship Id="rId196" Type="http://schemas.openxmlformats.org/officeDocument/2006/relationships/image" Target="media/image18.png"/><Relationship Id="rId200" Type="http://schemas.openxmlformats.org/officeDocument/2006/relationships/image" Target="media/image22.png"/><Relationship Id="rId16" Type="http://schemas.openxmlformats.org/officeDocument/2006/relationships/image" Target="media/image6.jpeg"/><Relationship Id="rId37" Type="http://schemas.openxmlformats.org/officeDocument/2006/relationships/hyperlink" Target="https://team-1597609875863.atlassian.net/browse/ECC-67" TargetMode="External"/><Relationship Id="rId58" Type="http://schemas.openxmlformats.org/officeDocument/2006/relationships/hyperlink" Target="https://team-1597609875863.atlassian.net/browse/ECC-32" TargetMode="External"/><Relationship Id="rId79" Type="http://schemas.openxmlformats.org/officeDocument/2006/relationships/hyperlink" Target="https://team-1597609875863.atlassian.net/secure/ViewProfile.jspa?accountId=5e8bb38ae053b30b7a8f84a1" TargetMode="External"/><Relationship Id="rId102" Type="http://schemas.openxmlformats.org/officeDocument/2006/relationships/hyperlink" Target="https://team-1597609875863.atlassian.net/secure/BrowseProject.jspa?id=10000" TargetMode="External"/><Relationship Id="rId123" Type="http://schemas.openxmlformats.org/officeDocument/2006/relationships/hyperlink" Target="https://team-1597609875863.atlassian.net/browse/ECC-75" TargetMode="External"/><Relationship Id="rId144" Type="http://schemas.openxmlformats.org/officeDocument/2006/relationships/hyperlink" Target="https://team-1597609875863.atlassian.net/browse/ECC-56" TargetMode="External"/><Relationship Id="rId90" Type="http://schemas.openxmlformats.org/officeDocument/2006/relationships/hyperlink" Target="https://team-1597609875863.atlassian.net/browse/ECC-45" TargetMode="External"/><Relationship Id="rId165" Type="http://schemas.openxmlformats.org/officeDocument/2006/relationships/hyperlink" Target="https://team-1597609875863.atlassian.net/browse/ECC-76" TargetMode="External"/><Relationship Id="rId186" Type="http://schemas.openxmlformats.org/officeDocument/2006/relationships/hyperlink" Target="https://team-1597609875863.atlassian.net/secure/BrowseProject.jspa?id=10000" TargetMode="External"/><Relationship Id="rId211" Type="http://schemas.openxmlformats.org/officeDocument/2006/relationships/theme" Target="theme/theme1.xml"/><Relationship Id="rId27" Type="http://schemas.openxmlformats.org/officeDocument/2006/relationships/hyperlink" Target="https://team-1597609875863.atlassian.net/browse/ECC-23" TargetMode="External"/><Relationship Id="rId48" Type="http://schemas.openxmlformats.org/officeDocument/2006/relationships/hyperlink" Target="https://team-1597609875863.atlassian.net/browse/ECC-33" TargetMode="External"/><Relationship Id="rId69" Type="http://schemas.openxmlformats.org/officeDocument/2006/relationships/hyperlink" Target="https://team-1597609875863.atlassian.net/browse/ECC-40" TargetMode="External"/><Relationship Id="rId113" Type="http://schemas.openxmlformats.org/officeDocument/2006/relationships/hyperlink" Target="https://team-1597609875863.atlassian.net/browse/ECC-19" TargetMode="External"/><Relationship Id="rId134" Type="http://schemas.openxmlformats.org/officeDocument/2006/relationships/hyperlink" Target="https://team-1597609875863.atlassian.net/browse/ECC-48" TargetMode="External"/><Relationship Id="rId80" Type="http://schemas.openxmlformats.org/officeDocument/2006/relationships/image" Target="media/image11.png"/><Relationship Id="rId155" Type="http://schemas.openxmlformats.org/officeDocument/2006/relationships/hyperlink" Target="https://team-1597609875863.atlassian.net/browse/ECC-72" TargetMode="External"/><Relationship Id="rId176" Type="http://schemas.openxmlformats.org/officeDocument/2006/relationships/hyperlink" Target="https://team-1597609875863.atlassian.net/browse/ECC-51" TargetMode="External"/><Relationship Id="rId197" Type="http://schemas.openxmlformats.org/officeDocument/2006/relationships/image" Target="media/image19.png"/><Relationship Id="rId201" Type="http://schemas.openxmlformats.org/officeDocument/2006/relationships/image" Target="media/image23.png"/><Relationship Id="rId17" Type="http://schemas.openxmlformats.org/officeDocument/2006/relationships/image" Target="media/image7.jpeg"/><Relationship Id="rId38" Type="http://schemas.openxmlformats.org/officeDocument/2006/relationships/hyperlink" Target="https://team-1597609875863.atlassian.net/browse/ECC-67" TargetMode="External"/><Relationship Id="rId59" Type="http://schemas.openxmlformats.org/officeDocument/2006/relationships/hyperlink" Target="https://team-1597609875863.atlassian.net/browse/ECC-32" TargetMode="External"/><Relationship Id="rId103" Type="http://schemas.openxmlformats.org/officeDocument/2006/relationships/hyperlink" Target="https://team-1597609875863.atlassian.net/secure/ViewProfile.jspa?accountId=5e8bb38ae053b30b7a8f84a1" TargetMode="External"/><Relationship Id="rId124" Type="http://schemas.openxmlformats.org/officeDocument/2006/relationships/hyperlink" Target="https://team-1597609875863.atlassian.net/browse/ECC-80" TargetMode="External"/><Relationship Id="rId70" Type="http://schemas.openxmlformats.org/officeDocument/2006/relationships/hyperlink" Target="https://team-1597609875863.atlassian.net/browse/ECC-40" TargetMode="External"/><Relationship Id="rId91" Type="http://schemas.openxmlformats.org/officeDocument/2006/relationships/hyperlink" Target="https://team-1597609875863.atlassian.net/browse/ECC-49" TargetMode="External"/><Relationship Id="rId145" Type="http://schemas.openxmlformats.org/officeDocument/2006/relationships/hyperlink" Target="https://team-1597609875863.atlassian.net/browse/ECC-57" TargetMode="External"/><Relationship Id="rId166" Type="http://schemas.openxmlformats.org/officeDocument/2006/relationships/hyperlink" Target="https://team-1597609875863.atlassian.net/browse/ECC-76" TargetMode="External"/><Relationship Id="rId187" Type="http://schemas.openxmlformats.org/officeDocument/2006/relationships/hyperlink" Target="https://team-1597609875863.atlassian.net/secure/ViewProfile.jspa?accountId=5e8bb38ae053b30b7a8f84a1" TargetMode="External"/><Relationship Id="rId1" Type="http://schemas.openxmlformats.org/officeDocument/2006/relationships/customXml" Target="../customXml/item1.xml"/><Relationship Id="rId28" Type="http://schemas.openxmlformats.org/officeDocument/2006/relationships/hyperlink" Target="https://team-1597609875863.atlassian.net/browse/ECC-23" TargetMode="External"/><Relationship Id="rId49" Type="http://schemas.openxmlformats.org/officeDocument/2006/relationships/hyperlink" Target="https://team-1597609875863.atlassian.net/browse/ECC-33" TargetMode="External"/><Relationship Id="rId114" Type="http://schemas.openxmlformats.org/officeDocument/2006/relationships/hyperlink" Target="https://team-1597609875863.atlassian.net/browse/ECC-34" TargetMode="External"/><Relationship Id="rId60" Type="http://schemas.openxmlformats.org/officeDocument/2006/relationships/hyperlink" Target="https://team-1597609875863.atlassian.net/browse/ECC-78" TargetMode="External"/><Relationship Id="rId81" Type="http://schemas.openxmlformats.org/officeDocument/2006/relationships/hyperlink" Target="https://team-1597609875863.atlassian.net/browse/ECC-24" TargetMode="External"/><Relationship Id="rId135" Type="http://schemas.openxmlformats.org/officeDocument/2006/relationships/hyperlink" Target="https://team-1597609875863.atlassian.net/browse/ECC-83" TargetMode="External"/><Relationship Id="rId156" Type="http://schemas.openxmlformats.org/officeDocument/2006/relationships/hyperlink" Target="https://team-1597609875863.atlassian.net/browse/ECC-73" TargetMode="External"/><Relationship Id="rId177" Type="http://schemas.openxmlformats.org/officeDocument/2006/relationships/hyperlink" Target="https://team-1597609875863.atlassian.net/browse/ECC-52" TargetMode="External"/><Relationship Id="rId198" Type="http://schemas.openxmlformats.org/officeDocument/2006/relationships/image" Target="media/image20.png"/><Relationship Id="rId202" Type="http://schemas.openxmlformats.org/officeDocument/2006/relationships/image" Target="media/image24.png"/><Relationship Id="rId18" Type="http://schemas.openxmlformats.org/officeDocument/2006/relationships/image" Target="media/image8.png"/><Relationship Id="rId39" Type="http://schemas.openxmlformats.org/officeDocument/2006/relationships/hyperlink" Target="https://team-1597609875863.atlassian.net/browse/ECC-68" TargetMode="External"/><Relationship Id="rId50" Type="http://schemas.openxmlformats.org/officeDocument/2006/relationships/hyperlink" Target="https://team-1597609875863.atlassian.net/browse/ECC-26" TargetMode="External"/><Relationship Id="rId104" Type="http://schemas.openxmlformats.org/officeDocument/2006/relationships/hyperlink" Target="https://team-1597609875863.atlassian.net/browse/ECC-70" TargetMode="External"/><Relationship Id="rId125" Type="http://schemas.openxmlformats.org/officeDocument/2006/relationships/hyperlink" Target="https://team-1597609875863.atlassian.net/browse/ECC-80" TargetMode="External"/><Relationship Id="rId146" Type="http://schemas.openxmlformats.org/officeDocument/2006/relationships/hyperlink" Target="https://team-1597609875863.atlassian.net/browse/ECC-57" TargetMode="External"/><Relationship Id="rId167" Type="http://schemas.openxmlformats.org/officeDocument/2006/relationships/hyperlink" Target="https://team-1597609875863.atlassian.net/browse/ECC-77" TargetMode="External"/><Relationship Id="rId188" Type="http://schemas.openxmlformats.org/officeDocument/2006/relationships/image" Target="media/image14.png"/><Relationship Id="rId71" Type="http://schemas.openxmlformats.org/officeDocument/2006/relationships/hyperlink" Target="https://team-1597609875863.atlassian.net/browse/ECC-41" TargetMode="External"/><Relationship Id="rId92" Type="http://schemas.openxmlformats.org/officeDocument/2006/relationships/hyperlink" Target="https://team-1597609875863.atlassian.net/browse/ECC-49" TargetMode="External"/><Relationship Id="rId2" Type="http://schemas.openxmlformats.org/officeDocument/2006/relationships/customXml" Target="../customXml/item2.xml"/><Relationship Id="rId29" Type="http://schemas.openxmlformats.org/officeDocument/2006/relationships/hyperlink" Target="https://team-1597609875863.atlassian.net/browse/ECC-63" TargetMode="External"/><Relationship Id="rId40" Type="http://schemas.openxmlformats.org/officeDocument/2006/relationships/hyperlink" Target="https://team-1597609875863.atlassian.net/browse/ECC-68" TargetMode="External"/><Relationship Id="rId115" Type="http://schemas.openxmlformats.org/officeDocument/2006/relationships/hyperlink" Target="https://team-1597609875863.atlassian.net/browse/ECC-34" TargetMode="External"/><Relationship Id="rId136" Type="http://schemas.openxmlformats.org/officeDocument/2006/relationships/hyperlink" Target="https://team-1597609875863.atlassian.net/browse/ECC-83" TargetMode="External"/><Relationship Id="rId157" Type="http://schemas.openxmlformats.org/officeDocument/2006/relationships/hyperlink" Target="https://team-1597609875863.atlassian.net/browse/ECC-73" TargetMode="External"/><Relationship Id="rId178" Type="http://schemas.openxmlformats.org/officeDocument/2006/relationships/hyperlink" Target="https://team-1597609875863.atlassian.net/browse/ECC-5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Template%20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F5EA7841FE94FA9B98B46A84762C8D4"/>
        <w:category>
          <w:name w:val="General"/>
          <w:gallery w:val="placeholder"/>
        </w:category>
        <w:types>
          <w:type w:val="bbPlcHdr"/>
        </w:types>
        <w:behaviors>
          <w:behavior w:val="content"/>
        </w:behaviors>
        <w:guid w:val="{FD5AA28C-6BF0-4E73-9070-0B5332A21A31}"/>
      </w:docPartPr>
      <w:docPartBody>
        <w:p w:rsidR="00BC1A39" w:rsidRDefault="008B0313">
          <w:pPr>
            <w:pStyle w:val="2F5EA7841FE94FA9B98B46A84762C8D4"/>
          </w:pPr>
          <w:r w:rsidRPr="000040C5">
            <w:t>Course:</w:t>
          </w:r>
        </w:p>
      </w:docPartBody>
    </w:docPart>
    <w:docPart>
      <w:docPartPr>
        <w:name w:val="C53A02C1C94447EA94B8E058BCBE0FB4"/>
        <w:category>
          <w:name w:val="General"/>
          <w:gallery w:val="placeholder"/>
        </w:category>
        <w:types>
          <w:type w:val="bbPlcHdr"/>
        </w:types>
        <w:behaviors>
          <w:behavior w:val="content"/>
        </w:behaviors>
        <w:guid w:val="{43EB72DC-C2E0-4ECD-8CE6-23370E7BEE27}"/>
      </w:docPartPr>
      <w:docPartBody>
        <w:p w:rsidR="00BC1A39" w:rsidRDefault="008B0313">
          <w:pPr>
            <w:pStyle w:val="C53A02C1C94447EA94B8E058BCBE0FB4"/>
          </w:pPr>
          <w:r w:rsidRPr="000040C5">
            <w:t>Course title</w:t>
          </w:r>
        </w:p>
      </w:docPartBody>
    </w:docPart>
    <w:docPart>
      <w:docPartPr>
        <w:name w:val="C4EBA52B15EE404EB4DD267EBD1372D1"/>
        <w:category>
          <w:name w:val="General"/>
          <w:gallery w:val="placeholder"/>
        </w:category>
        <w:types>
          <w:type w:val="bbPlcHdr"/>
        </w:types>
        <w:behaviors>
          <w:behavior w:val="content"/>
        </w:behaviors>
        <w:guid w:val="{6E31DC05-F473-47EC-95BE-9F4F977BEF14}"/>
      </w:docPartPr>
      <w:docPartBody>
        <w:p w:rsidR="00BC1A39" w:rsidRDefault="008B0313">
          <w:pPr>
            <w:pStyle w:val="C4EBA52B15EE404EB4DD267EBD1372D1"/>
          </w:pPr>
          <w:r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145D7A"/>
    <w:multiLevelType w:val="multilevel"/>
    <w:tmpl w:val="7E5E73A2"/>
    <w:styleLink w:val="BullettedList"/>
    <w:lvl w:ilvl="0">
      <w:start w:val="1"/>
      <w:numFmt w:val="bullet"/>
      <w:pStyle w:val="Listaconvietas"/>
      <w:lvlText w:val=""/>
      <w:lvlJc w:val="left"/>
      <w:pPr>
        <w:tabs>
          <w:tab w:val="num" w:pos="360"/>
        </w:tabs>
        <w:ind w:left="357" w:hanging="357"/>
      </w:pPr>
      <w:rPr>
        <w:rFonts w:ascii="Symbol" w:hAnsi="Symbol" w:hint="default"/>
        <w:color w:val="4472C4" w:themeColor="accent1"/>
      </w:rPr>
    </w:lvl>
    <w:lvl w:ilvl="1">
      <w:start w:val="1"/>
      <w:numFmt w:val="bullet"/>
      <w:pStyle w:val="Listaconvietas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313"/>
    <w:rsid w:val="001077AE"/>
    <w:rsid w:val="00296B23"/>
    <w:rsid w:val="002B38AC"/>
    <w:rsid w:val="00476EC2"/>
    <w:rsid w:val="00634936"/>
    <w:rsid w:val="007B77E8"/>
    <w:rsid w:val="007E10AF"/>
    <w:rsid w:val="008B0313"/>
    <w:rsid w:val="009F74F4"/>
    <w:rsid w:val="00BC1A39"/>
    <w:rsid w:val="00D87E00"/>
    <w:rsid w:val="00D90C42"/>
    <w:rsid w:val="00E67874"/>
    <w:rsid w:val="00ED26AA"/>
    <w:rsid w:val="00FF1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pPr>
      <w:keepNext/>
      <w:spacing w:before="240" w:after="120" w:line="240" w:lineRule="auto"/>
      <w:outlineLvl w:val="1"/>
    </w:pPr>
    <w:rPr>
      <w:rFonts w:asciiTheme="majorHAnsi" w:eastAsiaTheme="minorHAnsi" w:hAnsiTheme="majorHAnsi"/>
      <w:bCs/>
      <w:color w:val="4472C4" w:themeColor="accent1"/>
      <w:sz w:val="36"/>
      <w:szCs w:val="56"/>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
    <w:name w:val="Emphasis"/>
    <w:basedOn w:val="Fuentedeprrafopredeter"/>
    <w:uiPriority w:val="20"/>
    <w:qFormat/>
    <w:rsid w:val="00BC1A39"/>
    <w:rPr>
      <w:i w:val="0"/>
      <w:iCs/>
      <w:color w:val="4472C4" w:themeColor="accent1"/>
    </w:rPr>
  </w:style>
  <w:style w:type="paragraph" w:customStyle="1" w:styleId="086C0C8488824FE8A2F3B127F4DA5FD3">
    <w:name w:val="086C0C8488824FE8A2F3B127F4DA5FD3"/>
  </w:style>
  <w:style w:type="paragraph" w:customStyle="1" w:styleId="5DD2799720E44BDB923F5D22F034C3EC">
    <w:name w:val="5DD2799720E44BDB923F5D22F034C3EC"/>
  </w:style>
  <w:style w:type="paragraph" w:customStyle="1" w:styleId="E901EEE12995470BA2434048F6AA52CF">
    <w:name w:val="E901EEE12995470BA2434048F6AA52CF"/>
  </w:style>
  <w:style w:type="paragraph" w:customStyle="1" w:styleId="56E7A9D648AC43D29E52A73B4C1A3545">
    <w:name w:val="56E7A9D648AC43D29E52A73B4C1A3545"/>
  </w:style>
  <w:style w:type="paragraph" w:customStyle="1" w:styleId="597A52E37BD24338ABA1763190998A5B">
    <w:name w:val="597A52E37BD24338ABA1763190998A5B"/>
  </w:style>
  <w:style w:type="paragraph" w:customStyle="1" w:styleId="2A0C7627240B422B8D758FBDF60DA46E">
    <w:name w:val="2A0C7627240B422B8D758FBDF60DA46E"/>
  </w:style>
  <w:style w:type="paragraph" w:customStyle="1" w:styleId="97C5EBF1CBEB4B948B6FD53A2A162FBF">
    <w:name w:val="97C5EBF1CBEB4B948B6FD53A2A162FBF"/>
  </w:style>
  <w:style w:type="paragraph" w:customStyle="1" w:styleId="2F5EA7841FE94FA9B98B46A84762C8D4">
    <w:name w:val="2F5EA7841FE94FA9B98B46A84762C8D4"/>
  </w:style>
  <w:style w:type="paragraph" w:customStyle="1" w:styleId="C53A02C1C94447EA94B8E058BCBE0FB4">
    <w:name w:val="C53A02C1C94447EA94B8E058BCBE0FB4"/>
  </w:style>
  <w:style w:type="paragraph" w:customStyle="1" w:styleId="9EFA220DA2B342CCB73AC10C16870C66">
    <w:name w:val="9EFA220DA2B342CCB73AC10C16870C66"/>
  </w:style>
  <w:style w:type="paragraph" w:customStyle="1" w:styleId="E3D3643E48D948318B1EC9E6BC1DEAF7">
    <w:name w:val="E3D3643E48D948318B1EC9E6BC1DEAF7"/>
  </w:style>
  <w:style w:type="paragraph" w:customStyle="1" w:styleId="536599D6A0864B4881FDF914683AAB07">
    <w:name w:val="536599D6A0864B4881FDF914683AAB07"/>
  </w:style>
  <w:style w:type="paragraph" w:customStyle="1" w:styleId="1F01CD171433403988FE9ADA38976F73">
    <w:name w:val="1F01CD171433403988FE9ADA38976F73"/>
  </w:style>
  <w:style w:type="paragraph" w:customStyle="1" w:styleId="AFA34B49515741DA8A99FCC296D22B88">
    <w:name w:val="AFA34B49515741DA8A99FCC296D22B88"/>
  </w:style>
  <w:style w:type="paragraph" w:customStyle="1" w:styleId="3ABDDC1CE23A4D8D9CED7A3774151727">
    <w:name w:val="3ABDDC1CE23A4D8D9CED7A3774151727"/>
  </w:style>
  <w:style w:type="paragraph" w:customStyle="1" w:styleId="0ED1ECA518CD41B8A5A96C9C2B871B63">
    <w:name w:val="0ED1ECA518CD41B8A5A96C9C2B871B63"/>
  </w:style>
  <w:style w:type="paragraph" w:customStyle="1" w:styleId="424241ED6ACF4841B5BF43298B4CD862">
    <w:name w:val="424241ED6ACF4841B5BF43298B4CD862"/>
  </w:style>
  <w:style w:type="paragraph" w:customStyle="1" w:styleId="99F57134284340A485423E6B3C524782">
    <w:name w:val="99F57134284340A485423E6B3C524782"/>
  </w:style>
  <w:style w:type="paragraph" w:customStyle="1" w:styleId="FA8C86844DD14F26BB624EA67CA27615">
    <w:name w:val="FA8C86844DD14F26BB624EA67CA27615"/>
  </w:style>
  <w:style w:type="paragraph" w:customStyle="1" w:styleId="413ECBBCF54548AD8668DF2E25E80A0A">
    <w:name w:val="413ECBBCF54548AD8668DF2E25E80A0A"/>
  </w:style>
  <w:style w:type="paragraph" w:customStyle="1" w:styleId="E39638563A6E44ECB8659057ACD95FBC">
    <w:name w:val="E39638563A6E44ECB8659057ACD95FBC"/>
  </w:style>
  <w:style w:type="paragraph" w:customStyle="1" w:styleId="BA047426F5604ACEA73F0125E128B584">
    <w:name w:val="BA047426F5604ACEA73F0125E128B584"/>
  </w:style>
  <w:style w:type="paragraph" w:customStyle="1" w:styleId="366876BC9ECD4E99A366589234121D35">
    <w:name w:val="366876BC9ECD4E99A366589234121D35"/>
  </w:style>
  <w:style w:type="paragraph" w:customStyle="1" w:styleId="F2C7241EBED849A084C05C9BAA8FDD47">
    <w:name w:val="F2C7241EBED849A084C05C9BAA8FDD47"/>
  </w:style>
  <w:style w:type="paragraph" w:customStyle="1" w:styleId="A162D27D54034B13946AEAD1748CE08A">
    <w:name w:val="A162D27D54034B13946AEAD1748CE08A"/>
  </w:style>
  <w:style w:type="paragraph" w:customStyle="1" w:styleId="E9FA21E9773440CF8A49D8C688FF18B7">
    <w:name w:val="E9FA21E9773440CF8A49D8C688FF18B7"/>
  </w:style>
  <w:style w:type="paragraph" w:styleId="Listaconvietas">
    <w:name w:val="List Bullet"/>
    <w:basedOn w:val="Normal"/>
    <w:uiPriority w:val="99"/>
    <w:qFormat/>
    <w:rsid w:val="00296B23"/>
    <w:pPr>
      <w:numPr>
        <w:numId w:val="1"/>
      </w:numPr>
      <w:tabs>
        <w:tab w:val="clear" w:pos="360"/>
      </w:tabs>
      <w:spacing w:after="0" w:line="240" w:lineRule="auto"/>
      <w:contextualSpacing/>
    </w:pPr>
    <w:rPr>
      <w:rFonts w:eastAsiaTheme="minorHAnsi"/>
      <w:color w:val="808080" w:themeColor="background1" w:themeShade="80"/>
      <w:sz w:val="26"/>
      <w:szCs w:val="26"/>
      <w:lang w:val="en-US" w:eastAsia="en-US"/>
    </w:rPr>
  </w:style>
  <w:style w:type="numbering" w:customStyle="1" w:styleId="BullettedList">
    <w:name w:val="BullettedList"/>
    <w:uiPriority w:val="99"/>
    <w:rsid w:val="00296B23"/>
    <w:pPr>
      <w:numPr>
        <w:numId w:val="1"/>
      </w:numPr>
    </w:pPr>
  </w:style>
  <w:style w:type="paragraph" w:styleId="Listaconvietas2">
    <w:name w:val="List Bullet 2"/>
    <w:basedOn w:val="Normal"/>
    <w:uiPriority w:val="99"/>
    <w:semiHidden/>
    <w:unhideWhenUsed/>
    <w:rsid w:val="00296B23"/>
    <w:pPr>
      <w:numPr>
        <w:ilvl w:val="1"/>
        <w:numId w:val="1"/>
      </w:numPr>
      <w:spacing w:line="240" w:lineRule="auto"/>
      <w:contextualSpacing/>
    </w:pPr>
    <w:rPr>
      <w:rFonts w:eastAsiaTheme="minorHAnsi"/>
      <w:color w:val="808080" w:themeColor="background1" w:themeShade="80"/>
      <w:sz w:val="26"/>
      <w:szCs w:val="26"/>
      <w:lang w:val="en-US" w:eastAsia="en-US"/>
    </w:rPr>
  </w:style>
  <w:style w:type="paragraph" w:customStyle="1" w:styleId="CAA4D9B97DEE4E86AFDB13064C5F6DA3">
    <w:name w:val="CAA4D9B97DEE4E86AFDB13064C5F6DA3"/>
  </w:style>
  <w:style w:type="paragraph" w:customStyle="1" w:styleId="CB45EFC2ABB7406BB99B456E1B7B7553">
    <w:name w:val="CB45EFC2ABB7406BB99B456E1B7B7553"/>
  </w:style>
  <w:style w:type="paragraph" w:customStyle="1" w:styleId="9E1F2D8E9C7A46E69EA0FFC17A791558">
    <w:name w:val="9E1F2D8E9C7A46E69EA0FFC17A791558"/>
  </w:style>
  <w:style w:type="paragraph" w:customStyle="1" w:styleId="561248EF6A9E479C9816852552F99636">
    <w:name w:val="561248EF6A9E479C9816852552F99636"/>
  </w:style>
  <w:style w:type="paragraph" w:customStyle="1" w:styleId="FF470CACC66349E199FF1EA984C5C629">
    <w:name w:val="FF470CACC66349E199FF1EA984C5C629"/>
  </w:style>
  <w:style w:type="paragraph" w:customStyle="1" w:styleId="87123A0B0C59447D9C998505469D3E0C">
    <w:name w:val="87123A0B0C59447D9C998505469D3E0C"/>
  </w:style>
  <w:style w:type="paragraph" w:customStyle="1" w:styleId="CCF3252917274EF4AE073EAE1791416B">
    <w:name w:val="CCF3252917274EF4AE073EAE1791416B"/>
  </w:style>
  <w:style w:type="paragraph" w:customStyle="1" w:styleId="45AB945353DD4D9584E1E037F5664B83">
    <w:name w:val="45AB945353DD4D9584E1E037F5664B83"/>
  </w:style>
  <w:style w:type="paragraph" w:customStyle="1" w:styleId="C4EBA52B15EE404EB4DD267EBD1372D1">
    <w:name w:val="C4EBA52B15EE404EB4DD267EBD1372D1"/>
  </w:style>
  <w:style w:type="paragraph" w:customStyle="1" w:styleId="766DE195CB7F4E91B372A989F1EADAC4">
    <w:name w:val="766DE195CB7F4E91B372A989F1EADAC4"/>
  </w:style>
  <w:style w:type="paragraph" w:customStyle="1" w:styleId="0B5138E13AE4428E93444D06C41399BD">
    <w:name w:val="0B5138E13AE4428E93444D06C41399BD"/>
  </w:style>
  <w:style w:type="paragraph" w:customStyle="1" w:styleId="26BA35F10BB24C9DA54427FC2D181FCB">
    <w:name w:val="26BA35F10BB24C9DA54427FC2D181FCB"/>
  </w:style>
  <w:style w:type="paragraph" w:customStyle="1" w:styleId="BF3554A5B0684142895282C95326E48B">
    <w:name w:val="BF3554A5B0684142895282C95326E48B"/>
  </w:style>
  <w:style w:type="character" w:customStyle="1" w:styleId="Ttulo2Car">
    <w:name w:val="Título 2 Car"/>
    <w:basedOn w:val="Fuentedeprrafopredeter"/>
    <w:link w:val="Ttulo2"/>
    <w:uiPriority w:val="9"/>
    <w:rPr>
      <w:rFonts w:asciiTheme="majorHAnsi" w:eastAsiaTheme="minorHAnsi" w:hAnsiTheme="majorHAnsi"/>
      <w:bCs/>
      <w:color w:val="4472C4" w:themeColor="accent1"/>
      <w:sz w:val="36"/>
      <w:szCs w:val="56"/>
      <w:lang w:val="en-US" w:eastAsia="en-US"/>
    </w:rPr>
  </w:style>
  <w:style w:type="paragraph" w:customStyle="1" w:styleId="922FC5ACD53B4987B0D66E1DC16AC65A">
    <w:name w:val="922FC5ACD53B4987B0D66E1DC16AC65A"/>
  </w:style>
  <w:style w:type="paragraph" w:customStyle="1" w:styleId="BFA928B20DFA4673AA4506619D34F54E">
    <w:name w:val="BFA928B20DFA4673AA4506619D34F54E"/>
  </w:style>
  <w:style w:type="paragraph" w:customStyle="1" w:styleId="50A8772F59BC4743B4AFDE278F5A347E">
    <w:name w:val="50A8772F59BC4743B4AFDE278F5A347E"/>
  </w:style>
  <w:style w:type="paragraph" w:customStyle="1" w:styleId="D0A7E1EF47EF4F03958B315352C6DC34">
    <w:name w:val="D0A7E1EF47EF4F03958B315352C6DC34"/>
  </w:style>
  <w:style w:type="paragraph" w:customStyle="1" w:styleId="35FD29E4FB44412596A059A068D9F6CD">
    <w:name w:val="35FD29E4FB44412596A059A068D9F6CD"/>
  </w:style>
  <w:style w:type="paragraph" w:customStyle="1" w:styleId="A3070D62D57D4DB7B0C0C330D3BEF0AA">
    <w:name w:val="A3070D62D57D4DB7B0C0C330D3BEF0AA"/>
  </w:style>
  <w:style w:type="paragraph" w:customStyle="1" w:styleId="85C072F7103848C1AC5009778501CA80">
    <w:name w:val="85C072F7103848C1AC5009778501CA80"/>
  </w:style>
  <w:style w:type="paragraph" w:customStyle="1" w:styleId="419DC938C60347F38EF7C3ED1DD01A37">
    <w:name w:val="419DC938C60347F38EF7C3ED1DD01A37"/>
  </w:style>
  <w:style w:type="paragraph" w:customStyle="1" w:styleId="4A3A4A7C65C646B3B3E5C5E204C36CCD">
    <w:name w:val="4A3A4A7C65C646B3B3E5C5E204C36CCD"/>
    <w:rsid w:val="00BC1A39"/>
  </w:style>
  <w:style w:type="paragraph" w:customStyle="1" w:styleId="56B236AC322440BC87149397E1B83717">
    <w:name w:val="56B236AC322440BC87149397E1B83717"/>
    <w:rsid w:val="00BC1A39"/>
  </w:style>
  <w:style w:type="paragraph" w:customStyle="1" w:styleId="665A236FAA274CD9887176E60EA7EBF2">
    <w:name w:val="665A236FAA274CD9887176E60EA7EBF2"/>
    <w:rsid w:val="00BC1A39"/>
  </w:style>
  <w:style w:type="paragraph" w:customStyle="1" w:styleId="E7A635186DA0459C8AA18CE54D6AC6DE">
    <w:name w:val="E7A635186DA0459C8AA18CE54D6AC6DE"/>
    <w:rsid w:val="00BC1A39"/>
  </w:style>
  <w:style w:type="paragraph" w:customStyle="1" w:styleId="A1303452DB5F4FE095E50579855215A4">
    <w:name w:val="A1303452DB5F4FE095E50579855215A4"/>
    <w:rsid w:val="00BC1A39"/>
  </w:style>
  <w:style w:type="paragraph" w:customStyle="1" w:styleId="264FA9CCA4D64A0C8A3BAF0BBB675FC5">
    <w:name w:val="264FA9CCA4D64A0C8A3BAF0BBB675FC5"/>
    <w:rsid w:val="00BC1A39"/>
  </w:style>
  <w:style w:type="paragraph" w:customStyle="1" w:styleId="13CF3FB53D364DDB99F8A63EA1A47F5A">
    <w:name w:val="13CF3FB53D364DDB99F8A63EA1A47F5A"/>
    <w:rsid w:val="00BC1A39"/>
  </w:style>
  <w:style w:type="paragraph" w:customStyle="1" w:styleId="8E49808E6EB0414B834C4DDEF8239F2F">
    <w:name w:val="8E49808E6EB0414B834C4DDEF8239F2F"/>
    <w:rsid w:val="00BC1A39"/>
  </w:style>
  <w:style w:type="paragraph" w:customStyle="1" w:styleId="8A5B7B068D104EEA8F13149E194C1AF5">
    <w:name w:val="8A5B7B068D104EEA8F13149E194C1AF5"/>
    <w:rsid w:val="00BC1A39"/>
  </w:style>
  <w:style w:type="paragraph" w:customStyle="1" w:styleId="951FB628E6624B0D95565DC777A30D1E">
    <w:name w:val="951FB628E6624B0D95565DC777A30D1E"/>
    <w:rsid w:val="00BC1A39"/>
  </w:style>
  <w:style w:type="paragraph" w:customStyle="1" w:styleId="E6284CAEA92849F58F20DB10CC758E23">
    <w:name w:val="E6284CAEA92849F58F20DB10CC758E23"/>
    <w:rsid w:val="00BC1A39"/>
  </w:style>
  <w:style w:type="paragraph" w:customStyle="1" w:styleId="462A3E0791F94AC7804E3DDAA7F66623">
    <w:name w:val="462A3E0791F94AC7804E3DDAA7F66623"/>
    <w:rsid w:val="00BC1A39"/>
  </w:style>
  <w:style w:type="paragraph" w:customStyle="1" w:styleId="0283A778EC144880A8C257E14B408AB1">
    <w:name w:val="0283A778EC144880A8C257E14B408AB1"/>
    <w:rsid w:val="00BC1A39"/>
  </w:style>
  <w:style w:type="paragraph" w:customStyle="1" w:styleId="70E2727D6A6349768E7C5BD56F259A65">
    <w:name w:val="70E2727D6A6349768E7C5BD56F259A65"/>
    <w:rsid w:val="00296B23"/>
  </w:style>
  <w:style w:type="paragraph" w:customStyle="1" w:styleId="775A52F2F39147B9879427A34B1C675C">
    <w:name w:val="775A52F2F39147B9879427A34B1C675C"/>
    <w:rsid w:val="00296B23"/>
  </w:style>
  <w:style w:type="paragraph" w:customStyle="1" w:styleId="3A77B6F9BE7445AEBBCAA7BADB97C7C9">
    <w:name w:val="3A77B6F9BE7445AEBBCAA7BADB97C7C9"/>
    <w:rsid w:val="00296B23"/>
  </w:style>
  <w:style w:type="paragraph" w:customStyle="1" w:styleId="8D64758DAD6F4ABFA5E13115B9441D9F">
    <w:name w:val="8D64758DAD6F4ABFA5E13115B9441D9F"/>
    <w:rsid w:val="00296B23"/>
  </w:style>
  <w:style w:type="paragraph" w:customStyle="1" w:styleId="EE551584CD33405DA8CF69303C6F16B3">
    <w:name w:val="EE551584CD33405DA8CF69303C6F16B3"/>
    <w:rsid w:val="00296B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BC3E60D8C8AD94BAD34364C1321ED9E" ma:contentTypeVersion="2" ma:contentTypeDescription="Create a new document." ma:contentTypeScope="" ma:versionID="e1221c9ac7cc1398828d652afffa54d1">
  <xsd:schema xmlns:xsd="http://www.w3.org/2001/XMLSchema" xmlns:xs="http://www.w3.org/2001/XMLSchema" xmlns:p="http://schemas.microsoft.com/office/2006/metadata/properties" xmlns:ns2="23670e36-d9a4-49c5-8cd7-35b3d150984f" targetNamespace="http://schemas.microsoft.com/office/2006/metadata/properties" ma:root="true" ma:fieldsID="b4eabbb968274cfa711327905f3686cf" ns2:_="">
    <xsd:import namespace="23670e36-d9a4-49c5-8cd7-35b3d150984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670e36-d9a4-49c5-8cd7-35b3d15098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759BCC8-2E81-4ED6-941B-1C6AB1607B9C}">
  <ds:schemaRefs>
    <ds:schemaRef ds:uri="http://schemas.openxmlformats.org/officeDocument/2006/bibliography"/>
  </ds:schemaRefs>
</ds:datastoreItem>
</file>

<file path=customXml/itemProps2.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5633C2A-2AD5-4CC3-9079-3BC6368032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670e36-d9a4-49c5-8cd7-35b3d15098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FF75F1C-B41B-488A-9267-68864D3C15A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Template 2.dotx</Template>
  <TotalTime>0</TotalTime>
  <Pages>36</Pages>
  <Words>5596</Words>
  <Characters>30778</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Ingeniería de Software</vt:lpstr>
    </vt:vector>
  </TitlesOfParts>
  <Company/>
  <LinksUpToDate>false</LinksUpToDate>
  <CharactersWithSpaces>36302</CharactersWithSpaces>
  <SharedDoc>false</SharedDoc>
  <HLinks>
    <vt:vector size="162" baseType="variant">
      <vt:variant>
        <vt:i4>1769520</vt:i4>
      </vt:variant>
      <vt:variant>
        <vt:i4>158</vt:i4>
      </vt:variant>
      <vt:variant>
        <vt:i4>0</vt:i4>
      </vt:variant>
      <vt:variant>
        <vt:i4>5</vt:i4>
      </vt:variant>
      <vt:variant>
        <vt:lpwstr/>
      </vt:variant>
      <vt:variant>
        <vt:lpwstr>_Toc48572734</vt:lpwstr>
      </vt:variant>
      <vt:variant>
        <vt:i4>1835056</vt:i4>
      </vt:variant>
      <vt:variant>
        <vt:i4>152</vt:i4>
      </vt:variant>
      <vt:variant>
        <vt:i4>0</vt:i4>
      </vt:variant>
      <vt:variant>
        <vt:i4>5</vt:i4>
      </vt:variant>
      <vt:variant>
        <vt:lpwstr/>
      </vt:variant>
      <vt:variant>
        <vt:lpwstr>_Toc48572733</vt:lpwstr>
      </vt:variant>
      <vt:variant>
        <vt:i4>1900592</vt:i4>
      </vt:variant>
      <vt:variant>
        <vt:i4>146</vt:i4>
      </vt:variant>
      <vt:variant>
        <vt:i4>0</vt:i4>
      </vt:variant>
      <vt:variant>
        <vt:i4>5</vt:i4>
      </vt:variant>
      <vt:variant>
        <vt:lpwstr/>
      </vt:variant>
      <vt:variant>
        <vt:lpwstr>_Toc48572732</vt:lpwstr>
      </vt:variant>
      <vt:variant>
        <vt:i4>1966128</vt:i4>
      </vt:variant>
      <vt:variant>
        <vt:i4>140</vt:i4>
      </vt:variant>
      <vt:variant>
        <vt:i4>0</vt:i4>
      </vt:variant>
      <vt:variant>
        <vt:i4>5</vt:i4>
      </vt:variant>
      <vt:variant>
        <vt:lpwstr/>
      </vt:variant>
      <vt:variant>
        <vt:lpwstr>_Toc48572731</vt:lpwstr>
      </vt:variant>
      <vt:variant>
        <vt:i4>2031664</vt:i4>
      </vt:variant>
      <vt:variant>
        <vt:i4>134</vt:i4>
      </vt:variant>
      <vt:variant>
        <vt:i4>0</vt:i4>
      </vt:variant>
      <vt:variant>
        <vt:i4>5</vt:i4>
      </vt:variant>
      <vt:variant>
        <vt:lpwstr/>
      </vt:variant>
      <vt:variant>
        <vt:lpwstr>_Toc48572730</vt:lpwstr>
      </vt:variant>
      <vt:variant>
        <vt:i4>1441841</vt:i4>
      </vt:variant>
      <vt:variant>
        <vt:i4>128</vt:i4>
      </vt:variant>
      <vt:variant>
        <vt:i4>0</vt:i4>
      </vt:variant>
      <vt:variant>
        <vt:i4>5</vt:i4>
      </vt:variant>
      <vt:variant>
        <vt:lpwstr/>
      </vt:variant>
      <vt:variant>
        <vt:lpwstr>_Toc48572729</vt:lpwstr>
      </vt:variant>
      <vt:variant>
        <vt:i4>1507377</vt:i4>
      </vt:variant>
      <vt:variant>
        <vt:i4>122</vt:i4>
      </vt:variant>
      <vt:variant>
        <vt:i4>0</vt:i4>
      </vt:variant>
      <vt:variant>
        <vt:i4>5</vt:i4>
      </vt:variant>
      <vt:variant>
        <vt:lpwstr/>
      </vt:variant>
      <vt:variant>
        <vt:lpwstr>_Toc48572728</vt:lpwstr>
      </vt:variant>
      <vt:variant>
        <vt:i4>1572913</vt:i4>
      </vt:variant>
      <vt:variant>
        <vt:i4>116</vt:i4>
      </vt:variant>
      <vt:variant>
        <vt:i4>0</vt:i4>
      </vt:variant>
      <vt:variant>
        <vt:i4>5</vt:i4>
      </vt:variant>
      <vt:variant>
        <vt:lpwstr/>
      </vt:variant>
      <vt:variant>
        <vt:lpwstr>_Toc48572727</vt:lpwstr>
      </vt:variant>
      <vt:variant>
        <vt:i4>1638449</vt:i4>
      </vt:variant>
      <vt:variant>
        <vt:i4>110</vt:i4>
      </vt:variant>
      <vt:variant>
        <vt:i4>0</vt:i4>
      </vt:variant>
      <vt:variant>
        <vt:i4>5</vt:i4>
      </vt:variant>
      <vt:variant>
        <vt:lpwstr/>
      </vt:variant>
      <vt:variant>
        <vt:lpwstr>_Toc48572726</vt:lpwstr>
      </vt:variant>
      <vt:variant>
        <vt:i4>1703985</vt:i4>
      </vt:variant>
      <vt:variant>
        <vt:i4>104</vt:i4>
      </vt:variant>
      <vt:variant>
        <vt:i4>0</vt:i4>
      </vt:variant>
      <vt:variant>
        <vt:i4>5</vt:i4>
      </vt:variant>
      <vt:variant>
        <vt:lpwstr/>
      </vt:variant>
      <vt:variant>
        <vt:lpwstr>_Toc48572725</vt:lpwstr>
      </vt:variant>
      <vt:variant>
        <vt:i4>1769521</vt:i4>
      </vt:variant>
      <vt:variant>
        <vt:i4>98</vt:i4>
      </vt:variant>
      <vt:variant>
        <vt:i4>0</vt:i4>
      </vt:variant>
      <vt:variant>
        <vt:i4>5</vt:i4>
      </vt:variant>
      <vt:variant>
        <vt:lpwstr/>
      </vt:variant>
      <vt:variant>
        <vt:lpwstr>_Toc48572724</vt:lpwstr>
      </vt:variant>
      <vt:variant>
        <vt:i4>1835057</vt:i4>
      </vt:variant>
      <vt:variant>
        <vt:i4>92</vt:i4>
      </vt:variant>
      <vt:variant>
        <vt:i4>0</vt:i4>
      </vt:variant>
      <vt:variant>
        <vt:i4>5</vt:i4>
      </vt:variant>
      <vt:variant>
        <vt:lpwstr/>
      </vt:variant>
      <vt:variant>
        <vt:lpwstr>_Toc48572723</vt:lpwstr>
      </vt:variant>
      <vt:variant>
        <vt:i4>1900593</vt:i4>
      </vt:variant>
      <vt:variant>
        <vt:i4>86</vt:i4>
      </vt:variant>
      <vt:variant>
        <vt:i4>0</vt:i4>
      </vt:variant>
      <vt:variant>
        <vt:i4>5</vt:i4>
      </vt:variant>
      <vt:variant>
        <vt:lpwstr/>
      </vt:variant>
      <vt:variant>
        <vt:lpwstr>_Toc48572722</vt:lpwstr>
      </vt:variant>
      <vt:variant>
        <vt:i4>1966129</vt:i4>
      </vt:variant>
      <vt:variant>
        <vt:i4>80</vt:i4>
      </vt:variant>
      <vt:variant>
        <vt:i4>0</vt:i4>
      </vt:variant>
      <vt:variant>
        <vt:i4>5</vt:i4>
      </vt:variant>
      <vt:variant>
        <vt:lpwstr/>
      </vt:variant>
      <vt:variant>
        <vt:lpwstr>_Toc48572721</vt:lpwstr>
      </vt:variant>
      <vt:variant>
        <vt:i4>2031665</vt:i4>
      </vt:variant>
      <vt:variant>
        <vt:i4>74</vt:i4>
      </vt:variant>
      <vt:variant>
        <vt:i4>0</vt:i4>
      </vt:variant>
      <vt:variant>
        <vt:i4>5</vt:i4>
      </vt:variant>
      <vt:variant>
        <vt:lpwstr/>
      </vt:variant>
      <vt:variant>
        <vt:lpwstr>_Toc48572720</vt:lpwstr>
      </vt:variant>
      <vt:variant>
        <vt:i4>1441842</vt:i4>
      </vt:variant>
      <vt:variant>
        <vt:i4>68</vt:i4>
      </vt:variant>
      <vt:variant>
        <vt:i4>0</vt:i4>
      </vt:variant>
      <vt:variant>
        <vt:i4>5</vt:i4>
      </vt:variant>
      <vt:variant>
        <vt:lpwstr/>
      </vt:variant>
      <vt:variant>
        <vt:lpwstr>_Toc48572719</vt:lpwstr>
      </vt:variant>
      <vt:variant>
        <vt:i4>1507378</vt:i4>
      </vt:variant>
      <vt:variant>
        <vt:i4>62</vt:i4>
      </vt:variant>
      <vt:variant>
        <vt:i4>0</vt:i4>
      </vt:variant>
      <vt:variant>
        <vt:i4>5</vt:i4>
      </vt:variant>
      <vt:variant>
        <vt:lpwstr/>
      </vt:variant>
      <vt:variant>
        <vt:lpwstr>_Toc48572718</vt:lpwstr>
      </vt:variant>
      <vt:variant>
        <vt:i4>1572914</vt:i4>
      </vt:variant>
      <vt:variant>
        <vt:i4>56</vt:i4>
      </vt:variant>
      <vt:variant>
        <vt:i4>0</vt:i4>
      </vt:variant>
      <vt:variant>
        <vt:i4>5</vt:i4>
      </vt:variant>
      <vt:variant>
        <vt:lpwstr/>
      </vt:variant>
      <vt:variant>
        <vt:lpwstr>_Toc48572717</vt:lpwstr>
      </vt:variant>
      <vt:variant>
        <vt:i4>1638450</vt:i4>
      </vt:variant>
      <vt:variant>
        <vt:i4>50</vt:i4>
      </vt:variant>
      <vt:variant>
        <vt:i4>0</vt:i4>
      </vt:variant>
      <vt:variant>
        <vt:i4>5</vt:i4>
      </vt:variant>
      <vt:variant>
        <vt:lpwstr/>
      </vt:variant>
      <vt:variant>
        <vt:lpwstr>_Toc48572716</vt:lpwstr>
      </vt:variant>
      <vt:variant>
        <vt:i4>1703986</vt:i4>
      </vt:variant>
      <vt:variant>
        <vt:i4>44</vt:i4>
      </vt:variant>
      <vt:variant>
        <vt:i4>0</vt:i4>
      </vt:variant>
      <vt:variant>
        <vt:i4>5</vt:i4>
      </vt:variant>
      <vt:variant>
        <vt:lpwstr/>
      </vt:variant>
      <vt:variant>
        <vt:lpwstr>_Toc48572715</vt:lpwstr>
      </vt:variant>
      <vt:variant>
        <vt:i4>1769522</vt:i4>
      </vt:variant>
      <vt:variant>
        <vt:i4>38</vt:i4>
      </vt:variant>
      <vt:variant>
        <vt:i4>0</vt:i4>
      </vt:variant>
      <vt:variant>
        <vt:i4>5</vt:i4>
      </vt:variant>
      <vt:variant>
        <vt:lpwstr/>
      </vt:variant>
      <vt:variant>
        <vt:lpwstr>_Toc48572714</vt:lpwstr>
      </vt:variant>
      <vt:variant>
        <vt:i4>1835058</vt:i4>
      </vt:variant>
      <vt:variant>
        <vt:i4>32</vt:i4>
      </vt:variant>
      <vt:variant>
        <vt:i4>0</vt:i4>
      </vt:variant>
      <vt:variant>
        <vt:i4>5</vt:i4>
      </vt:variant>
      <vt:variant>
        <vt:lpwstr/>
      </vt:variant>
      <vt:variant>
        <vt:lpwstr>_Toc48572713</vt:lpwstr>
      </vt:variant>
      <vt:variant>
        <vt:i4>1900594</vt:i4>
      </vt:variant>
      <vt:variant>
        <vt:i4>26</vt:i4>
      </vt:variant>
      <vt:variant>
        <vt:i4>0</vt:i4>
      </vt:variant>
      <vt:variant>
        <vt:i4>5</vt:i4>
      </vt:variant>
      <vt:variant>
        <vt:lpwstr/>
      </vt:variant>
      <vt:variant>
        <vt:lpwstr>_Toc48572712</vt:lpwstr>
      </vt:variant>
      <vt:variant>
        <vt:i4>1966130</vt:i4>
      </vt:variant>
      <vt:variant>
        <vt:i4>20</vt:i4>
      </vt:variant>
      <vt:variant>
        <vt:i4>0</vt:i4>
      </vt:variant>
      <vt:variant>
        <vt:i4>5</vt:i4>
      </vt:variant>
      <vt:variant>
        <vt:lpwstr/>
      </vt:variant>
      <vt:variant>
        <vt:lpwstr>_Toc48572711</vt:lpwstr>
      </vt:variant>
      <vt:variant>
        <vt:i4>2031666</vt:i4>
      </vt:variant>
      <vt:variant>
        <vt:i4>14</vt:i4>
      </vt:variant>
      <vt:variant>
        <vt:i4>0</vt:i4>
      </vt:variant>
      <vt:variant>
        <vt:i4>5</vt:i4>
      </vt:variant>
      <vt:variant>
        <vt:lpwstr/>
      </vt:variant>
      <vt:variant>
        <vt:lpwstr>_Toc48572710</vt:lpwstr>
      </vt:variant>
      <vt:variant>
        <vt:i4>1441843</vt:i4>
      </vt:variant>
      <vt:variant>
        <vt:i4>8</vt:i4>
      </vt:variant>
      <vt:variant>
        <vt:i4>0</vt:i4>
      </vt:variant>
      <vt:variant>
        <vt:i4>5</vt:i4>
      </vt:variant>
      <vt:variant>
        <vt:lpwstr/>
      </vt:variant>
      <vt:variant>
        <vt:lpwstr>_Toc48572709</vt:lpwstr>
      </vt:variant>
      <vt:variant>
        <vt:i4>1507379</vt:i4>
      </vt:variant>
      <vt:variant>
        <vt:i4>2</vt:i4>
      </vt:variant>
      <vt:variant>
        <vt:i4>0</vt:i4>
      </vt:variant>
      <vt:variant>
        <vt:i4>5</vt:i4>
      </vt:variant>
      <vt:variant>
        <vt:lpwstr/>
      </vt:variant>
      <vt:variant>
        <vt:lpwstr>_Toc48572708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Ingeniería de Software</dc:title>
  <dc:subject/>
  <dc:creator/>
  <cp:keywords/>
  <dc:description/>
  <cp:lastModifiedBy/>
  <cp:revision>1</cp:revision>
  <dcterms:created xsi:type="dcterms:W3CDTF">2020-08-23T19:15:00Z</dcterms:created>
  <dcterms:modified xsi:type="dcterms:W3CDTF">2020-08-26T00:23:00Z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0x0101008BC3E60D8C8AD94BAD34364C1321ED9E</vt:lpwstr>
  </property>
</Properties>
</file>