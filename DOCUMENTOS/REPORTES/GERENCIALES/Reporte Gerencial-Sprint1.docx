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3456AC" w14:textId="1EBA4A4E" w:rsidR="004D4571" w:rsidRPr="00127C5F" w:rsidRDefault="009B1C14" w:rsidP="004D4571">
      <w:pPr>
        <w:rPr>
          <w:color w:val="1C6194" w:themeColor="accent6" w:themeShade="BF"/>
        </w:rPr>
        <w:sectPr w:rsidR="004D4571" w:rsidRPr="00127C5F" w:rsidSect="002D684D">
          <w:pgSz w:w="11906" w:h="16838" w:code="9"/>
          <w:pgMar w:top="720" w:right="720" w:bottom="720" w:left="720" w:header="720" w:footer="720" w:gutter="0"/>
          <w:cols w:space="720"/>
          <w:titlePg/>
          <w:docGrid w:linePitch="360"/>
        </w:sectPr>
      </w:pPr>
      <w:r>
        <w:rPr>
          <w:noProof/>
          <w:color w:val="1C6194" w:themeColor="accent6" w:themeShade="BF"/>
          <w:lang w:bidi="es-ES"/>
        </w:rPr>
        <mc:AlternateContent>
          <mc:Choice Requires="wps">
            <w:drawing>
              <wp:anchor distT="0" distB="0" distL="114300" distR="114300" simplePos="0" relativeHeight="251863040" behindDoc="1" locked="0" layoutInCell="1" allowOverlap="1" wp14:anchorId="0DCB5924" wp14:editId="6BC1620F">
                <wp:simplePos x="0" y="0"/>
                <wp:positionH relativeFrom="column">
                  <wp:posOffset>88265</wp:posOffset>
                </wp:positionH>
                <wp:positionV relativeFrom="paragraph">
                  <wp:posOffset>1398507</wp:posOffset>
                </wp:positionV>
                <wp:extent cx="6645910" cy="3269615"/>
                <wp:effectExtent l="0" t="0" r="0" b="0"/>
                <wp:wrapNone/>
                <wp:docPr id="171" name="Rectángulo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910" cy="3269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93BCB7" w14:textId="2D899FDF" w:rsidR="009B1C14" w:rsidRPr="00202FE2" w:rsidRDefault="005B359B" w:rsidP="009B1C14">
                            <w:pPr>
                              <w:pStyle w:val="Nombre"/>
                              <w:jc w:val="left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  <w:lang w:bidi="es-ES"/>
                              </w:rPr>
                              <w:t>CoBOL-19</w:t>
                            </w:r>
                          </w:p>
                          <w:p w14:paraId="707915C1" w14:textId="4B8B200A" w:rsidR="007E7420" w:rsidRDefault="005B359B" w:rsidP="009B1C14">
                            <w:pPr>
                              <w:pStyle w:val="Ttulo2"/>
                              <w:jc w:val="left"/>
                              <w:rPr>
                                <w:rStyle w:val="Ttulo2Car"/>
                                <w:color w:val="373545" w:themeColor="text2"/>
                                <w:szCs w:val="44"/>
                                <w:lang w:bidi="es-ES"/>
                              </w:rPr>
                            </w:pPr>
                            <w:r>
                              <w:rPr>
                                <w:rStyle w:val="Ttulo2Car"/>
                                <w:color w:val="373545" w:themeColor="text2"/>
                                <w:szCs w:val="44"/>
                                <w:lang w:bidi="es-ES"/>
                              </w:rPr>
                              <w:t>Reporte Gerencial</w:t>
                            </w:r>
                            <w:r w:rsidR="00B82549">
                              <w:rPr>
                                <w:rStyle w:val="Ttulo2Car"/>
                                <w:color w:val="373545" w:themeColor="text2"/>
                                <w:szCs w:val="44"/>
                                <w:lang w:bidi="es-ES"/>
                              </w:rPr>
                              <w:t xml:space="preserve"> – Sprint </w:t>
                            </w:r>
                            <w:r w:rsidR="007E7420">
                              <w:rPr>
                                <w:rStyle w:val="Ttulo2Car"/>
                                <w:color w:val="373545" w:themeColor="text2"/>
                                <w:szCs w:val="44"/>
                                <w:lang w:bidi="es-ES"/>
                              </w:rPr>
                              <w:t>1</w:t>
                            </w:r>
                          </w:p>
                          <w:p w14:paraId="4EBB8907" w14:textId="2814B874" w:rsidR="009B1C14" w:rsidRPr="00256E56" w:rsidRDefault="007E7420" w:rsidP="009B1C14">
                            <w:pPr>
                              <w:pStyle w:val="Ttulo2"/>
                              <w:jc w:val="left"/>
                              <w:rPr>
                                <w:color w:val="373545" w:themeColor="text2"/>
                                <w:szCs w:val="44"/>
                              </w:rPr>
                            </w:pPr>
                            <w:r>
                              <w:rPr>
                                <w:rStyle w:val="Ttulo2Car"/>
                                <w:color w:val="373545" w:themeColor="text2"/>
                                <w:szCs w:val="44"/>
                                <w:lang w:bidi="es-ES"/>
                              </w:rPr>
                              <w:t xml:space="preserve">24 </w:t>
                            </w:r>
                            <w:proofErr w:type="gramStart"/>
                            <w:r>
                              <w:rPr>
                                <w:rStyle w:val="Ttulo2Car"/>
                                <w:color w:val="373545" w:themeColor="text2"/>
                                <w:szCs w:val="44"/>
                                <w:lang w:bidi="es-ES"/>
                              </w:rPr>
                              <w:t>Agosto</w:t>
                            </w:r>
                            <w:proofErr w:type="gramEnd"/>
                            <w:r>
                              <w:rPr>
                                <w:rStyle w:val="Ttulo2Car"/>
                                <w:color w:val="373545" w:themeColor="text2"/>
                                <w:szCs w:val="44"/>
                                <w:lang w:bidi="es-ES"/>
                              </w:rPr>
                              <w:t xml:space="preserve"> 2020 – 14 Septiembre 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CB5924" id="Rectángulo 171" o:spid="_x0000_s1026" style="position:absolute;margin-left:6.95pt;margin-top:110.1pt;width:523.3pt;height:257.45pt;z-index:-25145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" filled="f" stroked="f" strokeweight="3pt">
                <v:textbox>
                  <w:txbxContent>
                    <w:p w14:paraId="5093BCB7" w14:textId="2D899FDF" w:rsidR="009B1C14" w:rsidRPr="00202FE2" w:rsidRDefault="005B359B" w:rsidP="009B1C14">
                      <w:pPr>
                        <w:pStyle w:val="Nombre"/>
                        <w:jc w:val="left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  <w:lang w:bidi="es-ES"/>
                        </w:rPr>
                        <w:t>CoBOL-19</w:t>
                      </w:r>
                    </w:p>
                    <w:p w14:paraId="707915C1" w14:textId="4B8B200A" w:rsidR="007E7420" w:rsidRDefault="005B359B" w:rsidP="009B1C14">
                      <w:pPr>
                        <w:pStyle w:val="Ttulo2"/>
                        <w:jc w:val="left"/>
                        <w:rPr>
                          <w:rStyle w:val="Ttulo2Car"/>
                          <w:color w:val="373545" w:themeColor="text2"/>
                          <w:szCs w:val="44"/>
                          <w:lang w:bidi="es-ES"/>
                        </w:rPr>
                      </w:pPr>
                      <w:r>
                        <w:rPr>
                          <w:rStyle w:val="Ttulo2Car"/>
                          <w:color w:val="373545" w:themeColor="text2"/>
                          <w:szCs w:val="44"/>
                          <w:lang w:bidi="es-ES"/>
                        </w:rPr>
                        <w:t>Reporte Gerencial</w:t>
                      </w:r>
                      <w:r w:rsidR="00B82549">
                        <w:rPr>
                          <w:rStyle w:val="Ttulo2Car"/>
                          <w:color w:val="373545" w:themeColor="text2"/>
                          <w:szCs w:val="44"/>
                          <w:lang w:bidi="es-ES"/>
                        </w:rPr>
                        <w:t xml:space="preserve"> – Sprint </w:t>
                      </w:r>
                      <w:r w:rsidR="007E7420">
                        <w:rPr>
                          <w:rStyle w:val="Ttulo2Car"/>
                          <w:color w:val="373545" w:themeColor="text2"/>
                          <w:szCs w:val="44"/>
                          <w:lang w:bidi="es-ES"/>
                        </w:rPr>
                        <w:t>1</w:t>
                      </w:r>
                    </w:p>
                    <w:p w14:paraId="4EBB8907" w14:textId="2814B874" w:rsidR="009B1C14" w:rsidRPr="00256E56" w:rsidRDefault="007E7420" w:rsidP="009B1C14">
                      <w:pPr>
                        <w:pStyle w:val="Ttulo2"/>
                        <w:jc w:val="left"/>
                        <w:rPr>
                          <w:color w:val="373545" w:themeColor="text2"/>
                          <w:szCs w:val="44"/>
                        </w:rPr>
                      </w:pPr>
                      <w:r>
                        <w:rPr>
                          <w:rStyle w:val="Ttulo2Car"/>
                          <w:color w:val="373545" w:themeColor="text2"/>
                          <w:szCs w:val="44"/>
                          <w:lang w:bidi="es-ES"/>
                        </w:rPr>
                        <w:t xml:space="preserve">24 </w:t>
                      </w:r>
                      <w:proofErr w:type="gramStart"/>
                      <w:r>
                        <w:rPr>
                          <w:rStyle w:val="Ttulo2Car"/>
                          <w:color w:val="373545" w:themeColor="text2"/>
                          <w:szCs w:val="44"/>
                          <w:lang w:bidi="es-ES"/>
                        </w:rPr>
                        <w:t>Agosto</w:t>
                      </w:r>
                      <w:proofErr w:type="gramEnd"/>
                      <w:r>
                        <w:rPr>
                          <w:rStyle w:val="Ttulo2Car"/>
                          <w:color w:val="373545" w:themeColor="text2"/>
                          <w:szCs w:val="44"/>
                          <w:lang w:bidi="es-ES"/>
                        </w:rPr>
                        <w:t xml:space="preserve"> 2020 – 14 Septiembre 2020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bidi="es-ES"/>
        </w:rPr>
        <w:drawing>
          <wp:anchor distT="0" distB="0" distL="114300" distR="114300" simplePos="0" relativeHeight="251715582" behindDoc="1" locked="0" layoutInCell="1" allowOverlap="1" wp14:anchorId="7E8B5C45" wp14:editId="435FB8C7">
            <wp:simplePos x="0" y="0"/>
            <wp:positionH relativeFrom="column">
              <wp:posOffset>-333375</wp:posOffset>
            </wp:positionH>
            <wp:positionV relativeFrom="page">
              <wp:posOffset>4448175</wp:posOffset>
            </wp:positionV>
            <wp:extent cx="7522845" cy="3853180"/>
            <wp:effectExtent l="0" t="0" r="1905" b="0"/>
            <wp:wrapNone/>
            <wp:docPr id="2" name="Gráfico 2" descr="gráfico de mapa del mu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áfico 1" descr="gráfico de mapa del mundo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284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87903" w14:textId="77777777" w:rsidR="004D4571" w:rsidRPr="00127C5F" w:rsidRDefault="00256E56" w:rsidP="002028F6">
      <w:pPr>
        <w:ind w:right="3600"/>
        <w:rPr>
          <w:color w:val="1C6194" w:themeColor="accent6" w:themeShade="BF"/>
        </w:rPr>
      </w:pPr>
      <w:r>
        <w:rPr>
          <w:noProof/>
          <w:color w:val="1C6194" w:themeColor="accent6" w:themeShade="BF"/>
          <w:lang w:bidi="es-ES"/>
        </w:rPr>
        <w:lastRenderedPageBreak/>
        <mc:AlternateContent>
          <mc:Choice Requires="wpg">
            <w:drawing>
              <wp:anchor distT="0" distB="0" distL="114300" distR="114300" simplePos="0" relativeHeight="251870208" behindDoc="0" locked="0" layoutInCell="1" allowOverlap="1" wp14:anchorId="7670F302" wp14:editId="406A959A">
                <wp:simplePos x="0" y="0"/>
                <wp:positionH relativeFrom="column">
                  <wp:posOffset>485030</wp:posOffset>
                </wp:positionH>
                <wp:positionV relativeFrom="paragraph">
                  <wp:posOffset>31805</wp:posOffset>
                </wp:positionV>
                <wp:extent cx="5464772" cy="5923722"/>
                <wp:effectExtent l="0" t="0" r="3175" b="0"/>
                <wp:wrapNone/>
                <wp:docPr id="12" name="Grupo 12" descr="texto y mapa 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4772" cy="5923722"/>
                          <a:chOff x="0" y="0"/>
                          <a:chExt cx="5464772" cy="5923722"/>
                        </a:xfrm>
                      </wpg:grpSpPr>
                      <pic:pic xmlns:pic="http://schemas.openxmlformats.org/drawingml/2006/picture">
                        <pic:nvPicPr>
                          <pic:cNvPr id="6" name="Gráfico 6" descr="gráfico de mapa del mundo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9182" y="914400"/>
                            <a:ext cx="5355590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Rectángulo 176"/>
                        <wps:cNvSpPr/>
                        <wps:spPr>
                          <a:xfrm>
                            <a:off x="0" y="3957429"/>
                            <a:ext cx="3493770" cy="1966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F9AB11" w14:textId="77777777" w:rsidR="00DC5A24" w:rsidRPr="00256E56" w:rsidRDefault="00DC5A24" w:rsidP="000C1B91">
                              <w:pPr>
                                <w:pStyle w:val="Lomode2"/>
                                <w:jc w:val="left"/>
                              </w:pPr>
                              <w:r w:rsidRPr="00256E56">
                                <w:rPr>
                                  <w:lang w:bidi="es-ES"/>
                                </w:rPr>
                                <w:t>EN ESTA SECCIÓN:</w:t>
                              </w:r>
                            </w:p>
                            <w:p w14:paraId="69247743" w14:textId="77777777" w:rsidR="00DC5A24" w:rsidRPr="00256E56" w:rsidRDefault="00DC5A24" w:rsidP="000C1B91">
                              <w:pPr>
                                <w:pStyle w:val="Lomode2"/>
                                <w:jc w:val="left"/>
                              </w:pPr>
                            </w:p>
                            <w:p w14:paraId="20380A1E" w14:textId="2391CE95" w:rsidR="00DC5A24" w:rsidRPr="00256E56" w:rsidRDefault="005B359B" w:rsidP="000C1B91">
                              <w:pPr>
                                <w:pStyle w:val="Prrafodelista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  <w:lang w:bidi="es-ES"/>
                                </w:rPr>
                                <w:t>Reuniones realizadas</w:t>
                              </w:r>
                            </w:p>
                            <w:p w14:paraId="220257B3" w14:textId="134301A3" w:rsidR="00DC5A24" w:rsidRPr="005B359B" w:rsidRDefault="005B359B" w:rsidP="005B359B">
                              <w:pPr>
                                <w:pStyle w:val="Prrafodelista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  <w:lang w:bidi="es-ES"/>
                                </w:rPr>
                                <w:t>Decisiones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Cuadro de texto 10"/>
                        <wps:cNvSpPr txBox="1"/>
                        <wps:spPr>
                          <a:xfrm>
                            <a:off x="0" y="0"/>
                            <a:ext cx="4816549" cy="58685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B7200CB" w14:textId="029CDF02" w:rsidR="000C1B91" w:rsidRPr="005B359B" w:rsidRDefault="005B561C" w:rsidP="005B359B">
                              <w:pPr>
                                <w:pStyle w:val="Ttulo2"/>
                                <w:jc w:val="left"/>
                                <w:rPr>
                                  <w:color w:val="373545" w:themeColor="text2"/>
                                  <w:lang w:val="es-CO"/>
                                </w:rPr>
                              </w:pPr>
                              <w:r>
                                <w:rPr>
                                  <w:rStyle w:val="Ttulo2Car"/>
                                  <w:color w:val="373545" w:themeColor="text2"/>
                                  <w:szCs w:val="44"/>
                                  <w:lang w:val="es-CO" w:bidi="es-ES"/>
                                </w:rPr>
                                <w:t>Informe Gerencial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70F302" id="Grupo 12" o:spid="_x0000_s1027" alt="texto y mapa " style="position:absolute;margin-left:38.2pt;margin-top:2.5pt;width:430.3pt;height:466.45pt;z-index:251870208;mso-height-relative:margin" coordsize="54647,592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áfico 6" o:spid="_x0000_s1028" type="#_x0000_t75" alt="gráfico de mapa del mundo" style="position:absolute;left:1091;top:9144;width:53556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">
                  <v:imagedata r:id="rId14" o:title="gráfico de mapa del mundo"/>
                </v:shape>
                <v:rect id="Rectángulo 176" o:spid="_x0000_s1029" style="position:absolute;top:39574;width:34937;height:196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" filled="f" stroked="f" strokeweight="3pt">
                  <v:textbox>
                    <w:txbxContent>
                      <w:p w14:paraId="34F9AB11" w14:textId="77777777" w:rsidR="00DC5A24" w:rsidRPr="00256E56" w:rsidRDefault="00DC5A24" w:rsidP="000C1B91">
                        <w:pPr>
                          <w:pStyle w:val="Lomode2"/>
                          <w:jc w:val="left"/>
                        </w:pPr>
                        <w:r w:rsidRPr="00256E56">
                          <w:rPr>
                            <w:lang w:bidi="es-ES"/>
                          </w:rPr>
                          <w:t>EN ESTA SECCIÓN:</w:t>
                        </w:r>
                      </w:p>
                      <w:p w14:paraId="69247743" w14:textId="77777777" w:rsidR="00DC5A24" w:rsidRPr="00256E56" w:rsidRDefault="00DC5A24" w:rsidP="000C1B91">
                        <w:pPr>
                          <w:pStyle w:val="Lomode2"/>
                          <w:jc w:val="left"/>
                        </w:pPr>
                      </w:p>
                      <w:p w14:paraId="20380A1E" w14:textId="2391CE95" w:rsidR="00DC5A24" w:rsidRPr="00256E56" w:rsidRDefault="005B359B" w:rsidP="000C1B91">
                        <w:pPr>
                          <w:pStyle w:val="Prrafodelista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  <w:lang w:bidi="es-ES"/>
                          </w:rPr>
                          <w:t>Reuniones realizadas</w:t>
                        </w:r>
                      </w:p>
                      <w:p w14:paraId="220257B3" w14:textId="134301A3" w:rsidR="00DC5A24" w:rsidRPr="005B359B" w:rsidRDefault="005B359B" w:rsidP="005B359B">
                        <w:pPr>
                          <w:pStyle w:val="Prrafodelista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  <w:lang w:bidi="es-ES"/>
                          </w:rPr>
                          <w:t>Decisiones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30" type="#_x0000_t202" style="position:absolute;width:48165;height:5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" fillcolor="white [3201]" stroked="f" strokeweight=".5pt">
                  <v:textbox>
                    <w:txbxContent>
                      <w:p w14:paraId="7B7200CB" w14:textId="029CDF02" w:rsidR="000C1B91" w:rsidRPr="005B359B" w:rsidRDefault="005B561C" w:rsidP="005B359B">
                        <w:pPr>
                          <w:pStyle w:val="Ttulo2"/>
                          <w:jc w:val="left"/>
                          <w:rPr>
                            <w:color w:val="373545" w:themeColor="text2"/>
                            <w:lang w:val="es-CO"/>
                          </w:rPr>
                        </w:pPr>
                        <w:r>
                          <w:rPr>
                            <w:rStyle w:val="Ttulo2Car"/>
                            <w:color w:val="373545" w:themeColor="text2"/>
                            <w:szCs w:val="44"/>
                            <w:lang w:val="es-CO" w:bidi="es-ES"/>
                          </w:rPr>
                          <w:t>Informe Gerencial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FC75FE6" w14:textId="4BB17FC6" w:rsidR="004D4571" w:rsidRDefault="005B359B" w:rsidP="004D4571">
      <w:pPr>
        <w:rPr>
          <w:color w:val="1C6194" w:themeColor="accent6" w:themeShade="BF"/>
          <w:lang w:bidi="es-ES"/>
        </w:rPr>
      </w:pPr>
      <w:r>
        <w:rPr>
          <w:noProof/>
          <w:color w:val="1C6194" w:themeColor="accent6" w:themeShade="BF"/>
          <w:lang w:bidi="es-ES"/>
        </w:rPr>
        <mc:AlternateContent>
          <mc:Choice Requires="wps">
            <w:drawing>
              <wp:anchor distT="0" distB="0" distL="114300" distR="114300" simplePos="0" relativeHeight="251888640" behindDoc="1" locked="0" layoutInCell="1" allowOverlap="1" wp14:anchorId="56A918A3" wp14:editId="3B19DC8E">
                <wp:simplePos x="0" y="0"/>
                <wp:positionH relativeFrom="page">
                  <wp:posOffset>676275</wp:posOffset>
                </wp:positionH>
                <wp:positionV relativeFrom="paragraph">
                  <wp:posOffset>6134735</wp:posOffset>
                </wp:positionV>
                <wp:extent cx="6130455" cy="2457450"/>
                <wp:effectExtent l="0" t="0" r="0" b="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0455" cy="2457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C6ED41" w14:textId="27AD760E" w:rsidR="005B359B" w:rsidRDefault="00CA02A0" w:rsidP="003D0B12">
                            <w:pPr>
                              <w:pStyle w:val="Prrafodelista"/>
                              <w:numPr>
                                <w:ilvl w:val="0"/>
                                <w:numId w:val="0"/>
                              </w:numPr>
                              <w:jc w:val="both"/>
                              <w:rPr>
                                <w:color w:val="373545" w:themeColor="text2"/>
                                <w:lang w:bidi="es-ES"/>
                              </w:rPr>
                            </w:pPr>
                            <w:r>
                              <w:rPr>
                                <w:color w:val="373545" w:themeColor="text2"/>
                                <w:lang w:bidi="es-ES"/>
                              </w:rPr>
                              <w:t xml:space="preserve">El sprint número 1 del proyecto se llevó acabo entre las fechas 24 de agostos de 2020 y finalizará el 14 de septiembre de 2020, cumpliendo con 3 semanas programadas para dicha labor, en el transcurso de este tiempo se realizaron 5 reuniones, quedando faltante la reunión de revisión del sprint la cual se realizará el 10 de septiembre y contará con la presencia del </w:t>
                            </w:r>
                            <w:proofErr w:type="spellStart"/>
                            <w:r>
                              <w:rPr>
                                <w:color w:val="373545" w:themeColor="text2"/>
                                <w:lang w:bidi="es-ES"/>
                              </w:rPr>
                              <w:t>product</w:t>
                            </w:r>
                            <w:proofErr w:type="spellEnd"/>
                            <w:r>
                              <w:rPr>
                                <w:color w:val="373545" w:themeColor="text2"/>
                                <w:lang w:bidi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73545" w:themeColor="text2"/>
                                <w:lang w:bidi="es-ES"/>
                              </w:rPr>
                              <w:t>owner</w:t>
                            </w:r>
                            <w:proofErr w:type="spellEnd"/>
                            <w:r>
                              <w:rPr>
                                <w:color w:val="373545" w:themeColor="text2"/>
                                <w:lang w:bidi="es-ES"/>
                              </w:rPr>
                              <w:t xml:space="preserve"> y del cliente.</w:t>
                            </w:r>
                          </w:p>
                          <w:p w14:paraId="450C3A1E" w14:textId="0C89AC49" w:rsidR="003D0B12" w:rsidRPr="003D0B12" w:rsidRDefault="00CA02A0" w:rsidP="003D0B12">
                            <w:pPr>
                              <w:jc w:val="both"/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</w:pPr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El primer sprint marcó el inicio de un ciclo de trabajo proyectado para dos </w:t>
                            </w:r>
                            <w:proofErr w:type="spellStart"/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sprints</w:t>
                            </w:r>
                            <w:proofErr w:type="spellEnd"/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 y nos permitió, por medio del arduo trabajo del equipo, tener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918A3" id="Rectángulo 7" o:spid="_x0000_s1031" style="position:absolute;margin-left:53.25pt;margin-top:483.05pt;width:482.7pt;height:193.5pt;z-index:-25142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" filled="f" stroked="f" strokeweight="3pt">
                <v:textbox>
                  <w:txbxContent>
                    <w:p w14:paraId="6AC6ED41" w14:textId="27AD760E" w:rsidR="005B359B" w:rsidRDefault="00CA02A0" w:rsidP="003D0B12">
                      <w:pPr>
                        <w:pStyle w:val="Prrafodelista"/>
                        <w:numPr>
                          <w:ilvl w:val="0"/>
                          <w:numId w:val="0"/>
                        </w:numPr>
                        <w:jc w:val="both"/>
                        <w:rPr>
                          <w:color w:val="373545" w:themeColor="text2"/>
                          <w:lang w:bidi="es-ES"/>
                        </w:rPr>
                      </w:pPr>
                      <w:r>
                        <w:rPr>
                          <w:color w:val="373545" w:themeColor="text2"/>
                          <w:lang w:bidi="es-ES"/>
                        </w:rPr>
                        <w:t xml:space="preserve">El sprint número 1 del proyecto se llevó acabo entre las fechas 24 de agostos de 2020 y finalizará el 14 de septiembre de 2020, cumpliendo con 3 semanas programadas para dicha labor, en el transcurso de este tiempo se realizaron 5 reuniones, quedando faltante la reunión de revisión del sprint la cual se realizará el 10 de septiembre y contará con la presencia del </w:t>
                      </w:r>
                      <w:proofErr w:type="spellStart"/>
                      <w:r>
                        <w:rPr>
                          <w:color w:val="373545" w:themeColor="text2"/>
                          <w:lang w:bidi="es-ES"/>
                        </w:rPr>
                        <w:t>product</w:t>
                      </w:r>
                      <w:proofErr w:type="spellEnd"/>
                      <w:r>
                        <w:rPr>
                          <w:color w:val="373545" w:themeColor="text2"/>
                          <w:lang w:bidi="es-E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73545" w:themeColor="text2"/>
                          <w:lang w:bidi="es-ES"/>
                        </w:rPr>
                        <w:t>owner</w:t>
                      </w:r>
                      <w:proofErr w:type="spellEnd"/>
                      <w:r>
                        <w:rPr>
                          <w:color w:val="373545" w:themeColor="text2"/>
                          <w:lang w:bidi="es-ES"/>
                        </w:rPr>
                        <w:t xml:space="preserve"> y del cliente.</w:t>
                      </w:r>
                    </w:p>
                    <w:p w14:paraId="450C3A1E" w14:textId="0C89AC49" w:rsidR="003D0B12" w:rsidRPr="003D0B12" w:rsidRDefault="00CA02A0" w:rsidP="003D0B12">
                      <w:pPr>
                        <w:jc w:val="both"/>
                        <w:rPr>
                          <w:color w:val="373545" w:themeColor="text2"/>
                          <w:sz w:val="32"/>
                          <w:lang w:bidi="es-ES"/>
                        </w:rPr>
                      </w:pPr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El primer sprint marcó el inicio de un ciclo de trabajo proyectado para dos </w:t>
                      </w:r>
                      <w:proofErr w:type="spellStart"/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>sprints</w:t>
                      </w:r>
                      <w:proofErr w:type="spellEnd"/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 y nos permitió, por medio del arduo trabajo del equipo, tener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color w:val="1C6194" w:themeColor="accent6" w:themeShade="BF"/>
          <w:lang w:bidi="es-ES"/>
        </w:rPr>
        <mc:AlternateContent>
          <mc:Choice Requires="wps">
            <w:drawing>
              <wp:anchor distT="0" distB="0" distL="114300" distR="114300" simplePos="0" relativeHeight="251868160" behindDoc="1" locked="0" layoutInCell="1" allowOverlap="1" wp14:anchorId="7F808ACF" wp14:editId="12438491">
                <wp:simplePos x="0" y="0"/>
                <wp:positionH relativeFrom="column">
                  <wp:posOffset>546072</wp:posOffset>
                </wp:positionH>
                <wp:positionV relativeFrom="paragraph">
                  <wp:posOffset>5683415</wp:posOffset>
                </wp:positionV>
                <wp:extent cx="3930015" cy="450215"/>
                <wp:effectExtent l="0" t="0" r="0" b="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015" cy="450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355573" w14:textId="220C57E9" w:rsidR="000C1B91" w:rsidRPr="009B1C14" w:rsidRDefault="005B359B" w:rsidP="000C1B91">
                            <w:pPr>
                              <w:pStyle w:val="Sinespaciado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Style w:val="TextodegloboCar"/>
                                <w:rFonts w:asciiTheme="minorHAnsi" w:hAnsiTheme="minorHAnsi" w:cstheme="minorBidi"/>
                                <w:color w:val="000000" w:themeColor="text1"/>
                                <w:sz w:val="36"/>
                                <w:szCs w:val="22"/>
                                <w:lang w:bidi="es-ES"/>
                              </w:rPr>
                              <w:t>Reuniones realizadas</w:t>
                            </w:r>
                            <w:r w:rsidR="006A5FEE">
                              <w:rPr>
                                <w:rStyle w:val="TextodegloboCar"/>
                                <w:rFonts w:asciiTheme="minorHAnsi" w:hAnsiTheme="minorHAnsi" w:cstheme="minorBidi"/>
                                <w:color w:val="000000" w:themeColor="text1"/>
                                <w:sz w:val="36"/>
                                <w:szCs w:val="22"/>
                                <w:lang w:bidi="es-ES"/>
                              </w:rPr>
                              <w:t xml:space="preserve"> y Decisiones</w:t>
                            </w:r>
                          </w:p>
                          <w:p w14:paraId="5A1BE861" w14:textId="77777777" w:rsidR="000C1B91" w:rsidRPr="005B359B" w:rsidRDefault="000C1B91" w:rsidP="000C1B91">
                            <w:pPr>
                              <w:pStyle w:val="Ttulo3"/>
                              <w:spacing w:before="0"/>
                              <w:jc w:val="left"/>
                              <w:rPr>
                                <w:color w:val="84ACB6" w:themeColor="accent5"/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08ACF" id="Rectángulo 8" o:spid="_x0000_s1032" style="position:absolute;margin-left:43pt;margin-top:447.5pt;width:309.45pt;height:35.45pt;z-index:-25144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" filled="f" stroked="f" strokeweight="3pt">
                <v:textbox>
                  <w:txbxContent>
                    <w:p w14:paraId="35355573" w14:textId="220C57E9" w:rsidR="000C1B91" w:rsidRPr="009B1C14" w:rsidRDefault="005B359B" w:rsidP="000C1B91">
                      <w:pPr>
                        <w:pStyle w:val="Sinespaciado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Style w:val="TextodegloboCar"/>
                          <w:rFonts w:asciiTheme="minorHAnsi" w:hAnsiTheme="minorHAnsi" w:cstheme="minorBidi"/>
                          <w:color w:val="000000" w:themeColor="text1"/>
                          <w:sz w:val="36"/>
                          <w:szCs w:val="22"/>
                          <w:lang w:bidi="es-ES"/>
                        </w:rPr>
                        <w:t>Reuniones realizadas</w:t>
                      </w:r>
                      <w:r w:rsidR="006A5FEE">
                        <w:rPr>
                          <w:rStyle w:val="TextodegloboCar"/>
                          <w:rFonts w:asciiTheme="minorHAnsi" w:hAnsiTheme="minorHAnsi" w:cstheme="minorBidi"/>
                          <w:color w:val="000000" w:themeColor="text1"/>
                          <w:sz w:val="36"/>
                          <w:szCs w:val="22"/>
                          <w:lang w:bidi="es-ES"/>
                        </w:rPr>
                        <w:t xml:space="preserve"> y Decisiones</w:t>
                      </w:r>
                    </w:p>
                    <w:p w14:paraId="5A1BE861" w14:textId="77777777" w:rsidR="000C1B91" w:rsidRPr="005B359B" w:rsidRDefault="000C1B91" w:rsidP="000C1B91">
                      <w:pPr>
                        <w:pStyle w:val="Ttulo3"/>
                        <w:spacing w:before="0"/>
                        <w:jc w:val="left"/>
                        <w:rPr>
                          <w:color w:val="84ACB6" w:themeColor="accent5"/>
                          <w:lang w:val="es-CO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50509">
        <w:rPr>
          <w:noProof/>
          <w:color w:val="1C6194" w:themeColor="accent6" w:themeShade="BF"/>
          <w:lang w:bidi="es-E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5E044A4" wp14:editId="57B61640">
                <wp:simplePos x="0" y="0"/>
                <wp:positionH relativeFrom="margin">
                  <wp:posOffset>6426200</wp:posOffset>
                </wp:positionH>
                <wp:positionV relativeFrom="margin">
                  <wp:posOffset>1318260</wp:posOffset>
                </wp:positionV>
                <wp:extent cx="1356995" cy="868680"/>
                <wp:effectExtent l="0" t="0" r="0" b="7620"/>
                <wp:wrapNone/>
                <wp:docPr id="18" name="Autoforma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1356995" cy="868680"/>
                        </a:xfrm>
                        <a:prstGeom prst="homePlate">
                          <a:avLst>
                            <a:gd name="adj" fmla="val 39053"/>
                          </a:avLst>
                        </a:prstGeom>
                        <a:solidFill>
                          <a:schemeClr val="tx2"/>
                        </a:solidFill>
                        <a:ln w="317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946CDB" w14:textId="60563B13" w:rsidR="001B6867" w:rsidRPr="00256E56" w:rsidRDefault="005B359B" w:rsidP="00381773">
                            <w:pPr>
                              <w:pStyle w:val="Nombredepestaa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bidi="es-ES"/>
                              </w:rPr>
                              <w:t>Informe</w:t>
                            </w:r>
                            <w:r w:rsidR="001B6867" w:rsidRPr="00256E56">
                              <w:rPr>
                                <w:b/>
                                <w:color w:val="FFFFFF" w:themeColor="background1"/>
                                <w:lang w:bidi="es-ES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vert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E044A4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utoforma 412" o:spid="_x0000_s1033" type="#_x0000_t15" style="position:absolute;margin-left:506pt;margin-top:103.8pt;width:106.85pt;height:68.4pt;rotation:180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" fillcolor="#373545 [3215]" stroked="f" strokeweight=".25pt">
                <v:textbox style="layout-flow:vertical">
                  <w:txbxContent>
                    <w:p w14:paraId="03946CDB" w14:textId="60563B13" w:rsidR="001B6867" w:rsidRPr="00256E56" w:rsidRDefault="005B359B" w:rsidP="00381773">
                      <w:pPr>
                        <w:pStyle w:val="Nombredepestaa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  <w:lang w:bidi="es-ES"/>
                        </w:rPr>
                        <w:t>Informe</w:t>
                      </w:r>
                      <w:r w:rsidR="001B6867" w:rsidRPr="00256E56">
                        <w:rPr>
                          <w:b/>
                          <w:color w:val="FFFFFF" w:themeColor="background1"/>
                          <w:lang w:bidi="es-ES"/>
                        </w:rPr>
                        <w:t xml:space="preserve"> 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4D4571" w:rsidRPr="00127C5F">
        <w:rPr>
          <w:color w:val="1C6194" w:themeColor="accent6" w:themeShade="BF"/>
          <w:lang w:bidi="es-ES"/>
        </w:rPr>
        <w:br w:type="page"/>
      </w:r>
    </w:p>
    <w:p w14:paraId="029644DA" w14:textId="447B3459" w:rsidR="003D0B12" w:rsidRDefault="00CA02A0" w:rsidP="004D4571">
      <w:pPr>
        <w:rPr>
          <w:color w:val="1C6194" w:themeColor="accent6" w:themeShade="BF"/>
          <w:lang w:bidi="es-ES"/>
        </w:rPr>
      </w:pPr>
      <w:r>
        <w:rPr>
          <w:noProof/>
          <w:color w:val="1C6194" w:themeColor="accent6" w:themeShade="BF"/>
          <w:lang w:bidi="es-ES"/>
        </w:rPr>
        <w:lastRenderedPageBreak/>
        <mc:AlternateContent>
          <mc:Choice Requires="wps">
            <w:drawing>
              <wp:anchor distT="0" distB="0" distL="114300" distR="114300" simplePos="0" relativeHeight="251890688" behindDoc="1" locked="0" layoutInCell="1" allowOverlap="1" wp14:anchorId="45A21B47" wp14:editId="274C071E">
                <wp:simplePos x="0" y="0"/>
                <wp:positionH relativeFrom="page">
                  <wp:posOffset>714375</wp:posOffset>
                </wp:positionH>
                <wp:positionV relativeFrom="paragraph">
                  <wp:posOffset>-285750</wp:posOffset>
                </wp:positionV>
                <wp:extent cx="6130290" cy="3467100"/>
                <wp:effectExtent l="0" t="0" r="0" b="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0290" cy="346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8839CD" w14:textId="7B1715FC" w:rsidR="003D0B12" w:rsidRDefault="00CA02A0" w:rsidP="003D0B12">
                            <w:pPr>
                              <w:jc w:val="both"/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</w:pPr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una </w:t>
                            </w:r>
                            <w:r w:rsidR="00681231"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d</w:t>
                            </w:r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emo del proyecto lista, aunque esto fue posible, se ha evidenciado que el no contar con la disponibilidad total de los recursos </w:t>
                            </w:r>
                            <w:r w:rsidR="003B03C5"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durante el periodo de trabajo, ha afectado seriamente los tiempos del proyecto, este último tema se debe a temas organizativos, en los cuales se sobre asignaron los recursos, llevando al desgaste de los integrantes y trabajos a tiempo parcial.</w:t>
                            </w:r>
                          </w:p>
                          <w:p w14:paraId="7750BB3D" w14:textId="29202492" w:rsidR="003D0B12" w:rsidRDefault="003B03C5" w:rsidP="003D0B12">
                            <w:pPr>
                              <w:jc w:val="both"/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</w:pPr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La </w:t>
                            </w:r>
                            <w:proofErr w:type="gramStart"/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primer reunión</w:t>
                            </w:r>
                            <w:proofErr w:type="gramEnd"/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 del Sprint fue realizada el día 27 de agosto y se usó para dar un preámbulo al equipo, de los casos de uso y sus criterios de aceptación, se realizaron las asignaciones de labores y se procedió a realizar la configuración básica de los ambientes de trabajo. Se actualiza el scrum </w:t>
                            </w:r>
                            <w:proofErr w:type="spellStart"/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board</w:t>
                            </w:r>
                            <w:proofErr w:type="spellEnd"/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.</w:t>
                            </w:r>
                          </w:p>
                          <w:p w14:paraId="0DD591AA" w14:textId="77777777" w:rsidR="00FE04D4" w:rsidRPr="003D0B12" w:rsidRDefault="00FE04D4" w:rsidP="003D0B12">
                            <w:pPr>
                              <w:jc w:val="both"/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21B47" id="Rectángulo 1" o:spid="_x0000_s1034" style="position:absolute;margin-left:56.25pt;margin-top:-22.5pt;width:482.7pt;height:273pt;z-index:-25142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" filled="f" stroked="f" strokeweight="3pt">
                <v:textbox>
                  <w:txbxContent>
                    <w:p w14:paraId="178839CD" w14:textId="7B1715FC" w:rsidR="003D0B12" w:rsidRDefault="00CA02A0" w:rsidP="003D0B12">
                      <w:pPr>
                        <w:jc w:val="both"/>
                        <w:rPr>
                          <w:color w:val="373545" w:themeColor="text2"/>
                          <w:sz w:val="32"/>
                          <w:lang w:bidi="es-ES"/>
                        </w:rPr>
                      </w:pPr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una </w:t>
                      </w:r>
                      <w:r w:rsidR="00681231">
                        <w:rPr>
                          <w:color w:val="373545" w:themeColor="text2"/>
                          <w:sz w:val="32"/>
                          <w:lang w:bidi="es-ES"/>
                        </w:rPr>
                        <w:t>d</w:t>
                      </w:r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emo del proyecto lista, aunque esto fue posible, se ha evidenciado que el no contar con la disponibilidad total de los recursos </w:t>
                      </w:r>
                      <w:r w:rsidR="003B03C5">
                        <w:rPr>
                          <w:color w:val="373545" w:themeColor="text2"/>
                          <w:sz w:val="32"/>
                          <w:lang w:bidi="es-ES"/>
                        </w:rPr>
                        <w:t>durante el periodo de trabajo, ha afectado seriamente los tiempos del proyecto, este último tema se debe a temas organizativos, en los cuales se sobre asignaron los recursos, llevando al desgaste de los integrantes y trabajos a tiempo parcial.</w:t>
                      </w:r>
                    </w:p>
                    <w:p w14:paraId="7750BB3D" w14:textId="29202492" w:rsidR="003D0B12" w:rsidRDefault="003B03C5" w:rsidP="003D0B12">
                      <w:pPr>
                        <w:jc w:val="both"/>
                        <w:rPr>
                          <w:color w:val="373545" w:themeColor="text2"/>
                          <w:sz w:val="32"/>
                          <w:lang w:bidi="es-ES"/>
                        </w:rPr>
                      </w:pPr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La </w:t>
                      </w:r>
                      <w:proofErr w:type="gramStart"/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>primer reunión</w:t>
                      </w:r>
                      <w:proofErr w:type="gramEnd"/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 del Sprint fue realizada el día 27 de agosto y se usó para dar un preámbulo al equipo, de los casos de uso y sus criterios de aceptación, se realizaron las asignaciones de labores y se procedió a realizar la configuración básica de los ambientes de trabajo. Se actualiza el scrum </w:t>
                      </w:r>
                      <w:proofErr w:type="spellStart"/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>board</w:t>
                      </w:r>
                      <w:proofErr w:type="spellEnd"/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>.</w:t>
                      </w:r>
                    </w:p>
                    <w:p w14:paraId="0DD591AA" w14:textId="77777777" w:rsidR="00FE04D4" w:rsidRPr="003D0B12" w:rsidRDefault="00FE04D4" w:rsidP="003D0B12">
                      <w:pPr>
                        <w:jc w:val="both"/>
                        <w:rPr>
                          <w:color w:val="373545" w:themeColor="text2"/>
                          <w:sz w:val="32"/>
                          <w:lang w:bidi="es-E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B2E1766" w14:textId="519FA1FB" w:rsidR="003D0B12" w:rsidRDefault="003D0B12" w:rsidP="004D4571">
      <w:pPr>
        <w:rPr>
          <w:color w:val="1C6194" w:themeColor="accent6" w:themeShade="BF"/>
          <w:lang w:bidi="es-ES"/>
        </w:rPr>
      </w:pPr>
    </w:p>
    <w:p w14:paraId="49900100" w14:textId="0DBED408" w:rsidR="003D0B12" w:rsidRDefault="003D0B12" w:rsidP="004D4571">
      <w:pPr>
        <w:rPr>
          <w:color w:val="1C6194" w:themeColor="accent6" w:themeShade="BF"/>
          <w:lang w:bidi="es-ES"/>
        </w:rPr>
      </w:pPr>
    </w:p>
    <w:p w14:paraId="28ADA9D9" w14:textId="04CC870D" w:rsidR="003D0B12" w:rsidRDefault="003D0B12" w:rsidP="004D4571">
      <w:pPr>
        <w:rPr>
          <w:color w:val="1C6194" w:themeColor="accent6" w:themeShade="BF"/>
          <w:lang w:bidi="es-ES"/>
        </w:rPr>
      </w:pPr>
    </w:p>
    <w:p w14:paraId="7205428D" w14:textId="30CACF7A" w:rsidR="003D0B12" w:rsidRDefault="003D0B12" w:rsidP="004D4571">
      <w:pPr>
        <w:rPr>
          <w:color w:val="1C6194" w:themeColor="accent6" w:themeShade="BF"/>
          <w:lang w:bidi="es-ES"/>
        </w:rPr>
      </w:pPr>
    </w:p>
    <w:p w14:paraId="2DD96F9F" w14:textId="748A2963" w:rsidR="003D0B12" w:rsidRDefault="003D0B12" w:rsidP="004D4571">
      <w:pPr>
        <w:rPr>
          <w:color w:val="1C6194" w:themeColor="accent6" w:themeShade="BF"/>
          <w:lang w:bidi="es-ES"/>
        </w:rPr>
      </w:pPr>
    </w:p>
    <w:p w14:paraId="3E6BA12A" w14:textId="328CDF8D" w:rsidR="003D0B12" w:rsidRDefault="003D0B12" w:rsidP="004D4571">
      <w:pPr>
        <w:rPr>
          <w:color w:val="1C6194" w:themeColor="accent6" w:themeShade="BF"/>
          <w:lang w:bidi="es-ES"/>
        </w:rPr>
      </w:pPr>
    </w:p>
    <w:p w14:paraId="5F20D36B" w14:textId="13ECD879" w:rsidR="003D0B12" w:rsidRDefault="003D0B12" w:rsidP="004D4571">
      <w:pPr>
        <w:rPr>
          <w:color w:val="1C6194" w:themeColor="accent6" w:themeShade="BF"/>
          <w:lang w:bidi="es-ES"/>
        </w:rPr>
      </w:pPr>
    </w:p>
    <w:p w14:paraId="4AE0DF6B" w14:textId="54446C64" w:rsidR="003D0B12" w:rsidRDefault="003D0B12" w:rsidP="004D4571">
      <w:pPr>
        <w:rPr>
          <w:color w:val="1C6194" w:themeColor="accent6" w:themeShade="BF"/>
          <w:lang w:bidi="es-ES"/>
        </w:rPr>
      </w:pPr>
    </w:p>
    <w:p w14:paraId="3D0F1F4F" w14:textId="62A08DA9" w:rsidR="003D0B12" w:rsidRDefault="00AF4A9F" w:rsidP="004D4571">
      <w:pPr>
        <w:rPr>
          <w:color w:val="1C6194" w:themeColor="accent6" w:themeShade="BF"/>
          <w:lang w:bidi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44676DE0" wp14:editId="3C76B952">
                <wp:simplePos x="0" y="0"/>
                <wp:positionH relativeFrom="column">
                  <wp:posOffset>762000</wp:posOffset>
                </wp:positionH>
                <wp:positionV relativeFrom="paragraph">
                  <wp:posOffset>4997450</wp:posOffset>
                </wp:positionV>
                <wp:extent cx="6108065" cy="635"/>
                <wp:effectExtent l="0" t="0" r="0" b="0"/>
                <wp:wrapTopAndBottom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8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1D213D" w14:textId="55CEA8F5" w:rsidR="00AF4A9F" w:rsidRPr="00CA1468" w:rsidRDefault="00AF4A9F" w:rsidP="00AF4A9F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1C6194" w:themeColor="accent6" w:themeShade="BF"/>
                                <w:lang w:bidi="es-ES"/>
                              </w:rPr>
                            </w:pPr>
                            <w:r>
                              <w:t xml:space="preserve">Ilustración </w:t>
                            </w:r>
                            <w:r w:rsidR="00BA0731">
                              <w:fldChar w:fldCharType="begin"/>
                            </w:r>
                            <w:r w:rsidR="00BA0731">
                              <w:instrText xml:space="preserve"> SEQ Ilustración \* ARABIC </w:instrText>
                            </w:r>
                            <w:r w:rsidR="00BA0731">
                              <w:fldChar w:fldCharType="separate"/>
                            </w:r>
                            <w:r w:rsidR="009573E2">
                              <w:rPr>
                                <w:noProof/>
                              </w:rPr>
                              <w:t>1</w:t>
                            </w:r>
                            <w:r w:rsidR="00BA073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Historia de Usuario técnica - Configuración de ambientes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76DE0" id="Cuadro de texto 5" o:spid="_x0000_s1035" type="#_x0000_t202" style="position:absolute;margin-left:60pt;margin-top:393.5pt;width:480.95pt;height:.0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" stroked="f">
                <v:textbox style="mso-fit-shape-to-text:t" inset="0,0,0,0">
                  <w:txbxContent>
                    <w:p w14:paraId="541D213D" w14:textId="55CEA8F5" w:rsidR="00AF4A9F" w:rsidRPr="00CA1468" w:rsidRDefault="00AF4A9F" w:rsidP="00AF4A9F">
                      <w:pPr>
                        <w:pStyle w:val="Descripcin"/>
                        <w:jc w:val="center"/>
                        <w:rPr>
                          <w:noProof/>
                          <w:color w:val="1C6194" w:themeColor="accent6" w:themeShade="BF"/>
                          <w:lang w:bidi="es-ES"/>
                        </w:rPr>
                      </w:pPr>
                      <w:r>
                        <w:t xml:space="preserve">Ilustración </w:t>
                      </w:r>
                      <w:r w:rsidR="00BA0731">
                        <w:fldChar w:fldCharType="begin"/>
                      </w:r>
                      <w:r w:rsidR="00BA0731">
                        <w:instrText xml:space="preserve"> SEQ Ilustración \* ARABIC </w:instrText>
                      </w:r>
                      <w:r w:rsidR="00BA0731">
                        <w:fldChar w:fldCharType="separate"/>
                      </w:r>
                      <w:r w:rsidR="009573E2">
                        <w:rPr>
                          <w:noProof/>
                        </w:rPr>
                        <w:t>1</w:t>
                      </w:r>
                      <w:r w:rsidR="00BA0731">
                        <w:rPr>
                          <w:noProof/>
                        </w:rPr>
                        <w:fldChar w:fldCharType="end"/>
                      </w:r>
                      <w:r>
                        <w:t xml:space="preserve"> Historia de Usuario técnica - Configuración de ambientes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81231" w:rsidRPr="00681231">
        <w:rPr>
          <w:noProof/>
          <w:color w:val="1C6194" w:themeColor="accent6" w:themeShade="BF"/>
          <w:lang w:bidi="es-ES"/>
        </w:rPr>
        <w:drawing>
          <wp:anchor distT="0" distB="0" distL="114300" distR="114300" simplePos="0" relativeHeight="251896832" behindDoc="0" locked="0" layoutInCell="1" allowOverlap="1" wp14:anchorId="59C68FDE" wp14:editId="1C3A6E77">
            <wp:simplePos x="0" y="0"/>
            <wp:positionH relativeFrom="page">
              <wp:posOffset>762000</wp:posOffset>
            </wp:positionH>
            <wp:positionV relativeFrom="paragraph">
              <wp:posOffset>406400</wp:posOffset>
            </wp:positionV>
            <wp:extent cx="6108065" cy="4533900"/>
            <wp:effectExtent l="0" t="0" r="6985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43081" w14:textId="15CDF23D" w:rsidR="003D0B12" w:rsidRDefault="003B03C5" w:rsidP="004D4571">
      <w:pPr>
        <w:rPr>
          <w:color w:val="1C6194" w:themeColor="accent6" w:themeShade="BF"/>
          <w:lang w:bidi="es-ES"/>
        </w:rPr>
      </w:pPr>
      <w:r>
        <w:rPr>
          <w:color w:val="1C6194" w:themeColor="accent6" w:themeShade="BF"/>
          <w:lang w:bidi="es-ES"/>
        </w:rPr>
        <w:t xml:space="preserve"> </w:t>
      </w:r>
    </w:p>
    <w:p w14:paraId="78C84E16" w14:textId="260A32BC" w:rsidR="003D0B12" w:rsidRDefault="003D0B12" w:rsidP="004D4571">
      <w:pPr>
        <w:rPr>
          <w:color w:val="1C6194" w:themeColor="accent6" w:themeShade="BF"/>
          <w:lang w:bidi="es-ES"/>
        </w:rPr>
      </w:pPr>
    </w:p>
    <w:p w14:paraId="416009BA" w14:textId="08AC99AF" w:rsidR="003D0B12" w:rsidRDefault="003D0B12" w:rsidP="004D4571">
      <w:pPr>
        <w:rPr>
          <w:color w:val="1C6194" w:themeColor="accent6" w:themeShade="BF"/>
          <w:lang w:bidi="es-ES"/>
        </w:rPr>
      </w:pPr>
    </w:p>
    <w:p w14:paraId="609088DE" w14:textId="77777777" w:rsidR="00681231" w:rsidRDefault="00681231" w:rsidP="004D4571">
      <w:pPr>
        <w:rPr>
          <w:color w:val="1C6194" w:themeColor="accent6" w:themeShade="BF"/>
          <w:lang w:bidi="es-ES"/>
        </w:rPr>
      </w:pPr>
    </w:p>
    <w:p w14:paraId="7416CE95" w14:textId="275741AC" w:rsidR="003D0B12" w:rsidRDefault="003D0B12" w:rsidP="004D4571">
      <w:pPr>
        <w:rPr>
          <w:color w:val="1C6194" w:themeColor="accent6" w:themeShade="BF"/>
          <w:lang w:bidi="es-ES"/>
        </w:rPr>
      </w:pPr>
    </w:p>
    <w:p w14:paraId="64AF61D4" w14:textId="6CCDB06C" w:rsidR="003D0B12" w:rsidRDefault="003D0B12" w:rsidP="004D4571">
      <w:pPr>
        <w:rPr>
          <w:color w:val="1C6194" w:themeColor="accent6" w:themeShade="BF"/>
          <w:lang w:bidi="es-ES"/>
        </w:rPr>
      </w:pPr>
    </w:p>
    <w:p w14:paraId="0124525D" w14:textId="1A461130" w:rsidR="003D0B12" w:rsidRDefault="002F3239" w:rsidP="004D4571">
      <w:pPr>
        <w:rPr>
          <w:color w:val="1C6194" w:themeColor="accent6" w:themeShade="BF"/>
          <w:lang w:bidi="es-ES"/>
        </w:rPr>
      </w:pPr>
      <w:r>
        <w:rPr>
          <w:noProof/>
          <w:color w:val="1C6194" w:themeColor="accent6" w:themeShade="BF"/>
          <w:lang w:bidi="es-ES"/>
        </w:rPr>
        <mc:AlternateContent>
          <mc:Choice Requires="wps">
            <w:drawing>
              <wp:anchor distT="0" distB="0" distL="114300" distR="114300" simplePos="0" relativeHeight="251893760" behindDoc="1" locked="0" layoutInCell="1" allowOverlap="1" wp14:anchorId="0FCCBFA0" wp14:editId="6F705413">
                <wp:simplePos x="0" y="0"/>
                <wp:positionH relativeFrom="page">
                  <wp:posOffset>714375</wp:posOffset>
                </wp:positionH>
                <wp:positionV relativeFrom="paragraph">
                  <wp:posOffset>-304800</wp:posOffset>
                </wp:positionV>
                <wp:extent cx="6130290" cy="2114550"/>
                <wp:effectExtent l="0" t="0" r="0" b="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0290" cy="2114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25833C" w14:textId="71234877" w:rsidR="00FE04D4" w:rsidRDefault="002F3239" w:rsidP="00FE04D4">
                            <w:pPr>
                              <w:jc w:val="both"/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</w:pPr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Para el siguiente encuentro</w:t>
                            </w:r>
                            <w:r w:rsidR="00681231"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, realizado el 29 de agosto,</w:t>
                            </w:r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 se inicia con una conversación del equipo buscando retroalimentación del trabajo</w:t>
                            </w:r>
                            <w:r w:rsidR="00681231"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 y encontrando que el equipo manifiesta inconvenientes al momento de configurar el balanceador de cargas de Amazon, obligando a tomar mayor cantidad de tiempo del inicialmente planteado, seguido a esto se procede a la validación de las labores asignadas y se vuelve a actualizar el tablero de control.</w:t>
                            </w:r>
                          </w:p>
                          <w:p w14:paraId="48B1E04F" w14:textId="6AF723A5" w:rsidR="00681231" w:rsidRDefault="00681231" w:rsidP="00FE04D4">
                            <w:pPr>
                              <w:jc w:val="both"/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</w:pPr>
                          </w:p>
                          <w:p w14:paraId="261F4ED4" w14:textId="77777777" w:rsidR="00681231" w:rsidRPr="003D0B12" w:rsidRDefault="00681231" w:rsidP="00FE04D4">
                            <w:pPr>
                              <w:jc w:val="both"/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CBFA0" id="Rectángulo 24" o:spid="_x0000_s1036" style="position:absolute;margin-left:56.25pt;margin-top:-24pt;width:482.7pt;height:166.5pt;z-index:-25142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" filled="f" stroked="f" strokeweight="3pt">
                <v:textbox>
                  <w:txbxContent>
                    <w:p w14:paraId="3525833C" w14:textId="71234877" w:rsidR="00FE04D4" w:rsidRDefault="002F3239" w:rsidP="00FE04D4">
                      <w:pPr>
                        <w:jc w:val="both"/>
                        <w:rPr>
                          <w:color w:val="373545" w:themeColor="text2"/>
                          <w:sz w:val="32"/>
                          <w:lang w:bidi="es-ES"/>
                        </w:rPr>
                      </w:pPr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>Para el siguiente encuentro</w:t>
                      </w:r>
                      <w:r w:rsidR="00681231">
                        <w:rPr>
                          <w:color w:val="373545" w:themeColor="text2"/>
                          <w:sz w:val="32"/>
                          <w:lang w:bidi="es-ES"/>
                        </w:rPr>
                        <w:t>, realizado el 29 de agosto,</w:t>
                      </w:r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 se inicia con una conversación del equipo buscando retroalimentación del trabajo</w:t>
                      </w:r>
                      <w:r w:rsidR="00681231"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 y encontrando que el equipo manifiesta inconvenientes al momento de configurar el balanceador de cargas de Amazon, obligando a tomar mayor cantidad de tiempo del inicialmente planteado, seguido a esto se procede a la validación de las labores asignadas y se vuelve a actualizar el tablero de control.</w:t>
                      </w:r>
                    </w:p>
                    <w:p w14:paraId="48B1E04F" w14:textId="6AF723A5" w:rsidR="00681231" w:rsidRDefault="00681231" w:rsidP="00FE04D4">
                      <w:pPr>
                        <w:jc w:val="both"/>
                        <w:rPr>
                          <w:color w:val="373545" w:themeColor="text2"/>
                          <w:sz w:val="32"/>
                          <w:lang w:bidi="es-ES"/>
                        </w:rPr>
                      </w:pPr>
                    </w:p>
                    <w:p w14:paraId="261F4ED4" w14:textId="77777777" w:rsidR="00681231" w:rsidRPr="003D0B12" w:rsidRDefault="00681231" w:rsidP="00FE04D4">
                      <w:pPr>
                        <w:jc w:val="both"/>
                        <w:rPr>
                          <w:color w:val="373545" w:themeColor="text2"/>
                          <w:sz w:val="32"/>
                          <w:lang w:bidi="es-E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4C914EAD" w14:textId="367BAFE2" w:rsidR="003D0B12" w:rsidRDefault="003D0B12" w:rsidP="00FE04D4">
      <w:pPr>
        <w:rPr>
          <w:color w:val="1C6194" w:themeColor="accent6" w:themeShade="BF"/>
          <w:lang w:bidi="es-ES"/>
        </w:rPr>
      </w:pPr>
    </w:p>
    <w:p w14:paraId="506FDC0F" w14:textId="1EAF3023" w:rsidR="003D0B12" w:rsidRDefault="003D0B12" w:rsidP="004D4571">
      <w:pPr>
        <w:rPr>
          <w:color w:val="1C6194" w:themeColor="accent6" w:themeShade="BF"/>
          <w:lang w:bidi="es-ES"/>
        </w:rPr>
      </w:pPr>
    </w:p>
    <w:p w14:paraId="0CD4CD37" w14:textId="53068F44" w:rsidR="003D0B12" w:rsidRDefault="003D0B12" w:rsidP="00FE04D4">
      <w:pPr>
        <w:rPr>
          <w:color w:val="1C6194" w:themeColor="accent6" w:themeShade="BF"/>
          <w:lang w:bidi="es-ES"/>
        </w:rPr>
      </w:pPr>
    </w:p>
    <w:p w14:paraId="30C546F8" w14:textId="74473662" w:rsidR="003D0B12" w:rsidRDefault="003D0B12" w:rsidP="004D4571">
      <w:pPr>
        <w:rPr>
          <w:color w:val="1C6194" w:themeColor="accent6" w:themeShade="BF"/>
          <w:lang w:bidi="es-ES"/>
        </w:rPr>
      </w:pPr>
    </w:p>
    <w:p w14:paraId="0EC21924" w14:textId="765714B8" w:rsidR="003D0B12" w:rsidRDefault="00AF4A9F" w:rsidP="004D4571">
      <w:pPr>
        <w:rPr>
          <w:color w:val="1C6194" w:themeColor="accent6" w:themeShade="BF"/>
          <w:lang w:bidi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2F95E7E" wp14:editId="0BE8FE6D">
                <wp:simplePos x="0" y="0"/>
                <wp:positionH relativeFrom="column">
                  <wp:posOffset>829945</wp:posOffset>
                </wp:positionH>
                <wp:positionV relativeFrom="paragraph">
                  <wp:posOffset>3977640</wp:posOffset>
                </wp:positionV>
                <wp:extent cx="5971540" cy="635"/>
                <wp:effectExtent l="0" t="0" r="0" b="0"/>
                <wp:wrapTopAndBottom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1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03A5A9" w14:textId="5483C7C8" w:rsidR="00AF4A9F" w:rsidRPr="00147C6B" w:rsidRDefault="00AF4A9F" w:rsidP="00AF4A9F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1C6194" w:themeColor="accent6" w:themeShade="BF"/>
                                <w:lang w:bidi="es-ES"/>
                              </w:rPr>
                            </w:pPr>
                            <w:r>
                              <w:t xml:space="preserve">Ilustración </w:t>
                            </w:r>
                            <w:r w:rsidR="00BA0731">
                              <w:fldChar w:fldCharType="begin"/>
                            </w:r>
                            <w:r w:rsidR="00BA0731">
                              <w:instrText xml:space="preserve"> SEQ Ilustración \* ARABIC </w:instrText>
                            </w:r>
                            <w:r w:rsidR="00BA0731">
                              <w:fldChar w:fldCharType="separate"/>
                            </w:r>
                            <w:r w:rsidR="009573E2">
                              <w:rPr>
                                <w:noProof/>
                              </w:rPr>
                              <w:t>2</w:t>
                            </w:r>
                            <w:r w:rsidR="00BA073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Historia de Usuario - Autenticación 4-72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F95E7E" id="Cuadro de texto 13" o:spid="_x0000_s1037" type="#_x0000_t202" style="position:absolute;margin-left:65.35pt;margin-top:313.2pt;width:470.2pt;height:.0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" stroked="f">
                <v:textbox style="mso-fit-shape-to-text:t" inset="0,0,0,0">
                  <w:txbxContent>
                    <w:p w14:paraId="6E03A5A9" w14:textId="5483C7C8" w:rsidR="00AF4A9F" w:rsidRPr="00147C6B" w:rsidRDefault="00AF4A9F" w:rsidP="00AF4A9F">
                      <w:pPr>
                        <w:pStyle w:val="Descripcin"/>
                        <w:jc w:val="center"/>
                        <w:rPr>
                          <w:noProof/>
                          <w:color w:val="1C6194" w:themeColor="accent6" w:themeShade="BF"/>
                          <w:lang w:bidi="es-ES"/>
                        </w:rPr>
                      </w:pPr>
                      <w:r>
                        <w:t xml:space="preserve">Ilustración </w:t>
                      </w:r>
                      <w:r w:rsidR="00BA0731">
                        <w:fldChar w:fldCharType="begin"/>
                      </w:r>
                      <w:r w:rsidR="00BA0731">
                        <w:instrText xml:space="preserve"> SEQ Ilustración \* ARABIC </w:instrText>
                      </w:r>
                      <w:r w:rsidR="00BA0731">
                        <w:fldChar w:fldCharType="separate"/>
                      </w:r>
                      <w:r w:rsidR="009573E2">
                        <w:rPr>
                          <w:noProof/>
                        </w:rPr>
                        <w:t>2</w:t>
                      </w:r>
                      <w:r w:rsidR="00BA0731">
                        <w:rPr>
                          <w:noProof/>
                        </w:rPr>
                        <w:fldChar w:fldCharType="end"/>
                      </w:r>
                      <w:r>
                        <w:t xml:space="preserve"> Historia de Usuario - Autenticación 4-72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81231" w:rsidRPr="00681231">
        <w:rPr>
          <w:noProof/>
          <w:color w:val="1C6194" w:themeColor="accent6" w:themeShade="BF"/>
          <w:lang w:bidi="es-ES"/>
        </w:rPr>
        <w:drawing>
          <wp:anchor distT="0" distB="0" distL="114300" distR="114300" simplePos="0" relativeHeight="251895808" behindDoc="0" locked="0" layoutInCell="1" allowOverlap="1" wp14:anchorId="3A1CCC10" wp14:editId="56ADA7F7">
            <wp:simplePos x="0" y="0"/>
            <wp:positionH relativeFrom="column">
              <wp:posOffset>830249</wp:posOffset>
            </wp:positionH>
            <wp:positionV relativeFrom="paragraph">
              <wp:posOffset>253889</wp:posOffset>
            </wp:positionV>
            <wp:extent cx="5971540" cy="3667125"/>
            <wp:effectExtent l="0" t="0" r="0" b="952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24BFB" w14:textId="05C2CC2F" w:rsidR="003D0B12" w:rsidRDefault="00AF4A9F" w:rsidP="004D4571">
      <w:pPr>
        <w:rPr>
          <w:color w:val="1C6194" w:themeColor="accent6" w:themeShade="BF"/>
          <w:lang w:bidi="es-ES"/>
        </w:rPr>
      </w:pPr>
      <w:r>
        <w:rPr>
          <w:noProof/>
          <w:color w:val="1C6194" w:themeColor="accent6" w:themeShade="BF"/>
          <w:lang w:bidi="es-ES"/>
        </w:rPr>
        <mc:AlternateContent>
          <mc:Choice Requires="wps">
            <w:drawing>
              <wp:anchor distT="0" distB="0" distL="114300" distR="114300" simplePos="0" relativeHeight="251898880" behindDoc="1" locked="0" layoutInCell="1" allowOverlap="1" wp14:anchorId="2896868F" wp14:editId="1D1FEBF0">
                <wp:simplePos x="0" y="0"/>
                <wp:positionH relativeFrom="page">
                  <wp:align>center</wp:align>
                </wp:positionH>
                <wp:positionV relativeFrom="paragraph">
                  <wp:posOffset>3931920</wp:posOffset>
                </wp:positionV>
                <wp:extent cx="6130290" cy="2790825"/>
                <wp:effectExtent l="0" t="0" r="0" b="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0290" cy="2790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B6F853" w14:textId="064040AE" w:rsidR="00681231" w:rsidRDefault="00ED109D" w:rsidP="00681231">
                            <w:pPr>
                              <w:jc w:val="both"/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</w:pPr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El día 3 de septiembre de 2020 se reunió el equipo scrum para empezar a realizar la documentación del aplicativo, para lo cual se definió que se van a realizar los siguientes diagramas:</w:t>
                            </w:r>
                          </w:p>
                          <w:p w14:paraId="69FDFE4B" w14:textId="7B197297" w:rsidR="00ED109D" w:rsidRDefault="00ED109D" w:rsidP="00ED109D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0"/>
                              <w:jc w:val="both"/>
                              <w:rPr>
                                <w:color w:val="373545" w:themeColor="text2"/>
                                <w:lang w:bidi="es-ES"/>
                              </w:rPr>
                            </w:pPr>
                            <w:r>
                              <w:rPr>
                                <w:color w:val="373545" w:themeColor="text2"/>
                                <w:lang w:bidi="es-ES"/>
                              </w:rPr>
                              <w:t>Diagrama de componentes</w:t>
                            </w:r>
                          </w:p>
                          <w:p w14:paraId="1A4E1207" w14:textId="26FF1914" w:rsidR="00ED109D" w:rsidRDefault="00ED109D" w:rsidP="00ED109D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0"/>
                              <w:jc w:val="both"/>
                              <w:rPr>
                                <w:color w:val="373545" w:themeColor="text2"/>
                                <w:lang w:bidi="es-ES"/>
                              </w:rPr>
                            </w:pPr>
                            <w:r>
                              <w:rPr>
                                <w:color w:val="373545" w:themeColor="text2"/>
                                <w:lang w:bidi="es-ES"/>
                              </w:rPr>
                              <w:t>Diagrama de clases</w:t>
                            </w:r>
                          </w:p>
                          <w:p w14:paraId="2371E258" w14:textId="2C806CB3" w:rsidR="00ED109D" w:rsidRDefault="00ED109D" w:rsidP="00ED109D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  <w:rPr>
                                <w:color w:val="373545" w:themeColor="text2"/>
                                <w:lang w:bidi="es-ES"/>
                              </w:rPr>
                            </w:pPr>
                            <w:r>
                              <w:rPr>
                                <w:color w:val="373545" w:themeColor="text2"/>
                                <w:lang w:bidi="es-ES"/>
                              </w:rPr>
                              <w:t>Diagrama de despliegue</w:t>
                            </w:r>
                          </w:p>
                          <w:p w14:paraId="7ACDA9DD" w14:textId="55C107A1" w:rsidR="00681231" w:rsidRPr="003D0B12" w:rsidRDefault="00ED109D" w:rsidP="00681231">
                            <w:pPr>
                              <w:jc w:val="both"/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</w:pPr>
                            <w:r w:rsidRPr="00ED109D"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Los diagramas quedan comprome</w:t>
                            </w:r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tidos para ser realizados y </w:t>
                            </w:r>
                            <w:proofErr w:type="spellStart"/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verifcados</w:t>
                            </w:r>
                            <w:proofErr w:type="spellEnd"/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 en la siguiente reunión.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96868F" id="Rectángulo 14" o:spid="_x0000_s1038" style="position:absolute;margin-left:0;margin-top:309.6pt;width:482.7pt;height:219.75pt;z-index:-25141760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" filled="f" stroked="f" strokeweight="3pt">
                <v:textbox>
                  <w:txbxContent>
                    <w:p w14:paraId="58B6F853" w14:textId="064040AE" w:rsidR="00681231" w:rsidRDefault="00ED109D" w:rsidP="00681231">
                      <w:pPr>
                        <w:jc w:val="both"/>
                        <w:rPr>
                          <w:color w:val="373545" w:themeColor="text2"/>
                          <w:sz w:val="32"/>
                          <w:lang w:bidi="es-ES"/>
                        </w:rPr>
                      </w:pPr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>El día 3 de septiembre de 2020 se reunió el equipo scrum para empezar a realizar la documentación del aplicativo, para lo cual se definió que se van a realizar los siguientes diagramas:</w:t>
                      </w:r>
                    </w:p>
                    <w:p w14:paraId="69FDFE4B" w14:textId="7B197297" w:rsidR="00ED109D" w:rsidRDefault="00ED109D" w:rsidP="00ED109D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0"/>
                        <w:jc w:val="both"/>
                        <w:rPr>
                          <w:color w:val="373545" w:themeColor="text2"/>
                          <w:lang w:bidi="es-ES"/>
                        </w:rPr>
                      </w:pPr>
                      <w:r>
                        <w:rPr>
                          <w:color w:val="373545" w:themeColor="text2"/>
                          <w:lang w:bidi="es-ES"/>
                        </w:rPr>
                        <w:t>Diagrama de componentes</w:t>
                      </w:r>
                    </w:p>
                    <w:p w14:paraId="1A4E1207" w14:textId="26FF1914" w:rsidR="00ED109D" w:rsidRDefault="00ED109D" w:rsidP="00ED109D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0"/>
                        <w:jc w:val="both"/>
                        <w:rPr>
                          <w:color w:val="373545" w:themeColor="text2"/>
                          <w:lang w:bidi="es-ES"/>
                        </w:rPr>
                      </w:pPr>
                      <w:r>
                        <w:rPr>
                          <w:color w:val="373545" w:themeColor="text2"/>
                          <w:lang w:bidi="es-ES"/>
                        </w:rPr>
                        <w:t>Diagrama de clases</w:t>
                      </w:r>
                    </w:p>
                    <w:p w14:paraId="2371E258" w14:textId="2C806CB3" w:rsidR="00ED109D" w:rsidRDefault="00ED109D" w:rsidP="00ED109D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  <w:rPr>
                          <w:color w:val="373545" w:themeColor="text2"/>
                          <w:lang w:bidi="es-ES"/>
                        </w:rPr>
                      </w:pPr>
                      <w:r>
                        <w:rPr>
                          <w:color w:val="373545" w:themeColor="text2"/>
                          <w:lang w:bidi="es-ES"/>
                        </w:rPr>
                        <w:t>Diagrama de despliegue</w:t>
                      </w:r>
                    </w:p>
                    <w:p w14:paraId="7ACDA9DD" w14:textId="55C107A1" w:rsidR="00681231" w:rsidRPr="003D0B12" w:rsidRDefault="00ED109D" w:rsidP="00681231">
                      <w:pPr>
                        <w:jc w:val="both"/>
                        <w:rPr>
                          <w:color w:val="373545" w:themeColor="text2"/>
                          <w:sz w:val="32"/>
                          <w:lang w:bidi="es-ES"/>
                        </w:rPr>
                      </w:pPr>
                      <w:r w:rsidRPr="00ED109D">
                        <w:rPr>
                          <w:color w:val="373545" w:themeColor="text2"/>
                          <w:sz w:val="32"/>
                          <w:lang w:bidi="es-ES"/>
                        </w:rPr>
                        <w:t>Los diagramas quedan comprome</w:t>
                      </w:r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tidos para ser realizados y </w:t>
                      </w:r>
                      <w:proofErr w:type="spellStart"/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>verifcados</w:t>
                      </w:r>
                      <w:proofErr w:type="spellEnd"/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 en la siguiente reunión.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A82CB64" w14:textId="4F2CC563" w:rsidR="003D0B12" w:rsidRDefault="003D0B12" w:rsidP="004D4571">
      <w:pPr>
        <w:rPr>
          <w:color w:val="1C6194" w:themeColor="accent6" w:themeShade="BF"/>
          <w:lang w:bidi="es-ES"/>
        </w:rPr>
      </w:pPr>
    </w:p>
    <w:p w14:paraId="4E2AC5D9" w14:textId="6D53C5AD" w:rsidR="003D0B12" w:rsidRDefault="003D0B12" w:rsidP="004D4571">
      <w:pPr>
        <w:rPr>
          <w:color w:val="1C6194" w:themeColor="accent6" w:themeShade="BF"/>
          <w:lang w:bidi="es-ES"/>
        </w:rPr>
      </w:pPr>
    </w:p>
    <w:p w14:paraId="23901730" w14:textId="074F3AD2" w:rsidR="003D0B12" w:rsidRDefault="003D0B12" w:rsidP="004D4571">
      <w:pPr>
        <w:rPr>
          <w:color w:val="1C6194" w:themeColor="accent6" w:themeShade="BF"/>
          <w:lang w:bidi="es-ES"/>
        </w:rPr>
      </w:pPr>
    </w:p>
    <w:p w14:paraId="5B3F271A" w14:textId="1C911C78" w:rsidR="003D0B12" w:rsidRDefault="003D0B12" w:rsidP="004D4571">
      <w:pPr>
        <w:rPr>
          <w:color w:val="1C6194" w:themeColor="accent6" w:themeShade="BF"/>
          <w:lang w:bidi="es-ES"/>
        </w:rPr>
      </w:pPr>
    </w:p>
    <w:p w14:paraId="4AE1D8F1" w14:textId="5E9B0D2F" w:rsidR="003D0B12" w:rsidRDefault="003D0B12" w:rsidP="004D4571">
      <w:pPr>
        <w:rPr>
          <w:color w:val="1C6194" w:themeColor="accent6" w:themeShade="BF"/>
          <w:lang w:bidi="es-ES"/>
        </w:rPr>
      </w:pPr>
    </w:p>
    <w:p w14:paraId="69B524CD" w14:textId="38E5764E" w:rsidR="00FE04D4" w:rsidRDefault="00FE04D4" w:rsidP="004D4571">
      <w:pPr>
        <w:rPr>
          <w:color w:val="1C6194" w:themeColor="accent6" w:themeShade="BF"/>
          <w:lang w:bidi="es-ES"/>
        </w:rPr>
      </w:pPr>
    </w:p>
    <w:p w14:paraId="0CB8CAF3" w14:textId="08162D50" w:rsidR="00FE04D4" w:rsidRDefault="00FE04D4" w:rsidP="004D4571">
      <w:pPr>
        <w:rPr>
          <w:color w:val="1C6194" w:themeColor="accent6" w:themeShade="BF"/>
          <w:lang w:bidi="es-ES"/>
        </w:rPr>
      </w:pPr>
    </w:p>
    <w:p w14:paraId="6468993A" w14:textId="1DC7C571" w:rsidR="00FE04D4" w:rsidRDefault="00FE04D4" w:rsidP="004D4571">
      <w:pPr>
        <w:rPr>
          <w:color w:val="1C6194" w:themeColor="accent6" w:themeShade="BF"/>
          <w:lang w:bidi="es-ES"/>
        </w:rPr>
      </w:pPr>
    </w:p>
    <w:p w14:paraId="5C404C0C" w14:textId="64A9121C" w:rsidR="00FE04D4" w:rsidRDefault="00FE04D4" w:rsidP="004D4571">
      <w:pPr>
        <w:rPr>
          <w:color w:val="1C6194" w:themeColor="accent6" w:themeShade="BF"/>
          <w:lang w:bidi="es-ES"/>
        </w:rPr>
      </w:pPr>
    </w:p>
    <w:p w14:paraId="3688915D" w14:textId="488C3FBD" w:rsidR="00FE04D4" w:rsidRDefault="00FE04D4" w:rsidP="004D4571">
      <w:pPr>
        <w:rPr>
          <w:color w:val="1C6194" w:themeColor="accent6" w:themeShade="BF"/>
          <w:lang w:bidi="es-ES"/>
        </w:rPr>
      </w:pPr>
    </w:p>
    <w:p w14:paraId="40BA8CC6" w14:textId="6C21B8A4" w:rsidR="00FE04D4" w:rsidRDefault="00AF4A9F" w:rsidP="004D4571">
      <w:pPr>
        <w:rPr>
          <w:color w:val="1C6194" w:themeColor="accent6" w:themeShade="BF"/>
          <w:lang w:bidi="es-ES"/>
        </w:rPr>
      </w:pPr>
      <w:r>
        <w:rPr>
          <w:noProof/>
          <w:color w:val="1C6194" w:themeColor="accent6" w:themeShade="BF"/>
          <w:lang w:bidi="es-ES"/>
        </w:rPr>
        <w:lastRenderedPageBreak/>
        <mc:AlternateContent>
          <mc:Choice Requires="wps">
            <w:drawing>
              <wp:anchor distT="0" distB="0" distL="114300" distR="114300" simplePos="0" relativeHeight="251900928" behindDoc="1" locked="0" layoutInCell="1" allowOverlap="1" wp14:anchorId="612F98FB" wp14:editId="727E2E58">
                <wp:simplePos x="0" y="0"/>
                <wp:positionH relativeFrom="page">
                  <wp:align>center</wp:align>
                </wp:positionH>
                <wp:positionV relativeFrom="paragraph">
                  <wp:posOffset>10795</wp:posOffset>
                </wp:positionV>
                <wp:extent cx="6130290" cy="2981739"/>
                <wp:effectExtent l="0" t="0" r="0" b="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0290" cy="29817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AB06E3" w14:textId="77777777" w:rsidR="00AF4A9F" w:rsidRDefault="00AF4A9F" w:rsidP="00AF4A9F">
                            <w:pPr>
                              <w:spacing w:after="0"/>
                              <w:jc w:val="both"/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</w:pPr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Se recibe también una </w:t>
                            </w:r>
                            <w:proofErr w:type="gramStart"/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primer retroalimentación</w:t>
                            </w:r>
                            <w:proofErr w:type="gramEnd"/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 del proyecto, lo cual permite identificar que los </w:t>
                            </w:r>
                            <w:proofErr w:type="spellStart"/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mocks</w:t>
                            </w:r>
                            <w:proofErr w:type="spellEnd"/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 up </w:t>
                            </w:r>
                            <w:proofErr w:type="spellStart"/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realizadados</w:t>
                            </w:r>
                            <w:proofErr w:type="spellEnd"/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 no cumplieron con el objetivo esperado.</w:t>
                            </w:r>
                          </w:p>
                          <w:p w14:paraId="69C27E25" w14:textId="2D6CC53D" w:rsidR="00517DEF" w:rsidRDefault="00517DEF" w:rsidP="00AF4A9F">
                            <w:pPr>
                              <w:spacing w:after="0"/>
                              <w:jc w:val="both"/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</w:pPr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En la reunión realizada el 5 de septiembre se observa el estado de los diagramas y también se ve, que el diagrama de clases se encontraba incompleto, el equipo inmediatamente procede a realizar la completitud de este, adicional a la verificación de los diagramas, se verifica el trabajo que se ha realizado en los desarrollos y como van las actividades propuestas, en esta validación se observa un retraso en tiempo en el diseño de las interfaces móviles. Por </w:t>
                            </w:r>
                            <w:r w:rsidR="007E7420"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último,</w:t>
                            </w:r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 se actualiza el scrum </w:t>
                            </w:r>
                            <w:proofErr w:type="spellStart"/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board</w:t>
                            </w:r>
                            <w:proofErr w:type="spellEnd"/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.</w:t>
                            </w:r>
                          </w:p>
                          <w:p w14:paraId="670D0E81" w14:textId="594E72FA" w:rsidR="00517DEF" w:rsidRDefault="00517DEF" w:rsidP="00517DEF">
                            <w:pPr>
                              <w:jc w:val="both"/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</w:pPr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F98FB" id="Rectángulo 15" o:spid="_x0000_s1039" style="position:absolute;margin-left:0;margin-top:.85pt;width:482.7pt;height:234.8pt;z-index:-2514155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" filled="f" stroked="f" strokeweight="3pt">
                <v:textbox>
                  <w:txbxContent>
                    <w:p w14:paraId="6CAB06E3" w14:textId="77777777" w:rsidR="00AF4A9F" w:rsidRDefault="00AF4A9F" w:rsidP="00AF4A9F">
                      <w:pPr>
                        <w:spacing w:after="0"/>
                        <w:jc w:val="both"/>
                        <w:rPr>
                          <w:color w:val="373545" w:themeColor="text2"/>
                          <w:sz w:val="32"/>
                          <w:lang w:bidi="es-ES"/>
                        </w:rPr>
                      </w:pPr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Se recibe también una </w:t>
                      </w:r>
                      <w:proofErr w:type="gramStart"/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>primer retroalimentación</w:t>
                      </w:r>
                      <w:proofErr w:type="gramEnd"/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 del proyecto, lo cual permite identificar que los </w:t>
                      </w:r>
                      <w:proofErr w:type="spellStart"/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>mocks</w:t>
                      </w:r>
                      <w:proofErr w:type="spellEnd"/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 up </w:t>
                      </w:r>
                      <w:proofErr w:type="spellStart"/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>realizadados</w:t>
                      </w:r>
                      <w:proofErr w:type="spellEnd"/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 no cumplieron con el objetivo esperado.</w:t>
                      </w:r>
                    </w:p>
                    <w:p w14:paraId="69C27E25" w14:textId="2D6CC53D" w:rsidR="00517DEF" w:rsidRDefault="00517DEF" w:rsidP="00AF4A9F">
                      <w:pPr>
                        <w:spacing w:after="0"/>
                        <w:jc w:val="both"/>
                        <w:rPr>
                          <w:color w:val="373545" w:themeColor="text2"/>
                          <w:sz w:val="32"/>
                          <w:lang w:bidi="es-ES"/>
                        </w:rPr>
                      </w:pPr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En la reunión realizada el 5 de septiembre se observa el estado de los diagramas y también se ve, que el diagrama de clases se encontraba incompleto, el equipo inmediatamente procede a realizar la completitud de este, adicional a la verificación de los diagramas, se verifica el trabajo que se ha realizado en los desarrollos y como van las actividades propuestas, en esta validación se observa un retraso en tiempo en el diseño de las interfaces móviles. Por </w:t>
                      </w:r>
                      <w:r w:rsidR="007E7420">
                        <w:rPr>
                          <w:color w:val="373545" w:themeColor="text2"/>
                          <w:sz w:val="32"/>
                          <w:lang w:bidi="es-ES"/>
                        </w:rPr>
                        <w:t>último,</w:t>
                      </w:r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 se actualiza el scrum </w:t>
                      </w:r>
                      <w:proofErr w:type="spellStart"/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>board</w:t>
                      </w:r>
                      <w:proofErr w:type="spellEnd"/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>.</w:t>
                      </w:r>
                    </w:p>
                    <w:p w14:paraId="670D0E81" w14:textId="594E72FA" w:rsidR="00517DEF" w:rsidRDefault="00517DEF" w:rsidP="00517DEF">
                      <w:pPr>
                        <w:jc w:val="both"/>
                        <w:rPr>
                          <w:color w:val="373545" w:themeColor="text2"/>
                          <w:sz w:val="32"/>
                          <w:lang w:bidi="es-ES"/>
                        </w:rPr>
                      </w:pPr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46125810" w14:textId="65A0A590" w:rsidR="00FE04D4" w:rsidRDefault="00FE04D4" w:rsidP="004D4571">
      <w:pPr>
        <w:rPr>
          <w:color w:val="1C6194" w:themeColor="accent6" w:themeShade="BF"/>
          <w:lang w:bidi="es-ES"/>
        </w:rPr>
      </w:pPr>
    </w:p>
    <w:p w14:paraId="68F04448" w14:textId="210F89AF" w:rsidR="00FE04D4" w:rsidRDefault="00FE04D4" w:rsidP="004D4571">
      <w:pPr>
        <w:rPr>
          <w:color w:val="1C6194" w:themeColor="accent6" w:themeShade="BF"/>
          <w:lang w:bidi="es-ES"/>
        </w:rPr>
      </w:pPr>
    </w:p>
    <w:p w14:paraId="7C0F3944" w14:textId="77777777" w:rsidR="00517DEF" w:rsidRDefault="00517DEF" w:rsidP="00FE04D4">
      <w:pPr>
        <w:rPr>
          <w:color w:val="1C6194" w:themeColor="accent6" w:themeShade="BF"/>
          <w:lang w:bidi="es-ES"/>
        </w:rPr>
      </w:pPr>
    </w:p>
    <w:p w14:paraId="0ECD9227" w14:textId="77777777" w:rsidR="00517DEF" w:rsidRDefault="00517DEF" w:rsidP="00FE04D4">
      <w:pPr>
        <w:rPr>
          <w:color w:val="1C6194" w:themeColor="accent6" w:themeShade="BF"/>
          <w:lang w:bidi="es-ES"/>
        </w:rPr>
      </w:pPr>
    </w:p>
    <w:p w14:paraId="06115175" w14:textId="77777777" w:rsidR="00517DEF" w:rsidRDefault="00517DEF" w:rsidP="00FE04D4">
      <w:pPr>
        <w:rPr>
          <w:color w:val="1C6194" w:themeColor="accent6" w:themeShade="BF"/>
          <w:lang w:bidi="es-ES"/>
        </w:rPr>
      </w:pPr>
    </w:p>
    <w:p w14:paraId="6FCDDA67" w14:textId="5A601EEB" w:rsidR="00517DEF" w:rsidRDefault="00517DEF" w:rsidP="00FE04D4">
      <w:pPr>
        <w:rPr>
          <w:color w:val="1C6194" w:themeColor="accent6" w:themeShade="BF"/>
          <w:lang w:bidi="es-ES"/>
        </w:rPr>
      </w:pPr>
    </w:p>
    <w:p w14:paraId="11D08D30" w14:textId="1F63BCE1" w:rsidR="00517DEF" w:rsidRDefault="00517DEF" w:rsidP="00FE04D4">
      <w:pPr>
        <w:rPr>
          <w:color w:val="1C6194" w:themeColor="accent6" w:themeShade="BF"/>
          <w:lang w:bidi="es-ES"/>
        </w:rPr>
      </w:pPr>
    </w:p>
    <w:p w14:paraId="10A8A2B0" w14:textId="75121390" w:rsidR="00517DEF" w:rsidRDefault="00517DEF" w:rsidP="00FE04D4">
      <w:pPr>
        <w:rPr>
          <w:color w:val="1C6194" w:themeColor="accent6" w:themeShade="BF"/>
          <w:lang w:bidi="es-ES"/>
        </w:rPr>
      </w:pPr>
    </w:p>
    <w:p w14:paraId="36C2F173" w14:textId="68B2CA2D" w:rsidR="00517DEF" w:rsidRDefault="00AF4A9F" w:rsidP="00FE04D4">
      <w:pPr>
        <w:rPr>
          <w:color w:val="1C6194" w:themeColor="accent6" w:themeShade="BF"/>
          <w:lang w:bidi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E02FF0F" wp14:editId="70428EDE">
                <wp:simplePos x="0" y="0"/>
                <wp:positionH relativeFrom="column">
                  <wp:posOffset>625475</wp:posOffset>
                </wp:positionH>
                <wp:positionV relativeFrom="paragraph">
                  <wp:posOffset>3054985</wp:posOffset>
                </wp:positionV>
                <wp:extent cx="6308725" cy="635"/>
                <wp:effectExtent l="0" t="0" r="0" b="0"/>
                <wp:wrapTopAndBottom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8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ED8701" w14:textId="271DEEDD" w:rsidR="00AF4A9F" w:rsidRPr="001A478C" w:rsidRDefault="00AF4A9F" w:rsidP="00AF4A9F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1C6194" w:themeColor="accent6" w:themeShade="BF"/>
                                <w:lang w:bidi="es-ES"/>
                              </w:rPr>
                            </w:pPr>
                            <w:r>
                              <w:t xml:space="preserve">Ilustración </w:t>
                            </w:r>
                            <w:r w:rsidR="00BA0731">
                              <w:fldChar w:fldCharType="begin"/>
                            </w:r>
                            <w:r w:rsidR="00BA0731">
                              <w:instrText xml:space="preserve"> SEQ Ilustración \* ARABIC </w:instrText>
                            </w:r>
                            <w:r w:rsidR="00BA0731">
                              <w:fldChar w:fldCharType="separate"/>
                            </w:r>
                            <w:r w:rsidR="009573E2">
                              <w:rPr>
                                <w:noProof/>
                              </w:rPr>
                              <w:t>3</w:t>
                            </w:r>
                            <w:r w:rsidR="00BA073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Historia de usuario - Reestablecer contraseña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2FF0F" id="Cuadro de texto 20" o:spid="_x0000_s1040" type="#_x0000_t202" style="position:absolute;margin-left:49.25pt;margin-top:240.55pt;width:496.75pt;height:.0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" stroked="f">
                <v:textbox style="mso-fit-shape-to-text:t" inset="0,0,0,0">
                  <w:txbxContent>
                    <w:p w14:paraId="55ED8701" w14:textId="271DEEDD" w:rsidR="00AF4A9F" w:rsidRPr="001A478C" w:rsidRDefault="00AF4A9F" w:rsidP="00AF4A9F">
                      <w:pPr>
                        <w:pStyle w:val="Descripcin"/>
                        <w:jc w:val="center"/>
                        <w:rPr>
                          <w:noProof/>
                          <w:color w:val="1C6194" w:themeColor="accent6" w:themeShade="BF"/>
                          <w:lang w:bidi="es-ES"/>
                        </w:rPr>
                      </w:pPr>
                      <w:r>
                        <w:t xml:space="preserve">Ilustración </w:t>
                      </w:r>
                      <w:r w:rsidR="00BA0731">
                        <w:fldChar w:fldCharType="begin"/>
                      </w:r>
                      <w:r w:rsidR="00BA0731">
                        <w:instrText xml:space="preserve"> SEQ Ilustración \* ARABIC </w:instrText>
                      </w:r>
                      <w:r w:rsidR="00BA0731">
                        <w:fldChar w:fldCharType="separate"/>
                      </w:r>
                      <w:r w:rsidR="009573E2">
                        <w:rPr>
                          <w:noProof/>
                        </w:rPr>
                        <w:t>3</w:t>
                      </w:r>
                      <w:r w:rsidR="00BA0731">
                        <w:rPr>
                          <w:noProof/>
                        </w:rPr>
                        <w:fldChar w:fldCharType="end"/>
                      </w:r>
                      <w:r>
                        <w:t xml:space="preserve"> Historia de usuario - Reestablecer contraseña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E7420">
        <w:rPr>
          <w:noProof/>
          <w:color w:val="1C6194" w:themeColor="accent6" w:themeShade="BF"/>
          <w:lang w:bidi="es-ES"/>
        </w:rPr>
        <w:drawing>
          <wp:anchor distT="0" distB="0" distL="114300" distR="114300" simplePos="0" relativeHeight="251905024" behindDoc="0" locked="0" layoutInCell="1" allowOverlap="1" wp14:anchorId="5D8C80BD" wp14:editId="11A7EE55">
            <wp:simplePos x="0" y="0"/>
            <wp:positionH relativeFrom="page">
              <wp:align>center</wp:align>
            </wp:positionH>
            <wp:positionV relativeFrom="paragraph">
              <wp:posOffset>199915</wp:posOffset>
            </wp:positionV>
            <wp:extent cx="6308725" cy="2798445"/>
            <wp:effectExtent l="0" t="0" r="0" b="1905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7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7D57FB" w14:textId="3A2EAEC0" w:rsidR="00517DEF" w:rsidRDefault="00517DEF" w:rsidP="00FE04D4">
      <w:pPr>
        <w:rPr>
          <w:color w:val="1C6194" w:themeColor="accent6" w:themeShade="BF"/>
          <w:lang w:bidi="es-ES"/>
        </w:rPr>
      </w:pPr>
    </w:p>
    <w:p w14:paraId="47C2D818" w14:textId="795EC36F" w:rsidR="00517DEF" w:rsidRDefault="00AF4A9F" w:rsidP="00FE04D4">
      <w:pPr>
        <w:rPr>
          <w:color w:val="1C6194" w:themeColor="accent6" w:themeShade="BF"/>
          <w:lang w:bidi="es-ES"/>
        </w:rPr>
      </w:pPr>
      <w:r>
        <w:rPr>
          <w:noProof/>
          <w:color w:val="1C6194" w:themeColor="accent6" w:themeShade="BF"/>
          <w:lang w:bidi="es-ES"/>
        </w:rPr>
        <mc:AlternateContent>
          <mc:Choice Requires="wps">
            <w:drawing>
              <wp:anchor distT="0" distB="0" distL="114300" distR="114300" simplePos="0" relativeHeight="251904000" behindDoc="1" locked="0" layoutInCell="1" allowOverlap="1" wp14:anchorId="1043412C" wp14:editId="36214972">
                <wp:simplePos x="0" y="0"/>
                <wp:positionH relativeFrom="page">
                  <wp:align>center</wp:align>
                </wp:positionH>
                <wp:positionV relativeFrom="paragraph">
                  <wp:posOffset>6019</wp:posOffset>
                </wp:positionV>
                <wp:extent cx="6130290" cy="2186609"/>
                <wp:effectExtent l="0" t="0" r="0" b="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0290" cy="2186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78AD87" w14:textId="4A8FC873" w:rsidR="007E7420" w:rsidRDefault="007E7420" w:rsidP="007E7420">
                            <w:pPr>
                              <w:jc w:val="both"/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</w:pPr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Para la reunión del 6 de septiembre se verifican las tareas de y la implementación de los servicios cognitivos, observando una demora debido al tiempo adicional que tomó la configuración de los balanceadores de carga, se procede a realizar las dichas tareas, a construir la presentación para la demo de trabajo y el informe gerencial para el 10 de septiembre de 2020, se hace seguimiento y actualización del tablero de control.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3412C" id="Rectángulo 17" o:spid="_x0000_s1041" style="position:absolute;margin-left:0;margin-top:.45pt;width:482.7pt;height:172.15pt;z-index:-25141248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" filled="f" stroked="f" strokeweight="3pt">
                <v:textbox>
                  <w:txbxContent>
                    <w:p w14:paraId="3F78AD87" w14:textId="4A8FC873" w:rsidR="007E7420" w:rsidRDefault="007E7420" w:rsidP="007E7420">
                      <w:pPr>
                        <w:jc w:val="both"/>
                        <w:rPr>
                          <w:color w:val="373545" w:themeColor="text2"/>
                          <w:sz w:val="32"/>
                          <w:lang w:bidi="es-ES"/>
                        </w:rPr>
                      </w:pPr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>Para la reunión del 6 de septiembre se verifican las tareas de y la implementación de los servicios cognitivos, observando una demora debido al tiempo adicional que tomó la configuración de los balanceadores de carga, se procede a realizar las dichas tareas, a construir la presentación para la demo de trabajo y el informe gerencial para el 10 de septiembre de 2020, se hace seguimiento y actualización del tablero de control.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D2762D8" w14:textId="7491AF51" w:rsidR="00517DEF" w:rsidRDefault="00517DEF" w:rsidP="00FE04D4">
      <w:pPr>
        <w:rPr>
          <w:color w:val="1C6194" w:themeColor="accent6" w:themeShade="BF"/>
          <w:lang w:bidi="es-ES"/>
        </w:rPr>
      </w:pPr>
    </w:p>
    <w:p w14:paraId="62C918A6" w14:textId="2BF1E158" w:rsidR="00517DEF" w:rsidRDefault="00517DEF" w:rsidP="00FE04D4">
      <w:pPr>
        <w:rPr>
          <w:color w:val="1C6194" w:themeColor="accent6" w:themeShade="BF"/>
          <w:lang w:bidi="es-ES"/>
        </w:rPr>
      </w:pPr>
    </w:p>
    <w:p w14:paraId="04825321" w14:textId="78060A8B" w:rsidR="00517DEF" w:rsidRDefault="00517DEF" w:rsidP="00FE04D4">
      <w:pPr>
        <w:rPr>
          <w:color w:val="1C6194" w:themeColor="accent6" w:themeShade="BF"/>
          <w:lang w:bidi="es-ES"/>
        </w:rPr>
      </w:pPr>
    </w:p>
    <w:p w14:paraId="3C804FD6" w14:textId="034B5272" w:rsidR="00517DEF" w:rsidRDefault="00517DEF" w:rsidP="00FE04D4">
      <w:pPr>
        <w:rPr>
          <w:color w:val="1C6194" w:themeColor="accent6" w:themeShade="BF"/>
          <w:lang w:bidi="es-ES"/>
        </w:rPr>
      </w:pPr>
    </w:p>
    <w:p w14:paraId="4FDADDA6" w14:textId="7FF4FAC8" w:rsidR="00517DEF" w:rsidRDefault="00517DEF" w:rsidP="00FE04D4">
      <w:pPr>
        <w:rPr>
          <w:color w:val="1C6194" w:themeColor="accent6" w:themeShade="BF"/>
          <w:lang w:bidi="es-ES"/>
        </w:rPr>
      </w:pPr>
    </w:p>
    <w:p w14:paraId="3B4F8087" w14:textId="10705327" w:rsidR="00517DEF" w:rsidRDefault="00517DEF" w:rsidP="00FE04D4">
      <w:pPr>
        <w:rPr>
          <w:color w:val="1C6194" w:themeColor="accent6" w:themeShade="BF"/>
          <w:lang w:bidi="es-ES"/>
        </w:rPr>
      </w:pPr>
    </w:p>
    <w:p w14:paraId="23D11FDC" w14:textId="50D854ED" w:rsidR="00517DEF" w:rsidRDefault="00517DEF" w:rsidP="00FE04D4">
      <w:pPr>
        <w:rPr>
          <w:color w:val="1C6194" w:themeColor="accent6" w:themeShade="BF"/>
          <w:lang w:bidi="es-ES"/>
        </w:rPr>
      </w:pPr>
    </w:p>
    <w:p w14:paraId="17EC39B3" w14:textId="74A822B1" w:rsidR="007E7420" w:rsidRDefault="007E7420" w:rsidP="00FE04D4">
      <w:pPr>
        <w:rPr>
          <w:color w:val="1C6194" w:themeColor="accent6" w:themeShade="BF"/>
          <w:lang w:bidi="es-ES"/>
        </w:rPr>
      </w:pPr>
    </w:p>
    <w:p w14:paraId="0C830ED0" w14:textId="043E4277" w:rsidR="007E7420" w:rsidRDefault="007E7420" w:rsidP="00FE04D4">
      <w:pPr>
        <w:rPr>
          <w:color w:val="1C6194" w:themeColor="accent6" w:themeShade="BF"/>
          <w:lang w:bidi="es-ES"/>
        </w:rPr>
      </w:pPr>
    </w:p>
    <w:p w14:paraId="05A477AB" w14:textId="344D7B5F" w:rsidR="007E7420" w:rsidRDefault="00AF4A9F" w:rsidP="00FE04D4">
      <w:pPr>
        <w:rPr>
          <w:color w:val="1C6194" w:themeColor="accent6" w:themeShade="BF"/>
          <w:lang w:bidi="es-ES"/>
        </w:rPr>
      </w:pPr>
      <w:r>
        <w:rPr>
          <w:noProof/>
          <w:color w:val="1C6194" w:themeColor="accent6" w:themeShade="BF"/>
          <w:lang w:bidi="es-ES"/>
        </w:rPr>
        <w:lastRenderedPageBreak/>
        <mc:AlternateContent>
          <mc:Choice Requires="wps">
            <w:drawing>
              <wp:anchor distT="0" distB="0" distL="114300" distR="114300" simplePos="0" relativeHeight="251907072" behindDoc="1" locked="0" layoutInCell="1" allowOverlap="1" wp14:anchorId="1A78A7FB" wp14:editId="41AAE934">
                <wp:simplePos x="0" y="0"/>
                <wp:positionH relativeFrom="page">
                  <wp:posOffset>715010</wp:posOffset>
                </wp:positionH>
                <wp:positionV relativeFrom="paragraph">
                  <wp:posOffset>3343164</wp:posOffset>
                </wp:positionV>
                <wp:extent cx="6130290" cy="938254"/>
                <wp:effectExtent l="0" t="0" r="0" b="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0290" cy="9382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3F533C" w14:textId="64EE4EF3" w:rsidR="00BE4CCD" w:rsidRDefault="001437CD" w:rsidP="00BE4CCD">
                            <w:pPr>
                              <w:jc w:val="both"/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</w:pPr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Para </w:t>
                            </w:r>
                            <w:r w:rsidR="00305D19"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la demo</w:t>
                            </w:r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 del aplicativo</w:t>
                            </w:r>
                            <w:r w:rsidR="00C95BE5"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 se utilizó Sonar Cloud para la verificación del código</w:t>
                            </w:r>
                            <w:r w:rsidR="00305D19"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 y </w:t>
                            </w:r>
                            <w:r w:rsidR="00DF4DA9"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se realizó el despliegue manual</w:t>
                            </w:r>
                            <w:r w:rsidR="00725A6E"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 de los aplicativos.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8A7FB" id="Rectángulo 3" o:spid="_x0000_s1042" style="position:absolute;margin-left:56.3pt;margin-top:263.25pt;width:482.7pt;height:73.9pt;z-index:-25140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" filled="f" stroked="f" strokeweight="3pt">
                <v:textbox>
                  <w:txbxContent>
                    <w:p w14:paraId="4F3F533C" w14:textId="64EE4EF3" w:rsidR="00BE4CCD" w:rsidRDefault="001437CD" w:rsidP="00BE4CCD">
                      <w:pPr>
                        <w:jc w:val="both"/>
                        <w:rPr>
                          <w:color w:val="373545" w:themeColor="text2"/>
                          <w:sz w:val="32"/>
                          <w:lang w:bidi="es-ES"/>
                        </w:rPr>
                      </w:pPr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Para </w:t>
                      </w:r>
                      <w:r w:rsidR="00305D19">
                        <w:rPr>
                          <w:color w:val="373545" w:themeColor="text2"/>
                          <w:sz w:val="32"/>
                          <w:lang w:bidi="es-ES"/>
                        </w:rPr>
                        <w:t>la demo</w:t>
                      </w:r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 del aplicativo</w:t>
                      </w:r>
                      <w:r w:rsidR="00C95BE5"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 se utilizó Sonar Cloud para la verificación del código</w:t>
                      </w:r>
                      <w:r w:rsidR="00305D19"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 y </w:t>
                      </w:r>
                      <w:r w:rsidR="00DF4DA9">
                        <w:rPr>
                          <w:color w:val="373545" w:themeColor="text2"/>
                          <w:sz w:val="32"/>
                          <w:lang w:bidi="es-ES"/>
                        </w:rPr>
                        <w:t>se realizó el despliegue manual</w:t>
                      </w:r>
                      <w:r w:rsidR="00725A6E"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 de los aplicativos.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1B82BB76" wp14:editId="10CFA1F9">
                <wp:simplePos x="0" y="0"/>
                <wp:positionH relativeFrom="column">
                  <wp:posOffset>758190</wp:posOffset>
                </wp:positionH>
                <wp:positionV relativeFrom="paragraph">
                  <wp:posOffset>3094355</wp:posOffset>
                </wp:positionV>
                <wp:extent cx="6043295" cy="635"/>
                <wp:effectExtent l="0" t="0" r="0" b="0"/>
                <wp:wrapTopAndBottom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3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DD83A6" w14:textId="12A54C46" w:rsidR="00AF4A9F" w:rsidRPr="006434DA" w:rsidRDefault="00AF4A9F" w:rsidP="002430BA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1C6194" w:themeColor="accent6" w:themeShade="BF"/>
                                <w:lang w:bidi="es-ES"/>
                              </w:rPr>
                            </w:pPr>
                            <w:r>
                              <w:t xml:space="preserve">Ilustración </w:t>
                            </w:r>
                            <w:r w:rsidR="00BA0731">
                              <w:fldChar w:fldCharType="begin"/>
                            </w:r>
                            <w:r w:rsidR="00BA0731">
                              <w:instrText xml:space="preserve"> SEQ Ilustración \* ARABIC </w:instrText>
                            </w:r>
                            <w:r w:rsidR="00BA0731">
                              <w:fldChar w:fldCharType="separate"/>
                            </w:r>
                            <w:r w:rsidR="009573E2">
                              <w:rPr>
                                <w:noProof/>
                              </w:rPr>
                              <w:t>4</w:t>
                            </w:r>
                            <w:r w:rsidR="00BA073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Historia de Usuario - Información cognitiva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82BB76" id="Cuadro de texto 21" o:spid="_x0000_s1043" type="#_x0000_t202" style="position:absolute;margin-left:59.7pt;margin-top:243.65pt;width:475.85pt;height:.0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" stroked="f">
                <v:textbox style="mso-fit-shape-to-text:t" inset="0,0,0,0">
                  <w:txbxContent>
                    <w:p w14:paraId="45DD83A6" w14:textId="12A54C46" w:rsidR="00AF4A9F" w:rsidRPr="006434DA" w:rsidRDefault="00AF4A9F" w:rsidP="002430BA">
                      <w:pPr>
                        <w:pStyle w:val="Descripcin"/>
                        <w:jc w:val="center"/>
                        <w:rPr>
                          <w:noProof/>
                          <w:color w:val="1C6194" w:themeColor="accent6" w:themeShade="BF"/>
                          <w:lang w:bidi="es-ES"/>
                        </w:rPr>
                      </w:pPr>
                      <w:r>
                        <w:t xml:space="preserve">Ilustración </w:t>
                      </w:r>
                      <w:r w:rsidR="00BA0731">
                        <w:fldChar w:fldCharType="begin"/>
                      </w:r>
                      <w:r w:rsidR="00BA0731">
                        <w:instrText xml:space="preserve"> SEQ Ilustración \* ARABIC </w:instrText>
                      </w:r>
                      <w:r w:rsidR="00BA0731">
                        <w:fldChar w:fldCharType="separate"/>
                      </w:r>
                      <w:r w:rsidR="009573E2">
                        <w:rPr>
                          <w:noProof/>
                        </w:rPr>
                        <w:t>4</w:t>
                      </w:r>
                      <w:r w:rsidR="00BA0731">
                        <w:rPr>
                          <w:noProof/>
                        </w:rPr>
                        <w:fldChar w:fldCharType="end"/>
                      </w:r>
                      <w:r>
                        <w:t xml:space="preserve"> Historia de Usuario - Información cognitiva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17DEF">
        <w:rPr>
          <w:noProof/>
          <w:color w:val="1C6194" w:themeColor="accent6" w:themeShade="BF"/>
          <w:lang w:bidi="es-ES"/>
        </w:rPr>
        <w:drawing>
          <wp:anchor distT="0" distB="0" distL="114300" distR="114300" simplePos="0" relativeHeight="251901952" behindDoc="0" locked="0" layoutInCell="1" allowOverlap="1" wp14:anchorId="79774E1C" wp14:editId="23D641D8">
            <wp:simplePos x="0" y="0"/>
            <wp:positionH relativeFrom="page">
              <wp:align>center</wp:align>
            </wp:positionH>
            <wp:positionV relativeFrom="paragraph">
              <wp:posOffset>359</wp:posOffset>
            </wp:positionV>
            <wp:extent cx="6043295" cy="3037205"/>
            <wp:effectExtent l="0" t="0" r="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29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F5E91" w14:textId="5EFC9CF2" w:rsidR="007E7420" w:rsidRDefault="007E7420" w:rsidP="00FE04D4">
      <w:pPr>
        <w:rPr>
          <w:color w:val="1C6194" w:themeColor="accent6" w:themeShade="BF"/>
          <w:lang w:bidi="es-ES"/>
        </w:rPr>
      </w:pPr>
    </w:p>
    <w:p w14:paraId="1C06FDFE" w14:textId="3714FC45" w:rsidR="007E7420" w:rsidRDefault="00E0041A" w:rsidP="00FE04D4">
      <w:pPr>
        <w:rPr>
          <w:color w:val="1C6194" w:themeColor="accent6" w:themeShade="BF"/>
          <w:lang w:bidi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B1EB0EB" wp14:editId="6EE74510">
                <wp:simplePos x="0" y="0"/>
                <wp:positionH relativeFrom="column">
                  <wp:posOffset>864870</wp:posOffset>
                </wp:positionH>
                <wp:positionV relativeFrom="paragraph">
                  <wp:posOffset>2367915</wp:posOffset>
                </wp:positionV>
                <wp:extent cx="5830570" cy="635"/>
                <wp:effectExtent l="0" t="0" r="0" b="0"/>
                <wp:wrapTopAndBottom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0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75FF6E" w14:textId="64CA0B8F" w:rsidR="00E0041A" w:rsidRPr="00435C9E" w:rsidRDefault="00E0041A" w:rsidP="00E0041A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1C6194" w:themeColor="accent6" w:themeShade="BF"/>
                                <w:lang w:bidi="es-ES"/>
                              </w:rPr>
                            </w:pPr>
                            <w:r>
                              <w:t xml:space="preserve">Ilustración </w:t>
                            </w:r>
                            <w:r w:rsidR="00BA0731">
                              <w:fldChar w:fldCharType="begin"/>
                            </w:r>
                            <w:r w:rsidR="00BA0731">
                              <w:instrText xml:space="preserve"> SEQ Ilustración \* ARABIC </w:instrText>
                            </w:r>
                            <w:r w:rsidR="00BA0731">
                              <w:fldChar w:fldCharType="separate"/>
                            </w:r>
                            <w:r w:rsidR="009573E2">
                              <w:rPr>
                                <w:noProof/>
                              </w:rPr>
                              <w:t>5</w:t>
                            </w:r>
                            <w:r w:rsidR="00BA073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Sonar Cloud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1EB0EB" id="Cuadro de texto 22" o:spid="_x0000_s1044" type="#_x0000_t202" style="position:absolute;margin-left:68.1pt;margin-top:186.45pt;width:459.1pt;height:.0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" stroked="f">
                <v:textbox style="mso-fit-shape-to-text:t" inset="0,0,0,0">
                  <w:txbxContent>
                    <w:p w14:paraId="3775FF6E" w14:textId="64CA0B8F" w:rsidR="00E0041A" w:rsidRPr="00435C9E" w:rsidRDefault="00E0041A" w:rsidP="00E0041A">
                      <w:pPr>
                        <w:pStyle w:val="Descripcin"/>
                        <w:jc w:val="center"/>
                        <w:rPr>
                          <w:noProof/>
                          <w:color w:val="1C6194" w:themeColor="accent6" w:themeShade="BF"/>
                          <w:lang w:bidi="es-ES"/>
                        </w:rPr>
                      </w:pPr>
                      <w:r>
                        <w:t xml:space="preserve">Ilustración </w:t>
                      </w:r>
                      <w:r w:rsidR="00BA0731">
                        <w:fldChar w:fldCharType="begin"/>
                      </w:r>
                      <w:r w:rsidR="00BA0731">
                        <w:instrText xml:space="preserve"> SEQ Ilustración \* ARABIC </w:instrText>
                      </w:r>
                      <w:r w:rsidR="00BA0731">
                        <w:fldChar w:fldCharType="separate"/>
                      </w:r>
                      <w:r w:rsidR="009573E2">
                        <w:rPr>
                          <w:noProof/>
                        </w:rPr>
                        <w:t>5</w:t>
                      </w:r>
                      <w:r w:rsidR="00BA0731">
                        <w:rPr>
                          <w:noProof/>
                        </w:rPr>
                        <w:fldChar w:fldCharType="end"/>
                      </w:r>
                      <w:r>
                        <w:t xml:space="preserve"> Sonar Cloud reporte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color w:val="1C6194" w:themeColor="accent6" w:themeShade="BF"/>
          <w:lang w:bidi="es-ES"/>
        </w:rPr>
        <w:drawing>
          <wp:anchor distT="0" distB="0" distL="114300" distR="114300" simplePos="0" relativeHeight="251908096" behindDoc="0" locked="0" layoutInCell="1" allowOverlap="1" wp14:anchorId="222E41C1" wp14:editId="06A55B40">
            <wp:simplePos x="0" y="0"/>
            <wp:positionH relativeFrom="page">
              <wp:align>center</wp:align>
            </wp:positionH>
            <wp:positionV relativeFrom="paragraph">
              <wp:posOffset>212532</wp:posOffset>
            </wp:positionV>
            <wp:extent cx="5830570" cy="2098675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68362" w14:textId="365DB0F6" w:rsidR="007E7420" w:rsidRDefault="007E7420" w:rsidP="00FE04D4">
      <w:pPr>
        <w:rPr>
          <w:color w:val="1C6194" w:themeColor="accent6" w:themeShade="BF"/>
          <w:lang w:bidi="es-ES"/>
        </w:rPr>
      </w:pPr>
    </w:p>
    <w:p w14:paraId="48CF7491" w14:textId="6F7524C0" w:rsidR="007E7420" w:rsidRDefault="007E7420" w:rsidP="00FE04D4">
      <w:pPr>
        <w:rPr>
          <w:color w:val="1C6194" w:themeColor="accent6" w:themeShade="BF"/>
          <w:lang w:bidi="es-ES"/>
        </w:rPr>
      </w:pPr>
    </w:p>
    <w:p w14:paraId="7AA9B50A" w14:textId="6EDB019F" w:rsidR="007E7420" w:rsidRDefault="007E7420" w:rsidP="00FE04D4">
      <w:pPr>
        <w:rPr>
          <w:color w:val="1C6194" w:themeColor="accent6" w:themeShade="BF"/>
          <w:lang w:bidi="es-ES"/>
        </w:rPr>
      </w:pPr>
    </w:p>
    <w:p w14:paraId="227F4D51" w14:textId="06D747F6" w:rsidR="007E7420" w:rsidRDefault="007E7420" w:rsidP="00FE04D4">
      <w:pPr>
        <w:rPr>
          <w:color w:val="1C6194" w:themeColor="accent6" w:themeShade="BF"/>
          <w:lang w:bidi="es-ES"/>
        </w:rPr>
      </w:pPr>
    </w:p>
    <w:p w14:paraId="27BD02FB" w14:textId="77FACBEC" w:rsidR="007E7420" w:rsidRDefault="007E7420" w:rsidP="00FE04D4">
      <w:pPr>
        <w:rPr>
          <w:color w:val="1C6194" w:themeColor="accent6" w:themeShade="BF"/>
          <w:lang w:bidi="es-ES"/>
        </w:rPr>
      </w:pPr>
    </w:p>
    <w:p w14:paraId="31F6D281" w14:textId="04BFC6CE" w:rsidR="007E7420" w:rsidRDefault="007E7420" w:rsidP="00FE04D4">
      <w:pPr>
        <w:rPr>
          <w:color w:val="1C6194" w:themeColor="accent6" w:themeShade="BF"/>
          <w:lang w:bidi="es-ES"/>
        </w:rPr>
      </w:pPr>
    </w:p>
    <w:p w14:paraId="5DFA4924" w14:textId="1A84BE07" w:rsidR="007E7420" w:rsidRDefault="007E7420" w:rsidP="00FE04D4">
      <w:pPr>
        <w:rPr>
          <w:color w:val="1C6194" w:themeColor="accent6" w:themeShade="BF"/>
          <w:lang w:bidi="es-ES"/>
        </w:rPr>
      </w:pPr>
    </w:p>
    <w:p w14:paraId="2EA37D96" w14:textId="4717EAB6" w:rsidR="007E7420" w:rsidRDefault="007E7420" w:rsidP="00FE04D4">
      <w:pPr>
        <w:rPr>
          <w:color w:val="1C6194" w:themeColor="accent6" w:themeShade="BF"/>
          <w:lang w:bidi="es-ES"/>
        </w:rPr>
      </w:pPr>
    </w:p>
    <w:p w14:paraId="782DBF4C" w14:textId="3FCC927C" w:rsidR="00FE04D4" w:rsidRDefault="00FE04D4" w:rsidP="00FE04D4">
      <w:pPr>
        <w:rPr>
          <w:color w:val="1C6194" w:themeColor="accent6" w:themeShade="BF"/>
          <w:lang w:bidi="es-ES"/>
        </w:rPr>
      </w:pPr>
    </w:p>
    <w:sectPr w:rsidR="00FE04D4" w:rsidSect="002D684D">
      <w:pgSz w:w="11906" w:h="16838" w:code="9"/>
      <w:pgMar w:top="1440" w:right="5083" w:bottom="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5D9110" w14:textId="77777777" w:rsidR="00BA0731" w:rsidRDefault="00BA0731" w:rsidP="00E71C68">
      <w:pPr>
        <w:spacing w:after="0" w:line="240" w:lineRule="auto"/>
      </w:pPr>
      <w:r>
        <w:separator/>
      </w:r>
    </w:p>
  </w:endnote>
  <w:endnote w:type="continuationSeparator" w:id="0">
    <w:p w14:paraId="5A909FB8" w14:textId="77777777" w:rsidR="00BA0731" w:rsidRDefault="00BA0731" w:rsidP="00E71C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Office Preview Font">
    <w:altName w:val="Calibri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8D41AF" w14:textId="77777777" w:rsidR="00BA0731" w:rsidRDefault="00BA0731" w:rsidP="00E71C68">
      <w:pPr>
        <w:spacing w:after="0" w:line="240" w:lineRule="auto"/>
      </w:pPr>
      <w:r>
        <w:separator/>
      </w:r>
    </w:p>
  </w:footnote>
  <w:footnote w:type="continuationSeparator" w:id="0">
    <w:p w14:paraId="658D40A1" w14:textId="77777777" w:rsidR="00BA0731" w:rsidRDefault="00BA0731" w:rsidP="00E71C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0A1953"/>
    <w:multiLevelType w:val="hybridMultilevel"/>
    <w:tmpl w:val="306AE16A"/>
    <w:lvl w:ilvl="0" w:tplc="CDF8210C">
      <w:numFmt w:val="bullet"/>
      <w:lvlText w:val=""/>
      <w:lvlJc w:val="left"/>
      <w:pPr>
        <w:ind w:left="720" w:hanging="360"/>
      </w:pPr>
      <w:rPr>
        <w:rFonts w:ascii="Symbol" w:eastAsia="SimSun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EB68DF"/>
    <w:multiLevelType w:val="hybridMultilevel"/>
    <w:tmpl w:val="9CE8FBDC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AD3FD1"/>
    <w:multiLevelType w:val="hybridMultilevel"/>
    <w:tmpl w:val="0784985A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6316DE"/>
    <w:multiLevelType w:val="hybridMultilevel"/>
    <w:tmpl w:val="EA08D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A51162"/>
    <w:multiLevelType w:val="hybridMultilevel"/>
    <w:tmpl w:val="41F271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977BAA"/>
    <w:multiLevelType w:val="hybridMultilevel"/>
    <w:tmpl w:val="6388B3C6"/>
    <w:lvl w:ilvl="0" w:tplc="BD04E810">
      <w:numFmt w:val="bullet"/>
      <w:lvlText w:val=""/>
      <w:lvlJc w:val="left"/>
      <w:pPr>
        <w:ind w:left="720" w:hanging="360"/>
      </w:pPr>
      <w:rPr>
        <w:rFonts w:ascii="Symbol" w:eastAsia="SimSun" w:hAnsi="Symbol" w:cstheme="minorBidi" w:hint="default"/>
        <w:color w:val="373545" w:themeColor="text2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942B2B"/>
    <w:multiLevelType w:val="hybridMultilevel"/>
    <w:tmpl w:val="4E021FC8"/>
    <w:lvl w:ilvl="0" w:tplc="BC849BE0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2"/>
  </w:num>
  <w:num w:numId="5">
    <w:abstractNumId w:val="5"/>
  </w:num>
  <w:num w:numId="6">
    <w:abstractNumId w:val="6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59B"/>
    <w:rsid w:val="00006FB5"/>
    <w:rsid w:val="00011FF1"/>
    <w:rsid w:val="0002200E"/>
    <w:rsid w:val="0003441C"/>
    <w:rsid w:val="0006261B"/>
    <w:rsid w:val="000811F4"/>
    <w:rsid w:val="00082E2C"/>
    <w:rsid w:val="000B12EB"/>
    <w:rsid w:val="000B4B04"/>
    <w:rsid w:val="000B56BF"/>
    <w:rsid w:val="000C1B91"/>
    <w:rsid w:val="000C36E2"/>
    <w:rsid w:val="000D0FB4"/>
    <w:rsid w:val="000D14F9"/>
    <w:rsid w:val="000E082B"/>
    <w:rsid w:val="000E087B"/>
    <w:rsid w:val="000E2E3E"/>
    <w:rsid w:val="000F1EE6"/>
    <w:rsid w:val="000F3AB3"/>
    <w:rsid w:val="000F6E14"/>
    <w:rsid w:val="000F7717"/>
    <w:rsid w:val="00106D84"/>
    <w:rsid w:val="00114AA9"/>
    <w:rsid w:val="00123E3F"/>
    <w:rsid w:val="00127C5F"/>
    <w:rsid w:val="001419D9"/>
    <w:rsid w:val="00141AC3"/>
    <w:rsid w:val="001437CD"/>
    <w:rsid w:val="00166BC2"/>
    <w:rsid w:val="001943EC"/>
    <w:rsid w:val="00197C19"/>
    <w:rsid w:val="001A1FD8"/>
    <w:rsid w:val="001A4CE9"/>
    <w:rsid w:val="001B2BDB"/>
    <w:rsid w:val="001B6867"/>
    <w:rsid w:val="001C3CC5"/>
    <w:rsid w:val="001D7239"/>
    <w:rsid w:val="001D7464"/>
    <w:rsid w:val="001D79DD"/>
    <w:rsid w:val="001E3896"/>
    <w:rsid w:val="001F45AD"/>
    <w:rsid w:val="002028F6"/>
    <w:rsid w:val="0020703B"/>
    <w:rsid w:val="00216CA2"/>
    <w:rsid w:val="00220B18"/>
    <w:rsid w:val="00226B91"/>
    <w:rsid w:val="00237489"/>
    <w:rsid w:val="002430BA"/>
    <w:rsid w:val="00247F14"/>
    <w:rsid w:val="00256E56"/>
    <w:rsid w:val="00276B61"/>
    <w:rsid w:val="00281013"/>
    <w:rsid w:val="0029766D"/>
    <w:rsid w:val="002A071C"/>
    <w:rsid w:val="002B0C55"/>
    <w:rsid w:val="002D41EE"/>
    <w:rsid w:val="002D684D"/>
    <w:rsid w:val="002E076A"/>
    <w:rsid w:val="002F3239"/>
    <w:rsid w:val="002F65C8"/>
    <w:rsid w:val="0030342E"/>
    <w:rsid w:val="00305D19"/>
    <w:rsid w:val="00305E11"/>
    <w:rsid w:val="00311394"/>
    <w:rsid w:val="0031277C"/>
    <w:rsid w:val="00313274"/>
    <w:rsid w:val="00327501"/>
    <w:rsid w:val="003277BA"/>
    <w:rsid w:val="00327A26"/>
    <w:rsid w:val="00335C40"/>
    <w:rsid w:val="00336913"/>
    <w:rsid w:val="00340B80"/>
    <w:rsid w:val="00344A2D"/>
    <w:rsid w:val="00351184"/>
    <w:rsid w:val="00351925"/>
    <w:rsid w:val="0037133C"/>
    <w:rsid w:val="00381773"/>
    <w:rsid w:val="00383585"/>
    <w:rsid w:val="003842A3"/>
    <w:rsid w:val="003B03C5"/>
    <w:rsid w:val="003D0B12"/>
    <w:rsid w:val="003D0F5F"/>
    <w:rsid w:val="003E1F23"/>
    <w:rsid w:val="003E78CA"/>
    <w:rsid w:val="003F086C"/>
    <w:rsid w:val="00415427"/>
    <w:rsid w:val="004232A7"/>
    <w:rsid w:val="004242BA"/>
    <w:rsid w:val="00433BDB"/>
    <w:rsid w:val="00440663"/>
    <w:rsid w:val="0044254D"/>
    <w:rsid w:val="0045204A"/>
    <w:rsid w:val="00477E7E"/>
    <w:rsid w:val="004B6520"/>
    <w:rsid w:val="004B6747"/>
    <w:rsid w:val="004D012D"/>
    <w:rsid w:val="004D4571"/>
    <w:rsid w:val="004D5084"/>
    <w:rsid w:val="004D77DE"/>
    <w:rsid w:val="004F3A2A"/>
    <w:rsid w:val="00503867"/>
    <w:rsid w:val="00505D5C"/>
    <w:rsid w:val="00513BE6"/>
    <w:rsid w:val="00516D9A"/>
    <w:rsid w:val="00517DEF"/>
    <w:rsid w:val="00531213"/>
    <w:rsid w:val="00553AF2"/>
    <w:rsid w:val="00561F2A"/>
    <w:rsid w:val="005710D1"/>
    <w:rsid w:val="00585C94"/>
    <w:rsid w:val="005907CF"/>
    <w:rsid w:val="00595173"/>
    <w:rsid w:val="00596F7A"/>
    <w:rsid w:val="005A39E3"/>
    <w:rsid w:val="005A3D89"/>
    <w:rsid w:val="005A4B58"/>
    <w:rsid w:val="005B359B"/>
    <w:rsid w:val="005B5088"/>
    <w:rsid w:val="005B561C"/>
    <w:rsid w:val="005C0237"/>
    <w:rsid w:val="005D7B71"/>
    <w:rsid w:val="005E616C"/>
    <w:rsid w:val="005F03FB"/>
    <w:rsid w:val="005F4499"/>
    <w:rsid w:val="00603C6F"/>
    <w:rsid w:val="00607A9E"/>
    <w:rsid w:val="00623218"/>
    <w:rsid w:val="006477A4"/>
    <w:rsid w:val="00654860"/>
    <w:rsid w:val="00655E3C"/>
    <w:rsid w:val="0065720E"/>
    <w:rsid w:val="00661713"/>
    <w:rsid w:val="00666759"/>
    <w:rsid w:val="0067304F"/>
    <w:rsid w:val="00681231"/>
    <w:rsid w:val="0068201C"/>
    <w:rsid w:val="006942E3"/>
    <w:rsid w:val="006A5FEE"/>
    <w:rsid w:val="006C5603"/>
    <w:rsid w:val="006C7237"/>
    <w:rsid w:val="006F0ECB"/>
    <w:rsid w:val="006F549D"/>
    <w:rsid w:val="00701178"/>
    <w:rsid w:val="00703074"/>
    <w:rsid w:val="007075FB"/>
    <w:rsid w:val="00714974"/>
    <w:rsid w:val="0071641C"/>
    <w:rsid w:val="00720560"/>
    <w:rsid w:val="00723A13"/>
    <w:rsid w:val="00725A6E"/>
    <w:rsid w:val="00727CDF"/>
    <w:rsid w:val="0073432E"/>
    <w:rsid w:val="00734AA9"/>
    <w:rsid w:val="00750509"/>
    <w:rsid w:val="00754FFE"/>
    <w:rsid w:val="0076193A"/>
    <w:rsid w:val="007638B8"/>
    <w:rsid w:val="007730CE"/>
    <w:rsid w:val="00773A5C"/>
    <w:rsid w:val="00782A34"/>
    <w:rsid w:val="007A4F6C"/>
    <w:rsid w:val="007C4004"/>
    <w:rsid w:val="007D2103"/>
    <w:rsid w:val="007D430A"/>
    <w:rsid w:val="007D735D"/>
    <w:rsid w:val="007D78D5"/>
    <w:rsid w:val="007E0CC0"/>
    <w:rsid w:val="007E191F"/>
    <w:rsid w:val="007E7420"/>
    <w:rsid w:val="007F270D"/>
    <w:rsid w:val="00802E4B"/>
    <w:rsid w:val="00806727"/>
    <w:rsid w:val="008121A2"/>
    <w:rsid w:val="0083433E"/>
    <w:rsid w:val="008472CF"/>
    <w:rsid w:val="00857541"/>
    <w:rsid w:val="00861DE7"/>
    <w:rsid w:val="0087250B"/>
    <w:rsid w:val="00890994"/>
    <w:rsid w:val="008945CC"/>
    <w:rsid w:val="00894754"/>
    <w:rsid w:val="008A5A4F"/>
    <w:rsid w:val="008C300E"/>
    <w:rsid w:val="008D7CA9"/>
    <w:rsid w:val="008E73C6"/>
    <w:rsid w:val="008F179F"/>
    <w:rsid w:val="008F1825"/>
    <w:rsid w:val="008F1F04"/>
    <w:rsid w:val="008F636F"/>
    <w:rsid w:val="0090618A"/>
    <w:rsid w:val="009225E5"/>
    <w:rsid w:val="0093309D"/>
    <w:rsid w:val="0093445E"/>
    <w:rsid w:val="00940997"/>
    <w:rsid w:val="0095336F"/>
    <w:rsid w:val="009573E2"/>
    <w:rsid w:val="00991736"/>
    <w:rsid w:val="009920C5"/>
    <w:rsid w:val="00993850"/>
    <w:rsid w:val="009A5B09"/>
    <w:rsid w:val="009B1C14"/>
    <w:rsid w:val="009C601D"/>
    <w:rsid w:val="009F6BB1"/>
    <w:rsid w:val="00A02E9A"/>
    <w:rsid w:val="00A031B1"/>
    <w:rsid w:val="00A0722F"/>
    <w:rsid w:val="00A16CD4"/>
    <w:rsid w:val="00A764AC"/>
    <w:rsid w:val="00A76530"/>
    <w:rsid w:val="00A83921"/>
    <w:rsid w:val="00A83959"/>
    <w:rsid w:val="00A877AD"/>
    <w:rsid w:val="00A90C75"/>
    <w:rsid w:val="00A91F94"/>
    <w:rsid w:val="00A96584"/>
    <w:rsid w:val="00AB0720"/>
    <w:rsid w:val="00AB21AC"/>
    <w:rsid w:val="00AB3E20"/>
    <w:rsid w:val="00AC0CDB"/>
    <w:rsid w:val="00AC4155"/>
    <w:rsid w:val="00AD32B0"/>
    <w:rsid w:val="00AF4A9F"/>
    <w:rsid w:val="00AF5119"/>
    <w:rsid w:val="00B12D2D"/>
    <w:rsid w:val="00B3401F"/>
    <w:rsid w:val="00B34603"/>
    <w:rsid w:val="00B453A6"/>
    <w:rsid w:val="00B45600"/>
    <w:rsid w:val="00B65E45"/>
    <w:rsid w:val="00B82549"/>
    <w:rsid w:val="00B82845"/>
    <w:rsid w:val="00B84B85"/>
    <w:rsid w:val="00B86AF3"/>
    <w:rsid w:val="00B97DE0"/>
    <w:rsid w:val="00BA0731"/>
    <w:rsid w:val="00BD0E87"/>
    <w:rsid w:val="00BD73DD"/>
    <w:rsid w:val="00BE022E"/>
    <w:rsid w:val="00BE2FAA"/>
    <w:rsid w:val="00BE4CCD"/>
    <w:rsid w:val="00BF5322"/>
    <w:rsid w:val="00C02FA7"/>
    <w:rsid w:val="00C0585E"/>
    <w:rsid w:val="00C2509D"/>
    <w:rsid w:val="00C314A8"/>
    <w:rsid w:val="00C36CBE"/>
    <w:rsid w:val="00C37765"/>
    <w:rsid w:val="00C47E5D"/>
    <w:rsid w:val="00C537B5"/>
    <w:rsid w:val="00C56592"/>
    <w:rsid w:val="00C63E7D"/>
    <w:rsid w:val="00C76123"/>
    <w:rsid w:val="00C85A37"/>
    <w:rsid w:val="00C91FDE"/>
    <w:rsid w:val="00C95BE5"/>
    <w:rsid w:val="00CA02A0"/>
    <w:rsid w:val="00CA368C"/>
    <w:rsid w:val="00CB34A9"/>
    <w:rsid w:val="00CB7C48"/>
    <w:rsid w:val="00CE3F97"/>
    <w:rsid w:val="00D228C1"/>
    <w:rsid w:val="00D234F5"/>
    <w:rsid w:val="00D2651B"/>
    <w:rsid w:val="00D36652"/>
    <w:rsid w:val="00D53EDE"/>
    <w:rsid w:val="00D61901"/>
    <w:rsid w:val="00D62452"/>
    <w:rsid w:val="00D70CD7"/>
    <w:rsid w:val="00DC5A24"/>
    <w:rsid w:val="00DF1303"/>
    <w:rsid w:val="00DF4DA9"/>
    <w:rsid w:val="00E0041A"/>
    <w:rsid w:val="00E126C5"/>
    <w:rsid w:val="00E126DB"/>
    <w:rsid w:val="00E2507A"/>
    <w:rsid w:val="00E400EE"/>
    <w:rsid w:val="00E535A3"/>
    <w:rsid w:val="00E547F3"/>
    <w:rsid w:val="00E5582E"/>
    <w:rsid w:val="00E61048"/>
    <w:rsid w:val="00E6595B"/>
    <w:rsid w:val="00E71C68"/>
    <w:rsid w:val="00E75F75"/>
    <w:rsid w:val="00E8024A"/>
    <w:rsid w:val="00E826C8"/>
    <w:rsid w:val="00E8693C"/>
    <w:rsid w:val="00EA31B7"/>
    <w:rsid w:val="00EB24BE"/>
    <w:rsid w:val="00EC492B"/>
    <w:rsid w:val="00ED109D"/>
    <w:rsid w:val="00ED4F64"/>
    <w:rsid w:val="00ED7502"/>
    <w:rsid w:val="00F03761"/>
    <w:rsid w:val="00F252A7"/>
    <w:rsid w:val="00F450FD"/>
    <w:rsid w:val="00F47899"/>
    <w:rsid w:val="00F540FA"/>
    <w:rsid w:val="00F7167D"/>
    <w:rsid w:val="00F77647"/>
    <w:rsid w:val="00F81C5E"/>
    <w:rsid w:val="00F934B6"/>
    <w:rsid w:val="00F95754"/>
    <w:rsid w:val="00FB0797"/>
    <w:rsid w:val="00FB544B"/>
    <w:rsid w:val="00FC7B17"/>
    <w:rsid w:val="00FD7E5E"/>
    <w:rsid w:val="00FE04D4"/>
    <w:rsid w:val="00FE227B"/>
    <w:rsid w:val="00FF3CD0"/>
    <w:rsid w:val="00FF527C"/>
    <w:rsid w:val="695DB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1"/>
    </o:shapelayout>
  </w:shapeDefaults>
  <w:decimalSymbol w:val=","/>
  <w:listSeparator w:val=";"/>
  <w14:docId w14:val="6E2F138B"/>
  <w15:docId w15:val="{0CE3DDB1-1AA0-47AB-B74B-B7D9F2934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1773"/>
    <w:rPr>
      <w:color w:val="276E8B" w:themeColor="accent1" w:themeShade="BF"/>
    </w:rPr>
  </w:style>
  <w:style w:type="paragraph" w:styleId="Ttulo1">
    <w:name w:val="heading 1"/>
    <w:basedOn w:val="Normal"/>
    <w:next w:val="Normal"/>
    <w:link w:val="Ttulo1Car"/>
    <w:uiPriority w:val="9"/>
    <w:qFormat/>
    <w:rsid w:val="00F7167D"/>
    <w:pPr>
      <w:jc w:val="center"/>
      <w:outlineLvl w:val="0"/>
    </w:pPr>
    <w:rPr>
      <w:rFonts w:asciiTheme="majorHAnsi" w:hAnsiTheme="majorHAnsi"/>
      <w:caps/>
      <w:color w:val="FFFFFF" w:themeColor="background1"/>
      <w:sz w:val="56"/>
      <w:szCs w:val="56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AF5119"/>
    <w:pPr>
      <w:outlineLvl w:val="1"/>
    </w:pPr>
    <w:rPr>
      <w:color w:val="58B6C0" w:themeColor="accent2"/>
      <w:sz w:val="4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F5119"/>
    <w:pPr>
      <w:spacing w:before="1000" w:after="0"/>
      <w:jc w:val="center"/>
      <w:outlineLvl w:val="2"/>
    </w:pPr>
    <w:rPr>
      <w:rFonts w:asciiTheme="majorHAnsi" w:hAnsiTheme="majorHAnsi"/>
      <w:caps/>
      <w:color w:val="FFFFFF" w:themeColor="background1"/>
      <w:sz w:val="44"/>
      <w:szCs w:val="3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81773"/>
    <w:pPr>
      <w:jc w:val="right"/>
      <w:outlineLvl w:val="3"/>
    </w:pPr>
    <w:rPr>
      <w:rFonts w:asciiTheme="majorHAnsi" w:hAnsiTheme="majorHAnsi"/>
      <w:color w:val="3494BA" w:themeColor="accent1"/>
      <w:sz w:val="24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E400E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373545" w:themeColor="text2"/>
      <w:sz w:val="36"/>
    </w:rPr>
  </w:style>
  <w:style w:type="paragraph" w:styleId="Ttulo6">
    <w:name w:val="heading 6"/>
    <w:basedOn w:val="Normal"/>
    <w:next w:val="Normal"/>
    <w:link w:val="Ttulo6Car"/>
    <w:unhideWhenUsed/>
    <w:qFormat/>
    <w:rsid w:val="004D4571"/>
    <w:pPr>
      <w:keepNext/>
      <w:spacing w:after="0" w:line="240" w:lineRule="auto"/>
      <w:outlineLvl w:val="5"/>
    </w:pPr>
    <w:rPr>
      <w:rFonts w:ascii="Times New Roman" w:eastAsia="Times New Roman" w:hAnsi="Times New Roman" w:cs="Times New Roman"/>
      <w:color w:val="292733" w:themeColor="text2" w:themeShade="BF"/>
      <w:sz w:val="6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934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34B6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513BE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Introduccin">
    <w:name w:val="Introducción"/>
    <w:basedOn w:val="Normal"/>
    <w:qFormat/>
    <w:rsid w:val="00381773"/>
    <w:pPr>
      <w:ind w:left="1440"/>
    </w:pPr>
    <w:rPr>
      <w:sz w:val="28"/>
    </w:rPr>
  </w:style>
  <w:style w:type="character" w:styleId="Textodelmarcadordeposicin">
    <w:name w:val="Placeholder Text"/>
    <w:basedOn w:val="Fuentedeprrafopredeter"/>
    <w:uiPriority w:val="99"/>
    <w:semiHidden/>
    <w:rsid w:val="00166BC2"/>
    <w:rPr>
      <w:color w:val="808080"/>
    </w:rPr>
  </w:style>
  <w:style w:type="character" w:customStyle="1" w:styleId="Ttulo2Car">
    <w:name w:val="Título 2 Car"/>
    <w:basedOn w:val="Fuentedeprrafopredeter"/>
    <w:link w:val="Ttulo2"/>
    <w:uiPriority w:val="9"/>
    <w:rsid w:val="00AF5119"/>
    <w:rPr>
      <w:rFonts w:asciiTheme="majorHAnsi" w:hAnsiTheme="majorHAnsi"/>
      <w:caps/>
      <w:color w:val="58B6C0" w:themeColor="accent2"/>
      <w:sz w:val="44"/>
      <w:szCs w:val="56"/>
    </w:rPr>
  </w:style>
  <w:style w:type="character" w:customStyle="1" w:styleId="Ttulo3Car">
    <w:name w:val="Título 3 Car"/>
    <w:basedOn w:val="Fuentedeprrafopredeter"/>
    <w:link w:val="Ttulo3"/>
    <w:uiPriority w:val="9"/>
    <w:rsid w:val="00AF5119"/>
    <w:rPr>
      <w:rFonts w:asciiTheme="majorHAnsi" w:hAnsiTheme="majorHAnsi"/>
      <w:caps/>
      <w:color w:val="FFFFFF" w:themeColor="background1"/>
      <w:sz w:val="44"/>
      <w:szCs w:val="36"/>
    </w:rPr>
  </w:style>
  <w:style w:type="character" w:customStyle="1" w:styleId="Ttulo4Car">
    <w:name w:val="Título 4 Car"/>
    <w:basedOn w:val="Fuentedeprrafopredeter"/>
    <w:link w:val="Ttulo4"/>
    <w:uiPriority w:val="9"/>
    <w:rsid w:val="00381773"/>
    <w:rPr>
      <w:rFonts w:asciiTheme="majorHAnsi" w:hAnsiTheme="majorHAnsi"/>
      <w:color w:val="3494BA" w:themeColor="accent1"/>
      <w:sz w:val="24"/>
    </w:rPr>
  </w:style>
  <w:style w:type="character" w:customStyle="1" w:styleId="Ttulo6Car">
    <w:name w:val="Título 6 Car"/>
    <w:basedOn w:val="Fuentedeprrafopredeter"/>
    <w:link w:val="Ttulo6"/>
    <w:rsid w:val="004D4571"/>
    <w:rPr>
      <w:rFonts w:ascii="Times New Roman" w:eastAsia="Times New Roman" w:hAnsi="Times New Roman" w:cs="Times New Roman"/>
      <w:color w:val="292733" w:themeColor="text2" w:themeShade="BF"/>
      <w:sz w:val="60"/>
    </w:rPr>
  </w:style>
  <w:style w:type="paragraph" w:customStyle="1" w:styleId="Nombredepestaa">
    <w:name w:val="Nombre de pestaña"/>
    <w:basedOn w:val="Normal"/>
    <w:rsid w:val="00381773"/>
    <w:pPr>
      <w:jc w:val="center"/>
    </w:pPr>
    <w:rPr>
      <w:color w:val="3494BA" w:themeColor="accent1"/>
      <w:sz w:val="32"/>
    </w:rPr>
  </w:style>
  <w:style w:type="paragraph" w:styleId="Prrafodelista">
    <w:name w:val="List Paragraph"/>
    <w:basedOn w:val="Normal"/>
    <w:uiPriority w:val="34"/>
    <w:qFormat/>
    <w:rsid w:val="000D0FB4"/>
    <w:pPr>
      <w:numPr>
        <w:numId w:val="1"/>
      </w:numPr>
      <w:spacing w:after="400" w:line="240" w:lineRule="auto"/>
      <w:jc w:val="center"/>
    </w:pPr>
    <w:rPr>
      <w:color w:val="3494BA" w:themeColor="accent1"/>
      <w:sz w:val="32"/>
      <w:lang w:bidi="hi-IN"/>
    </w:rPr>
  </w:style>
  <w:style w:type="paragraph" w:customStyle="1" w:styleId="Lomode2">
    <w:name w:val="Lomo de 2"/>
    <w:aliases w:val="54 cm."/>
    <w:basedOn w:val="Normal"/>
    <w:qFormat/>
    <w:rsid w:val="00AF5119"/>
    <w:pPr>
      <w:spacing w:after="0" w:line="240" w:lineRule="auto"/>
      <w:jc w:val="center"/>
    </w:pPr>
    <w:rPr>
      <w:b/>
      <w:color w:val="373545" w:themeColor="text2"/>
      <w:sz w:val="44"/>
      <w:szCs w:val="44"/>
      <w:lang w:bidi="hi-IN"/>
    </w:rPr>
  </w:style>
  <w:style w:type="paragraph" w:customStyle="1" w:styleId="Lomode3">
    <w:name w:val="Lomo de 3"/>
    <w:aliases w:val="81 cm."/>
    <w:basedOn w:val="Normal"/>
    <w:qFormat/>
    <w:rsid w:val="00AF5119"/>
    <w:pPr>
      <w:spacing w:after="0" w:line="240" w:lineRule="auto"/>
      <w:jc w:val="center"/>
    </w:pPr>
    <w:rPr>
      <w:b/>
      <w:color w:val="373545" w:themeColor="text2"/>
      <w:sz w:val="48"/>
      <w:szCs w:val="48"/>
      <w:lang w:bidi="hi-IN"/>
    </w:rPr>
  </w:style>
  <w:style w:type="paragraph" w:customStyle="1" w:styleId="Lomode5">
    <w:name w:val="Lomo de 5"/>
    <w:aliases w:val="08 cm."/>
    <w:basedOn w:val="Normal"/>
    <w:qFormat/>
    <w:rsid w:val="00AF5119"/>
    <w:pPr>
      <w:spacing w:after="0" w:line="240" w:lineRule="auto"/>
      <w:jc w:val="center"/>
    </w:pPr>
    <w:rPr>
      <w:b/>
      <w:color w:val="373545" w:themeColor="text2"/>
      <w:sz w:val="56"/>
      <w:szCs w:val="56"/>
      <w:lang w:bidi="hi-IN"/>
    </w:rPr>
  </w:style>
  <w:style w:type="paragraph" w:customStyle="1" w:styleId="Lomode7">
    <w:name w:val="Lomo de 7"/>
    <w:aliases w:val="62 cm."/>
    <w:basedOn w:val="Normal"/>
    <w:qFormat/>
    <w:rsid w:val="00AF5119"/>
    <w:pPr>
      <w:spacing w:after="0" w:line="240" w:lineRule="auto"/>
      <w:jc w:val="center"/>
    </w:pPr>
    <w:rPr>
      <w:b/>
      <w:color w:val="373545" w:themeColor="text2"/>
      <w:sz w:val="64"/>
      <w:szCs w:val="64"/>
      <w:lang w:bidi="hi-IN"/>
    </w:rPr>
  </w:style>
  <w:style w:type="paragraph" w:styleId="Encabezado">
    <w:name w:val="header"/>
    <w:basedOn w:val="Normal"/>
    <w:link w:val="EncabezadoCar"/>
    <w:uiPriority w:val="99"/>
    <w:unhideWhenUsed/>
    <w:rsid w:val="00E71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1C68"/>
  </w:style>
  <w:style w:type="paragraph" w:styleId="Piedepgina">
    <w:name w:val="footer"/>
    <w:basedOn w:val="Normal"/>
    <w:link w:val="PiedepginaCar"/>
    <w:uiPriority w:val="99"/>
    <w:unhideWhenUsed/>
    <w:rsid w:val="00E71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1C68"/>
  </w:style>
  <w:style w:type="character" w:customStyle="1" w:styleId="Ttulo1Car">
    <w:name w:val="Título 1 Car"/>
    <w:basedOn w:val="Fuentedeprrafopredeter"/>
    <w:link w:val="Ttulo1"/>
    <w:uiPriority w:val="9"/>
    <w:rsid w:val="00F7167D"/>
    <w:rPr>
      <w:rFonts w:asciiTheme="majorHAnsi" w:hAnsiTheme="majorHAnsi"/>
      <w:caps/>
      <w:color w:val="FFFFFF" w:themeColor="background1"/>
      <w:sz w:val="56"/>
      <w:szCs w:val="56"/>
    </w:rPr>
  </w:style>
  <w:style w:type="paragraph" w:customStyle="1" w:styleId="Nombredelaclase">
    <w:name w:val="Nombre de la clase"/>
    <w:basedOn w:val="Ttulo6"/>
    <w:qFormat/>
    <w:rsid w:val="00381773"/>
    <w:pPr>
      <w:jc w:val="center"/>
    </w:pPr>
    <w:rPr>
      <w:rFonts w:asciiTheme="majorHAnsi" w:hAnsiTheme="majorHAnsi"/>
      <w:caps/>
      <w:color w:val="3494BA" w:themeColor="accent1"/>
      <w:sz w:val="44"/>
    </w:rPr>
  </w:style>
  <w:style w:type="paragraph" w:styleId="Ttulo">
    <w:name w:val="Title"/>
    <w:basedOn w:val="Ttulo3"/>
    <w:next w:val="Normal"/>
    <w:link w:val="TtuloCar"/>
    <w:uiPriority w:val="10"/>
    <w:qFormat/>
    <w:rsid w:val="00381773"/>
  </w:style>
  <w:style w:type="character" w:customStyle="1" w:styleId="TtuloCar">
    <w:name w:val="Título Car"/>
    <w:basedOn w:val="Fuentedeprrafopredeter"/>
    <w:link w:val="Ttulo"/>
    <w:uiPriority w:val="10"/>
    <w:rsid w:val="00381773"/>
    <w:rPr>
      <w:rFonts w:asciiTheme="majorHAnsi" w:hAnsiTheme="majorHAnsi"/>
      <w:caps/>
      <w:color w:val="3494BA" w:themeColor="accent1"/>
      <w:sz w:val="36"/>
      <w:szCs w:val="36"/>
    </w:rPr>
  </w:style>
  <w:style w:type="paragraph" w:customStyle="1" w:styleId="Subttulo2">
    <w:name w:val="Subtítulo 2"/>
    <w:link w:val="Carcterdesubttulo2"/>
    <w:qFormat/>
    <w:rsid w:val="000D0FB4"/>
    <w:pPr>
      <w:spacing w:line="240" w:lineRule="auto"/>
      <w:jc w:val="center"/>
    </w:pPr>
    <w:rPr>
      <w:rFonts w:ascii="Microsoft Office Preview Font" w:hAnsi="Microsoft Office Preview Font"/>
      <w:color w:val="4A7090" w:themeColor="background2" w:themeShade="80"/>
      <w:sz w:val="32"/>
      <w:szCs w:val="32"/>
    </w:rPr>
  </w:style>
  <w:style w:type="paragraph" w:styleId="Sinespaciado">
    <w:name w:val="No Spacing"/>
    <w:uiPriority w:val="1"/>
    <w:qFormat/>
    <w:rsid w:val="00276B61"/>
    <w:pPr>
      <w:spacing w:after="0" w:line="240" w:lineRule="auto"/>
      <w:jc w:val="right"/>
    </w:pPr>
    <w:rPr>
      <w:b/>
      <w:color w:val="FFFFFF" w:themeColor="background1"/>
      <w:sz w:val="36"/>
    </w:rPr>
  </w:style>
  <w:style w:type="character" w:customStyle="1" w:styleId="Carcterdesubttulo2">
    <w:name w:val="Carácter de subtítulo 2"/>
    <w:basedOn w:val="Ttulo4Car"/>
    <w:link w:val="Subttulo2"/>
    <w:rsid w:val="000D0FB4"/>
    <w:rPr>
      <w:rFonts w:ascii="Microsoft Office Preview Font" w:hAnsi="Microsoft Office Preview Font"/>
      <w:color w:val="4A7090" w:themeColor="background2" w:themeShade="80"/>
      <w:sz w:val="32"/>
      <w:szCs w:val="32"/>
    </w:rPr>
  </w:style>
  <w:style w:type="paragraph" w:customStyle="1" w:styleId="Nombre">
    <w:name w:val="Nombre"/>
    <w:basedOn w:val="Normal"/>
    <w:qFormat/>
    <w:rsid w:val="00AB3E20"/>
    <w:pPr>
      <w:spacing w:line="240" w:lineRule="auto"/>
      <w:jc w:val="center"/>
    </w:pPr>
    <w:rPr>
      <w:rFonts w:asciiTheme="majorHAnsi" w:hAnsiTheme="majorHAnsi"/>
      <w:caps/>
      <w:color w:val="373545" w:themeColor="text2"/>
      <w:sz w:val="40"/>
      <w:szCs w:val="40"/>
    </w:rPr>
  </w:style>
  <w:style w:type="paragraph" w:styleId="Fecha">
    <w:name w:val="Date"/>
    <w:basedOn w:val="Normal"/>
    <w:next w:val="Normal"/>
    <w:link w:val="FechaCar"/>
    <w:uiPriority w:val="99"/>
    <w:unhideWhenUsed/>
    <w:rsid w:val="00082E2C"/>
    <w:pPr>
      <w:jc w:val="center"/>
    </w:pPr>
    <w:rPr>
      <w:rFonts w:asciiTheme="majorHAnsi" w:hAnsiTheme="majorHAnsi"/>
      <w:color w:val="FFFFFF" w:themeColor="background1"/>
      <w:sz w:val="32"/>
      <w:szCs w:val="32"/>
    </w:rPr>
  </w:style>
  <w:style w:type="character" w:customStyle="1" w:styleId="FechaCar">
    <w:name w:val="Fecha Car"/>
    <w:basedOn w:val="Fuentedeprrafopredeter"/>
    <w:link w:val="Fecha"/>
    <w:uiPriority w:val="99"/>
    <w:rsid w:val="00082E2C"/>
    <w:rPr>
      <w:rFonts w:asciiTheme="majorHAnsi" w:hAnsiTheme="majorHAnsi"/>
      <w:color w:val="FFFFFF" w:themeColor="background1"/>
      <w:sz w:val="32"/>
      <w:szCs w:val="32"/>
    </w:rPr>
  </w:style>
  <w:style w:type="character" w:customStyle="1" w:styleId="Ttulo5Car">
    <w:name w:val="Título 5 Car"/>
    <w:basedOn w:val="Fuentedeprrafopredeter"/>
    <w:link w:val="Ttulo5"/>
    <w:uiPriority w:val="9"/>
    <w:rsid w:val="00E400EE"/>
    <w:rPr>
      <w:rFonts w:asciiTheme="majorHAnsi" w:eastAsiaTheme="majorEastAsia" w:hAnsiTheme="majorHAnsi" w:cstheme="majorBidi"/>
      <w:b/>
      <w:color w:val="373545" w:themeColor="text2"/>
      <w:sz w:val="36"/>
    </w:rPr>
  </w:style>
  <w:style w:type="paragraph" w:styleId="Descripcin">
    <w:name w:val="caption"/>
    <w:basedOn w:val="Normal"/>
    <w:next w:val="Normal"/>
    <w:uiPriority w:val="35"/>
    <w:unhideWhenUsed/>
    <w:qFormat/>
    <w:rsid w:val="00AF4A9F"/>
    <w:pPr>
      <w:spacing w:line="240" w:lineRule="auto"/>
    </w:pPr>
    <w:rPr>
      <w:i/>
      <w:iCs/>
      <w:color w:val="373545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sv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ownloads\tf10274253_win32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Foundry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4">
      <a:majorFont>
        <a:latin typeface="Franklin Gothic Book"/>
        <a:ea typeface=""/>
        <a:cs typeface=""/>
      </a:majorFont>
      <a:minorFont>
        <a:latin typeface="Calibri"/>
        <a:ea typeface=""/>
        <a:cs typeface=""/>
      </a:minorFont>
    </a:fontScheme>
    <a:fmtScheme name="Foundry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80000"/>
              </a:schemeClr>
            </a:gs>
            <a:gs pos="62000">
              <a:schemeClr val="phClr">
                <a:tint val="30000"/>
                <a:satMod val="180000"/>
              </a:schemeClr>
            </a:gs>
            <a:gs pos="100000">
              <a:schemeClr val="phClr">
                <a:tint val="22000"/>
                <a:satMod val="18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58000"/>
                <a:satMod val="150000"/>
              </a:schemeClr>
            </a:gs>
            <a:gs pos="72000">
              <a:schemeClr val="phClr">
                <a:tint val="90000"/>
                <a:satMod val="135000"/>
              </a:schemeClr>
            </a:gs>
            <a:gs pos="100000">
              <a:schemeClr val="phClr">
                <a:tint val="80000"/>
                <a:satMod val="15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80000"/>
            </a:schemeClr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  <a:scene3d>
            <a:camera prst="orthographicFront" fov="0">
              <a:rot lat="0" lon="0" rev="0"/>
            </a:camera>
            <a:lightRig rig="soft" dir="tl">
              <a:rot lat="0" lon="0" rev="20000000"/>
            </a:lightRig>
          </a:scene3d>
          <a:sp3d prstMaterial="matte">
            <a:bevelT w="63500" h="6350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75000"/>
                <a:satMod val="400000"/>
              </a:schemeClr>
            </a:gs>
            <a:gs pos="20000">
              <a:schemeClr val="phClr">
                <a:tint val="80000"/>
                <a:satMod val="355000"/>
              </a:schemeClr>
            </a:gs>
            <a:gs pos="100000">
              <a:schemeClr val="phClr">
                <a:tint val="95000"/>
                <a:shade val="55000"/>
                <a:satMod val="355000"/>
              </a:schemeClr>
            </a:gs>
          </a:gsLst>
          <a:path path="circle">
            <a:fillToRect l="67500" t="35000" r="32500" b="65000"/>
          </a:path>
        </a:gradFill>
        <a:blipFill>
          <a:blip xmlns:r="http://schemas.openxmlformats.org/officeDocument/2006/relationships" r:embed="rId1">
            <a:duotone>
              <a:schemeClr val="phClr">
                <a:shade val="30000"/>
                <a:satMod val="120000"/>
              </a:schemeClr>
              <a:schemeClr val="phClr">
                <a:tint val="70000"/>
                <a:satMod val="250000"/>
              </a:schemeClr>
            </a:duotone>
          </a:blip>
          <a:tile tx="0" ty="0" sx="50000" sy="50000" flip="none" algn="t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C3E60D8C8AD94BAD34364C1321ED9E" ma:contentTypeVersion="2" ma:contentTypeDescription="Create a new document." ma:contentTypeScope="" ma:versionID="e1221c9ac7cc1398828d652afffa54d1">
  <xsd:schema xmlns:xsd="http://www.w3.org/2001/XMLSchema" xmlns:xs="http://www.w3.org/2001/XMLSchema" xmlns:p="http://schemas.microsoft.com/office/2006/metadata/properties" xmlns:ns2="23670e36-d9a4-49c5-8cd7-35b3d150984f" targetNamespace="http://schemas.microsoft.com/office/2006/metadata/properties" ma:root="true" ma:fieldsID="b4eabbb968274cfa711327905f3686cf" ns2:_="">
    <xsd:import namespace="23670e36-d9a4-49c5-8cd7-35b3d15098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70e36-d9a4-49c5-8cd7-35b3d15098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25DF3B8-77E2-42D0-B8AD-7348E1C7AA5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E4D7F6-F31E-482A-8B18-5638DF2FC0C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670e36-d9a4-49c5-8cd7-35b3d15098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77BD11D-5877-4C31-A53B-0B366D516E6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tf10274253_win32.dotx</Template>
  <TotalTime>95</TotalTime>
  <Pages>6</Pages>
  <Words>14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Familia</dc:creator>
  <cp:keywords/>
  <dc:description/>
  <cp:lastModifiedBy>German Silva Pedraza</cp:lastModifiedBy>
  <cp:revision>21</cp:revision>
  <cp:lastPrinted>2020-09-06T21:57:00Z</cp:lastPrinted>
  <dcterms:created xsi:type="dcterms:W3CDTF">2020-08-25T02:16:00Z</dcterms:created>
  <dcterms:modified xsi:type="dcterms:W3CDTF">2020-09-06T21:57:00Z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0x0101008BC3E60D8C8AD94BAD34364C1321ED9E</vt:lpwstr>
  </property>
</Properties>
</file>