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3456AC" w14:textId="1EBA4A4E" w:rsidR="004D4571" w:rsidRPr="00127C5F" w:rsidRDefault="009B1C14" w:rsidP="004D4571">
      <w:pPr>
        <w:rPr>
          <w:color w:val="1C6194" w:themeColor="accent6" w:themeShade="BF"/>
        </w:rPr>
        <w:sectPr w:rsidR="004D4571" w:rsidRPr="00127C5F" w:rsidSect="002D684D">
          <w:pgSz w:w="11906" w:h="16838" w:code="9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0DCB5924" wp14:editId="6BC1620F">
                <wp:simplePos x="0" y="0"/>
                <wp:positionH relativeFrom="column">
                  <wp:posOffset>88265</wp:posOffset>
                </wp:positionH>
                <wp:positionV relativeFrom="paragraph">
                  <wp:posOffset>1398507</wp:posOffset>
                </wp:positionV>
                <wp:extent cx="6645910" cy="3269615"/>
                <wp:effectExtent l="0" t="0" r="0" b="0"/>
                <wp:wrapNone/>
                <wp:docPr id="171" name="Rectángul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3269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93BCB7" w14:textId="2D899FDF" w:rsidR="009B1C14" w:rsidRPr="00202FE2" w:rsidRDefault="005B359B" w:rsidP="009B1C14">
                            <w:pPr>
                              <w:pStyle w:val="Nombre"/>
                              <w:jc w:val="lef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  <w:lang w:bidi="es-ES"/>
                              </w:rPr>
                              <w:t>CoBOL-19</w:t>
                            </w:r>
                          </w:p>
                          <w:p w14:paraId="707915C1" w14:textId="4B8B200A" w:rsidR="007E7420" w:rsidRDefault="005B359B" w:rsidP="009B1C14">
                            <w:pPr>
                              <w:pStyle w:val="Ttulo2"/>
                              <w:jc w:val="left"/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</w:pPr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>Reporte Gerencial</w:t>
                            </w:r>
                            <w:r w:rsidR="00B82549"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 xml:space="preserve"> – Sprint </w:t>
                            </w:r>
                            <w:r w:rsidR="007E7420"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>1</w:t>
                            </w:r>
                          </w:p>
                          <w:p w14:paraId="4EBB8907" w14:textId="2814B874" w:rsidR="009B1C14" w:rsidRPr="00256E56" w:rsidRDefault="007E7420" w:rsidP="009B1C14">
                            <w:pPr>
                              <w:pStyle w:val="Ttulo2"/>
                              <w:jc w:val="left"/>
                              <w:rPr>
                                <w:color w:val="373545" w:themeColor="text2"/>
                                <w:szCs w:val="44"/>
                              </w:rPr>
                            </w:pPr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 xml:space="preserve">24 </w:t>
                            </w:r>
                            <w:proofErr w:type="gramStart"/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>Agosto</w:t>
                            </w:r>
                            <w:proofErr w:type="gramEnd"/>
                            <w:r>
                              <w:rPr>
                                <w:rStyle w:val="Ttulo2Car"/>
                                <w:color w:val="373545" w:themeColor="text2"/>
                                <w:szCs w:val="44"/>
                                <w:lang w:bidi="es-ES"/>
                              </w:rPr>
                              <w:t xml:space="preserve"> 2020 – 14 Septiembre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B5924" id="Rectángulo 171" o:spid="_x0000_s1026" style="position:absolute;margin-left:6.95pt;margin-top:110.1pt;width:523.3pt;height:257.45pt;z-index:-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" filled="f" stroked="f" strokeweight="3pt">
                <v:textbox>
                  <w:txbxContent>
                    <w:p w14:paraId="5093BCB7" w14:textId="2D899FDF" w:rsidR="009B1C14" w:rsidRPr="00202FE2" w:rsidRDefault="005B359B" w:rsidP="009B1C14">
                      <w:pPr>
                        <w:pStyle w:val="Nombre"/>
                        <w:jc w:val="left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  <w:lang w:bidi="es-ES"/>
                        </w:rPr>
                        <w:t>CoBOL-19</w:t>
                      </w:r>
                    </w:p>
                    <w:p w14:paraId="707915C1" w14:textId="4B8B200A" w:rsidR="007E7420" w:rsidRDefault="005B359B" w:rsidP="009B1C14">
                      <w:pPr>
                        <w:pStyle w:val="Ttulo2"/>
                        <w:jc w:val="left"/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</w:pPr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>Reporte Gerencial</w:t>
                      </w:r>
                      <w:r w:rsidR="00B82549"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 xml:space="preserve"> – Sprint </w:t>
                      </w:r>
                      <w:r w:rsidR="007E7420"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>1</w:t>
                      </w:r>
                    </w:p>
                    <w:p w14:paraId="4EBB8907" w14:textId="2814B874" w:rsidR="009B1C14" w:rsidRPr="00256E56" w:rsidRDefault="007E7420" w:rsidP="009B1C14">
                      <w:pPr>
                        <w:pStyle w:val="Ttulo2"/>
                        <w:jc w:val="left"/>
                        <w:rPr>
                          <w:color w:val="373545" w:themeColor="text2"/>
                          <w:szCs w:val="44"/>
                        </w:rPr>
                      </w:pPr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 xml:space="preserve">24 </w:t>
                      </w:r>
                      <w:proofErr w:type="gramStart"/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>Agosto</w:t>
                      </w:r>
                      <w:proofErr w:type="gramEnd"/>
                      <w:r>
                        <w:rPr>
                          <w:rStyle w:val="Ttulo2Car"/>
                          <w:color w:val="373545" w:themeColor="text2"/>
                          <w:szCs w:val="44"/>
                          <w:lang w:bidi="es-ES"/>
                        </w:rPr>
                        <w:t xml:space="preserve"> 2020 – 14 Septiembre 2020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715582" behindDoc="1" locked="0" layoutInCell="1" allowOverlap="1" wp14:anchorId="7E8B5C45" wp14:editId="435FB8C7">
            <wp:simplePos x="0" y="0"/>
            <wp:positionH relativeFrom="column">
              <wp:posOffset>-333375</wp:posOffset>
            </wp:positionH>
            <wp:positionV relativeFrom="page">
              <wp:posOffset>4448175</wp:posOffset>
            </wp:positionV>
            <wp:extent cx="7522845" cy="3853180"/>
            <wp:effectExtent l="0" t="0" r="1905" b="0"/>
            <wp:wrapNone/>
            <wp:docPr id="2" name="Gráfico 2" descr="gráfico de mapa d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 descr="gráfico de mapa del mundo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87903" w14:textId="77777777" w:rsidR="004D4571" w:rsidRPr="00127C5F" w:rsidRDefault="00256E56" w:rsidP="002028F6">
      <w:pPr>
        <w:ind w:right="3600"/>
        <w:rPr>
          <w:color w:val="1C6194" w:themeColor="accent6" w:themeShade="BF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7670F302" wp14:editId="406A959A">
                <wp:simplePos x="0" y="0"/>
                <wp:positionH relativeFrom="column">
                  <wp:posOffset>485030</wp:posOffset>
                </wp:positionH>
                <wp:positionV relativeFrom="paragraph">
                  <wp:posOffset>31805</wp:posOffset>
                </wp:positionV>
                <wp:extent cx="5464772" cy="5923722"/>
                <wp:effectExtent l="0" t="0" r="3175" b="0"/>
                <wp:wrapNone/>
                <wp:docPr id="12" name="Grupo 12" descr="texto y mapa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772" cy="5923722"/>
                          <a:chOff x="0" y="0"/>
                          <a:chExt cx="5464772" cy="5923722"/>
                        </a:xfrm>
                      </wpg:grpSpPr>
                      <pic:pic xmlns:pic="http://schemas.openxmlformats.org/drawingml/2006/picture">
                        <pic:nvPicPr>
                          <pic:cNvPr id="6" name="Gráfico 6" descr="gráfico de mapa del mundo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182" y="914400"/>
                            <a:ext cx="535559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Rectángulo 176"/>
                        <wps:cNvSpPr/>
                        <wps:spPr>
                          <a:xfrm>
                            <a:off x="0" y="3957429"/>
                            <a:ext cx="3493770" cy="1966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F9AB11" w14:textId="77777777" w:rsidR="00DC5A24" w:rsidRPr="00256E56" w:rsidRDefault="00DC5A24" w:rsidP="000C1B91">
                              <w:pPr>
                                <w:pStyle w:val="Lomode2"/>
                                <w:jc w:val="left"/>
                              </w:pPr>
                              <w:r w:rsidRPr="00256E56">
                                <w:rPr>
                                  <w:lang w:bidi="es-ES"/>
                                </w:rPr>
                                <w:t>EN ESTA SECCIÓN:</w:t>
                              </w:r>
                            </w:p>
                            <w:p w14:paraId="69247743" w14:textId="77777777" w:rsidR="00DC5A24" w:rsidRPr="00256E56" w:rsidRDefault="00DC5A24" w:rsidP="000C1B91">
                              <w:pPr>
                                <w:pStyle w:val="Lomode2"/>
                                <w:jc w:val="left"/>
                              </w:pPr>
                            </w:p>
                            <w:p w14:paraId="20380A1E" w14:textId="2391CE95" w:rsidR="00DC5A24" w:rsidRPr="00256E56" w:rsidRDefault="005B359B" w:rsidP="000C1B91">
                              <w:pPr>
                                <w:pStyle w:val="Prrafodelista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  <w:lang w:bidi="es-ES"/>
                                </w:rPr>
                                <w:t>Reuniones realizadas</w:t>
                              </w:r>
                            </w:p>
                            <w:p w14:paraId="220257B3" w14:textId="134301A3" w:rsidR="00DC5A24" w:rsidRPr="005B359B" w:rsidRDefault="005B359B" w:rsidP="005B359B">
                              <w:pPr>
                                <w:pStyle w:val="Prrafodelista"/>
                                <w:jc w:val="left"/>
                                <w:rPr>
                                  <w:color w:val="373545" w:themeColor="text2"/>
                                </w:rPr>
                              </w:pPr>
                              <w:r>
                                <w:rPr>
                                  <w:color w:val="373545" w:themeColor="text2"/>
                                  <w:lang w:bidi="es-ES"/>
                                </w:rPr>
                                <w:t>Decisiones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0" y="0"/>
                            <a:ext cx="4816549" cy="58685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7200CB" w14:textId="029CDF02" w:rsidR="000C1B91" w:rsidRPr="005B359B" w:rsidRDefault="005B561C" w:rsidP="005B359B">
                              <w:pPr>
                                <w:pStyle w:val="Ttulo2"/>
                                <w:jc w:val="left"/>
                                <w:rPr>
                                  <w:color w:val="373545" w:themeColor="text2"/>
                                  <w:lang w:val="es-CO"/>
                                </w:rPr>
                              </w:pPr>
                              <w:r>
                                <w:rPr>
                                  <w:rStyle w:val="Ttulo2Car"/>
                                  <w:color w:val="373545" w:themeColor="text2"/>
                                  <w:szCs w:val="44"/>
                                  <w:lang w:val="es-CO" w:bidi="es-ES"/>
                                </w:rPr>
                                <w:t>Informe Gerencial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70F302" id="Grupo 12" o:spid="_x0000_s1027" alt="texto y mapa " style="position:absolute;margin-left:38.2pt;margin-top:2.5pt;width:430.3pt;height:466.45pt;z-index:251870208;mso-height-relative:margin" coordsize="54647,592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6" o:spid="_x0000_s1028" type="#_x0000_t75" alt="gráfico de mapa del mundo" style="position:absolute;left:1091;top:9144;width:5355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">
                  <v:imagedata r:id="rId14" o:title="gráfico de mapa del mundo"/>
                </v:shape>
                <v:rect id="Rectángulo 176" o:spid="_x0000_s1029" style="position:absolute;top:39574;width:34937;height:19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" filled="f" stroked="f" strokeweight="3pt">
                  <v:textbox>
                    <w:txbxContent>
                      <w:p w14:paraId="34F9AB11" w14:textId="77777777" w:rsidR="00DC5A24" w:rsidRPr="00256E56" w:rsidRDefault="00DC5A24" w:rsidP="000C1B91">
                        <w:pPr>
                          <w:pStyle w:val="Lomode2"/>
                          <w:jc w:val="left"/>
                        </w:pPr>
                        <w:r w:rsidRPr="00256E56">
                          <w:rPr>
                            <w:lang w:bidi="es-ES"/>
                          </w:rPr>
                          <w:t>EN ESTA SECCIÓN:</w:t>
                        </w:r>
                      </w:p>
                      <w:p w14:paraId="69247743" w14:textId="77777777" w:rsidR="00DC5A24" w:rsidRPr="00256E56" w:rsidRDefault="00DC5A24" w:rsidP="000C1B91">
                        <w:pPr>
                          <w:pStyle w:val="Lomode2"/>
                          <w:jc w:val="left"/>
                        </w:pPr>
                      </w:p>
                      <w:p w14:paraId="20380A1E" w14:textId="2391CE95" w:rsidR="00DC5A24" w:rsidRPr="00256E56" w:rsidRDefault="005B359B" w:rsidP="000C1B91">
                        <w:pPr>
                          <w:pStyle w:val="Prrafodelista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  <w:lang w:bidi="es-ES"/>
                          </w:rPr>
                          <w:t>Reuniones realizadas</w:t>
                        </w:r>
                      </w:p>
                      <w:p w14:paraId="220257B3" w14:textId="134301A3" w:rsidR="00DC5A24" w:rsidRPr="005B359B" w:rsidRDefault="005B359B" w:rsidP="005B359B">
                        <w:pPr>
                          <w:pStyle w:val="Prrafodelista"/>
                          <w:jc w:val="left"/>
                          <w:rPr>
                            <w:color w:val="373545" w:themeColor="text2"/>
                          </w:rPr>
                        </w:pPr>
                        <w:r>
                          <w:rPr>
                            <w:color w:val="373545" w:themeColor="text2"/>
                            <w:lang w:bidi="es-ES"/>
                          </w:rPr>
                          <w:t>Decisiones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30" type="#_x0000_t202" style="position:absolute;width:48165;height:5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fY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IVefpEB9PoCAAD//wMAUEsBAi0AFAAGAAgAAAAhANvh9svuAAAAhQEAABMAAAAAAAAA&#10;AAAAAAAAAAAAAFtDb250ZW50X1R5cGVzXS54bWxQSwECLQAUAAYACAAAACEAWvQsW78AAAAVAQAA&#10;CwAAAAAAAAAAAAAAAAAfAQAAX3JlbHMvLnJlbHNQSwECLQAUAAYACAAAACEAzuNH2MYAAADbAAAA&#10;DwAAAAAAAAAAAAAAAAAHAgAAZHJzL2Rvd25yZXYueG1sUEsFBgAAAAADAAMAtwAAAPoCAAAAAA==&#10;" fillcolor="white [3201]" stroked="f" strokeweight=".5pt">
                  <v:textbox>
                    <w:txbxContent>
                      <w:p w14:paraId="7B7200CB" w14:textId="029CDF02" w:rsidR="000C1B91" w:rsidRPr="005B359B" w:rsidRDefault="005B561C" w:rsidP="005B359B">
                        <w:pPr>
                          <w:pStyle w:val="Ttulo2"/>
                          <w:jc w:val="left"/>
                          <w:rPr>
                            <w:color w:val="373545" w:themeColor="text2"/>
                            <w:lang w:val="es-CO"/>
                          </w:rPr>
                        </w:pPr>
                        <w:r>
                          <w:rPr>
                            <w:rStyle w:val="Ttulo2Car"/>
                            <w:color w:val="373545" w:themeColor="text2"/>
                            <w:szCs w:val="44"/>
                            <w:lang w:val="es-CO" w:bidi="es-ES"/>
                          </w:rPr>
                          <w:t>Informe Gerencial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FC75FE6" w14:textId="4BB17FC6" w:rsidR="004D4571" w:rsidRDefault="005B359B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 wp14:anchorId="56A918A3" wp14:editId="3B19DC8E">
                <wp:simplePos x="0" y="0"/>
                <wp:positionH relativeFrom="page">
                  <wp:posOffset>676275</wp:posOffset>
                </wp:positionH>
                <wp:positionV relativeFrom="paragraph">
                  <wp:posOffset>6134735</wp:posOffset>
                </wp:positionV>
                <wp:extent cx="6130455" cy="24574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455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C6ED41" w14:textId="27AD760E" w:rsidR="005B359B" w:rsidRDefault="00CA02A0" w:rsidP="003D0B12">
                            <w:pPr>
                              <w:pStyle w:val="Prrafodelista"/>
                              <w:numPr>
                                <w:ilvl w:val="0"/>
                                <w:numId w:val="0"/>
                              </w:numPr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 xml:space="preserve">El sprint número 1 del proyecto se llevó acabo entre las fechas 24 de agostos de 2020 y finalizará el 14 de septiembre de 2020, cumpliendo con 3 semanas programadas para dicha labor, en el transcurso de este tiempo se realizaron 5 reuniones, quedando faltante la reunión de revisión del sprint la cual se realizará el 10 de septiembre y contará con la presencia del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product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owner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 xml:space="preserve"> y del cliente.</w:t>
                            </w:r>
                          </w:p>
                          <w:p w14:paraId="450C3A1E" w14:textId="0C89AC49" w:rsidR="003D0B12" w:rsidRPr="003D0B12" w:rsidRDefault="00CA02A0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El primer sprint marcó el inicio de un ciclo de trabajo proyectado para dos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sprints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y nos permitió, por medio del arduo trabajo del equipo, tener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918A3" id="Rectángulo 7" o:spid="_x0000_s1031" style="position:absolute;margin-left:53.25pt;margin-top:483.05pt;width:482.7pt;height:193.5pt;z-index:-251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" filled="f" stroked="f" strokeweight="3pt">
                <v:textbox>
                  <w:txbxContent>
                    <w:p w14:paraId="6AC6ED41" w14:textId="27AD760E" w:rsidR="005B359B" w:rsidRDefault="00CA02A0" w:rsidP="003D0B12">
                      <w:pPr>
                        <w:pStyle w:val="Prrafodelista"/>
                        <w:numPr>
                          <w:ilvl w:val="0"/>
                          <w:numId w:val="0"/>
                        </w:numPr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 xml:space="preserve">El sprint número 1 del proyecto se llevó acabo entre las fechas 24 de agostos de 2020 y finalizará el 14 de septiembre de 2020, cumpliendo con 3 semanas programadas para dicha labor, en el transcurso de este tiempo se realizaron 5 reuniones, quedando faltante la reunión de revisión del sprint la cual se realizará el 10 de septiembre y contará con la presencia del </w:t>
                      </w:r>
                      <w:proofErr w:type="spellStart"/>
                      <w:r>
                        <w:rPr>
                          <w:color w:val="373545" w:themeColor="text2"/>
                          <w:lang w:bidi="es-ES"/>
                        </w:rPr>
                        <w:t>product</w:t>
                      </w:r>
                      <w:proofErr w:type="spellEnd"/>
                      <w:r>
                        <w:rPr>
                          <w:color w:val="373545" w:themeColor="text2"/>
                          <w:lang w:bidi="es-ES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373545" w:themeColor="text2"/>
                          <w:lang w:bidi="es-ES"/>
                        </w:rPr>
                        <w:t>owner</w:t>
                      </w:r>
                      <w:proofErr w:type="spellEnd"/>
                      <w:r>
                        <w:rPr>
                          <w:color w:val="373545" w:themeColor="text2"/>
                          <w:lang w:bidi="es-ES"/>
                        </w:rPr>
                        <w:t xml:space="preserve"> y del cliente.</w:t>
                      </w:r>
                    </w:p>
                    <w:p w14:paraId="450C3A1E" w14:textId="0C89AC49" w:rsidR="003D0B12" w:rsidRPr="003D0B12" w:rsidRDefault="00CA02A0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El primer sprint marcó el inicio de un ciclo de trabajo proyectado para dos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sprints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y nos permitió, por medio del arduo trabajo del equipo, tener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7F808ACF" wp14:editId="12438491">
                <wp:simplePos x="0" y="0"/>
                <wp:positionH relativeFrom="column">
                  <wp:posOffset>546072</wp:posOffset>
                </wp:positionH>
                <wp:positionV relativeFrom="paragraph">
                  <wp:posOffset>5683415</wp:posOffset>
                </wp:positionV>
                <wp:extent cx="3930015" cy="450215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015" cy="450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55573" w14:textId="220C57E9" w:rsidR="000C1B91" w:rsidRPr="009B1C14" w:rsidRDefault="005B359B" w:rsidP="000C1B91">
                            <w:pPr>
                              <w:pStyle w:val="Sinespaciad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Style w:val="TextodegloboC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  <w:lang w:bidi="es-ES"/>
                              </w:rPr>
                              <w:t>Reuniones realizadas</w:t>
                            </w:r>
                            <w:r w:rsidR="006A5FEE">
                              <w:rPr>
                                <w:rStyle w:val="TextodegloboCar"/>
                                <w:rFonts w:asciiTheme="minorHAnsi" w:hAnsiTheme="minorHAnsi" w:cstheme="minorBidi"/>
                                <w:color w:val="000000" w:themeColor="text1"/>
                                <w:sz w:val="36"/>
                                <w:szCs w:val="22"/>
                                <w:lang w:bidi="es-ES"/>
                              </w:rPr>
                              <w:t xml:space="preserve"> y Decisiones</w:t>
                            </w:r>
                          </w:p>
                          <w:p w14:paraId="5A1BE861" w14:textId="77777777" w:rsidR="000C1B91" w:rsidRPr="005B359B" w:rsidRDefault="000C1B91" w:rsidP="000C1B91">
                            <w:pPr>
                              <w:pStyle w:val="Ttulo3"/>
                              <w:spacing w:before="0"/>
                              <w:jc w:val="left"/>
                              <w:rPr>
                                <w:color w:val="84ACB6" w:themeColor="accent5"/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08ACF" id="Rectángulo 8" o:spid="_x0000_s1032" style="position:absolute;margin-left:43pt;margin-top:447.5pt;width:309.45pt;height:35.45pt;z-index:-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" filled="f" stroked="f" strokeweight="3pt">
                <v:textbox>
                  <w:txbxContent>
                    <w:p w14:paraId="35355573" w14:textId="220C57E9" w:rsidR="000C1B91" w:rsidRPr="009B1C14" w:rsidRDefault="005B359B" w:rsidP="000C1B91">
                      <w:pPr>
                        <w:pStyle w:val="Sinespaciad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Style w:val="TextodegloboC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  <w:lang w:bidi="es-ES"/>
                        </w:rPr>
                        <w:t>Reuniones realizadas</w:t>
                      </w:r>
                      <w:r w:rsidR="006A5FEE">
                        <w:rPr>
                          <w:rStyle w:val="TextodegloboCar"/>
                          <w:rFonts w:asciiTheme="minorHAnsi" w:hAnsiTheme="minorHAnsi" w:cstheme="minorBidi"/>
                          <w:color w:val="000000" w:themeColor="text1"/>
                          <w:sz w:val="36"/>
                          <w:szCs w:val="22"/>
                          <w:lang w:bidi="es-ES"/>
                        </w:rPr>
                        <w:t xml:space="preserve"> y Decisiones</w:t>
                      </w:r>
                    </w:p>
                    <w:p w14:paraId="5A1BE861" w14:textId="77777777" w:rsidR="000C1B91" w:rsidRPr="005B359B" w:rsidRDefault="000C1B91" w:rsidP="000C1B91">
                      <w:pPr>
                        <w:pStyle w:val="Ttulo3"/>
                        <w:spacing w:before="0"/>
                        <w:jc w:val="left"/>
                        <w:rPr>
                          <w:color w:val="84ACB6" w:themeColor="accent5"/>
                          <w:lang w:val="es-C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50509"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E044A4" wp14:editId="57B61640">
                <wp:simplePos x="0" y="0"/>
                <wp:positionH relativeFrom="margin">
                  <wp:posOffset>6426200</wp:posOffset>
                </wp:positionH>
                <wp:positionV relativeFrom="margin">
                  <wp:posOffset>1318260</wp:posOffset>
                </wp:positionV>
                <wp:extent cx="1356995" cy="868680"/>
                <wp:effectExtent l="0" t="0" r="0" b="7620"/>
                <wp:wrapNone/>
                <wp:docPr id="18" name="Autoforma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56995" cy="868680"/>
                        </a:xfrm>
                        <a:prstGeom prst="homePlate">
                          <a:avLst>
                            <a:gd name="adj" fmla="val 39053"/>
                          </a:avLst>
                        </a:prstGeom>
                        <a:solidFill>
                          <a:schemeClr val="tx2"/>
                        </a:solidFill>
                        <a:ln w="31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46CDB" w14:textId="60563B13" w:rsidR="001B6867" w:rsidRPr="00256E56" w:rsidRDefault="005B359B" w:rsidP="00381773">
                            <w:pPr>
                              <w:pStyle w:val="Nombredepestaa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lang w:bidi="es-ES"/>
                              </w:rPr>
                              <w:t>Informe</w:t>
                            </w:r>
                            <w:r w:rsidR="001B6867" w:rsidRPr="00256E56">
                              <w:rPr>
                                <w:b/>
                                <w:color w:val="FFFFFF" w:themeColor="background1"/>
                                <w:lang w:bidi="es-ES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vert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E044A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forma 412" o:spid="_x0000_s1033" type="#_x0000_t15" style="position:absolute;margin-left:506pt;margin-top:103.8pt;width:106.85pt;height:68.4pt;rotation:180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" fillcolor="#373545 [3215]" stroked="f" strokeweight=".25pt">
                <v:textbox style="layout-flow:vertical">
                  <w:txbxContent>
                    <w:p w14:paraId="03946CDB" w14:textId="60563B13" w:rsidR="001B6867" w:rsidRPr="00256E56" w:rsidRDefault="005B359B" w:rsidP="00381773">
                      <w:pPr>
                        <w:pStyle w:val="Nombredepestaa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  <w:lang w:bidi="es-ES"/>
                        </w:rPr>
                        <w:t>Informe</w:t>
                      </w:r>
                      <w:r w:rsidR="001B6867" w:rsidRPr="00256E56">
                        <w:rPr>
                          <w:b/>
                          <w:color w:val="FFFFFF" w:themeColor="background1"/>
                          <w:lang w:bidi="es-ES"/>
                        </w:rPr>
                        <w:t xml:space="preserve"> 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D4571" w:rsidRPr="00127C5F">
        <w:rPr>
          <w:color w:val="1C6194" w:themeColor="accent6" w:themeShade="BF"/>
          <w:lang w:bidi="es-ES"/>
        </w:rPr>
        <w:br w:type="page"/>
      </w:r>
    </w:p>
    <w:p w14:paraId="029644DA" w14:textId="447B3459" w:rsidR="003D0B12" w:rsidRDefault="00CA02A0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45A21B47" wp14:editId="274C071E">
                <wp:simplePos x="0" y="0"/>
                <wp:positionH relativeFrom="page">
                  <wp:posOffset>714375</wp:posOffset>
                </wp:positionH>
                <wp:positionV relativeFrom="paragraph">
                  <wp:posOffset>-285750</wp:posOffset>
                </wp:positionV>
                <wp:extent cx="6130290" cy="3467100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346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8839CD" w14:textId="7B1715FC" w:rsidR="003D0B12" w:rsidRDefault="00CA02A0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una </w:t>
                            </w:r>
                            <w:r w:rsidR="00681231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d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emo del proyecto lista, aunque esto fue posible, se ha evidenciado que el no contar con la disponibilidad total de los recursos </w:t>
                            </w:r>
                            <w:r w:rsidR="003B03C5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durante el periodo de trabajo, ha afectado seriamente los tiempos del proyecto, este último tema se debe a temas organizativos, en los cuales se sobre asignaron los recursos, llevando al desgaste de los integrantes y trabajos a tiempo parcial.</w:t>
                            </w:r>
                          </w:p>
                          <w:p w14:paraId="7750BB3D" w14:textId="29202492" w:rsidR="003D0B12" w:rsidRDefault="003B03C5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La </w:t>
                            </w:r>
                            <w:proofErr w:type="gram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primer reunión</w:t>
                            </w:r>
                            <w:proofErr w:type="gram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del Sprint fue realizada el día 27 de agosto y se usó para dar un preámbulo al equipo, de los casos de uso y sus criterios de aceptación, se realizaron las asignaciones de labores y se procedió a realizar la configuración básica de los ambientes de trabajo. Se actualiza el scrum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.</w:t>
                            </w:r>
                          </w:p>
                          <w:p w14:paraId="0DD591AA" w14:textId="77777777" w:rsidR="00FE04D4" w:rsidRPr="003D0B12" w:rsidRDefault="00FE04D4" w:rsidP="003D0B12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21B47" id="Rectángulo 1" o:spid="_x0000_s1034" style="position:absolute;margin-left:56.25pt;margin-top:-22.5pt;width:482.7pt;height:273pt;z-index:-251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" filled="f" stroked="f" strokeweight="3pt">
                <v:textbox>
                  <w:txbxContent>
                    <w:p w14:paraId="178839CD" w14:textId="7B1715FC" w:rsidR="003D0B12" w:rsidRDefault="00CA02A0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una </w:t>
                      </w:r>
                      <w:r w:rsidR="00681231">
                        <w:rPr>
                          <w:color w:val="373545" w:themeColor="text2"/>
                          <w:sz w:val="32"/>
                          <w:lang w:bidi="es-ES"/>
                        </w:rPr>
                        <w:t>d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emo del proyecto lista, aunque esto fue posible, se ha evidenciado que el no contar con la disponibilidad total de los recursos </w:t>
                      </w:r>
                      <w:r w:rsidR="003B03C5">
                        <w:rPr>
                          <w:color w:val="373545" w:themeColor="text2"/>
                          <w:sz w:val="32"/>
                          <w:lang w:bidi="es-ES"/>
                        </w:rPr>
                        <w:t>durante el periodo de trabajo, ha afectado seriamente los tiempos del proyecto, este último tema se debe a temas organizativos, en los cuales se sobre asignaron los recursos, llevando al desgaste de los integrantes y trabajos a tiempo parcial.</w:t>
                      </w:r>
                    </w:p>
                    <w:p w14:paraId="7750BB3D" w14:textId="29202492" w:rsidR="003D0B12" w:rsidRDefault="003B03C5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La </w:t>
                      </w:r>
                      <w:proofErr w:type="gram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primer reunión</w:t>
                      </w:r>
                      <w:proofErr w:type="gram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del Sprint fue realizada el día 27 de agosto y se usó para dar un preámbulo al equipo, de los casos de uso y sus criterios de aceptación, se realizaron las asignaciones de labores y se procedió a realizar la configuración básica de los ambientes de trabajo. Se actualiza el scrum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board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.</w:t>
                      </w:r>
                    </w:p>
                    <w:p w14:paraId="0DD591AA" w14:textId="77777777" w:rsidR="00FE04D4" w:rsidRPr="003D0B12" w:rsidRDefault="00FE04D4" w:rsidP="003D0B12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2E1766" w14:textId="519FA1FB" w:rsidR="003D0B12" w:rsidRDefault="003D0B12" w:rsidP="004D4571">
      <w:pPr>
        <w:rPr>
          <w:color w:val="1C6194" w:themeColor="accent6" w:themeShade="BF"/>
          <w:lang w:bidi="es-ES"/>
        </w:rPr>
      </w:pPr>
    </w:p>
    <w:p w14:paraId="49900100" w14:textId="0DBED408" w:rsidR="003D0B12" w:rsidRDefault="003D0B12" w:rsidP="004D4571">
      <w:pPr>
        <w:rPr>
          <w:color w:val="1C6194" w:themeColor="accent6" w:themeShade="BF"/>
          <w:lang w:bidi="es-ES"/>
        </w:rPr>
      </w:pPr>
    </w:p>
    <w:p w14:paraId="28ADA9D9" w14:textId="04CC870D" w:rsidR="003D0B12" w:rsidRDefault="003D0B12" w:rsidP="004D4571">
      <w:pPr>
        <w:rPr>
          <w:color w:val="1C6194" w:themeColor="accent6" w:themeShade="BF"/>
          <w:lang w:bidi="es-ES"/>
        </w:rPr>
      </w:pPr>
    </w:p>
    <w:p w14:paraId="7205428D" w14:textId="30CACF7A" w:rsidR="003D0B12" w:rsidRDefault="003D0B12" w:rsidP="004D4571">
      <w:pPr>
        <w:rPr>
          <w:color w:val="1C6194" w:themeColor="accent6" w:themeShade="BF"/>
          <w:lang w:bidi="es-ES"/>
        </w:rPr>
      </w:pPr>
    </w:p>
    <w:p w14:paraId="2DD96F9F" w14:textId="748A2963" w:rsidR="003D0B12" w:rsidRDefault="003D0B12" w:rsidP="004D4571">
      <w:pPr>
        <w:rPr>
          <w:color w:val="1C6194" w:themeColor="accent6" w:themeShade="BF"/>
          <w:lang w:bidi="es-ES"/>
        </w:rPr>
      </w:pPr>
    </w:p>
    <w:p w14:paraId="3E6BA12A" w14:textId="328CDF8D" w:rsidR="003D0B12" w:rsidRDefault="003D0B12" w:rsidP="004D4571">
      <w:pPr>
        <w:rPr>
          <w:color w:val="1C6194" w:themeColor="accent6" w:themeShade="BF"/>
          <w:lang w:bidi="es-ES"/>
        </w:rPr>
      </w:pPr>
    </w:p>
    <w:p w14:paraId="5F20D36B" w14:textId="13ECD879" w:rsidR="003D0B12" w:rsidRDefault="003D0B12" w:rsidP="004D4571">
      <w:pPr>
        <w:rPr>
          <w:color w:val="1C6194" w:themeColor="accent6" w:themeShade="BF"/>
          <w:lang w:bidi="es-ES"/>
        </w:rPr>
      </w:pPr>
    </w:p>
    <w:p w14:paraId="4AE0DF6B" w14:textId="54446C64" w:rsidR="003D0B12" w:rsidRDefault="003D0B12" w:rsidP="004D4571">
      <w:pPr>
        <w:rPr>
          <w:color w:val="1C6194" w:themeColor="accent6" w:themeShade="BF"/>
          <w:lang w:bidi="es-ES"/>
        </w:rPr>
      </w:pPr>
    </w:p>
    <w:p w14:paraId="3D0F1F4F" w14:textId="18D2CF6D" w:rsidR="003D0B12" w:rsidRDefault="00681231" w:rsidP="004D4571">
      <w:pPr>
        <w:rPr>
          <w:color w:val="1C6194" w:themeColor="accent6" w:themeShade="BF"/>
          <w:lang w:bidi="es-ES"/>
        </w:rPr>
      </w:pPr>
      <w:r w:rsidRPr="00681231">
        <w:rPr>
          <w:color w:val="1C6194" w:themeColor="accent6" w:themeShade="BF"/>
          <w:lang w:bidi="es-ES"/>
        </w:rPr>
        <w:drawing>
          <wp:anchor distT="0" distB="0" distL="114300" distR="114300" simplePos="0" relativeHeight="251896832" behindDoc="0" locked="0" layoutInCell="1" allowOverlap="1" wp14:anchorId="59C68FDE" wp14:editId="1C3A6E77">
            <wp:simplePos x="0" y="0"/>
            <wp:positionH relativeFrom="page">
              <wp:posOffset>762000</wp:posOffset>
            </wp:positionH>
            <wp:positionV relativeFrom="paragraph">
              <wp:posOffset>406400</wp:posOffset>
            </wp:positionV>
            <wp:extent cx="6108065" cy="4533900"/>
            <wp:effectExtent l="0" t="0" r="698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243081" w14:textId="15CDF23D" w:rsidR="003D0B12" w:rsidRDefault="003B03C5" w:rsidP="004D4571">
      <w:pPr>
        <w:rPr>
          <w:color w:val="1C6194" w:themeColor="accent6" w:themeShade="BF"/>
          <w:lang w:bidi="es-ES"/>
        </w:rPr>
      </w:pPr>
      <w:r>
        <w:rPr>
          <w:color w:val="1C6194" w:themeColor="accent6" w:themeShade="BF"/>
          <w:lang w:bidi="es-ES"/>
        </w:rPr>
        <w:t xml:space="preserve"> </w:t>
      </w:r>
    </w:p>
    <w:p w14:paraId="78C84E16" w14:textId="260A32BC" w:rsidR="003D0B12" w:rsidRDefault="003D0B12" w:rsidP="004D4571">
      <w:pPr>
        <w:rPr>
          <w:color w:val="1C6194" w:themeColor="accent6" w:themeShade="BF"/>
          <w:lang w:bidi="es-ES"/>
        </w:rPr>
      </w:pPr>
    </w:p>
    <w:p w14:paraId="416009BA" w14:textId="08AC99AF" w:rsidR="003D0B12" w:rsidRDefault="003D0B12" w:rsidP="004D4571">
      <w:pPr>
        <w:rPr>
          <w:color w:val="1C6194" w:themeColor="accent6" w:themeShade="BF"/>
          <w:lang w:bidi="es-ES"/>
        </w:rPr>
      </w:pPr>
    </w:p>
    <w:p w14:paraId="609088DE" w14:textId="77777777" w:rsidR="00681231" w:rsidRDefault="00681231" w:rsidP="004D4571">
      <w:pPr>
        <w:rPr>
          <w:color w:val="1C6194" w:themeColor="accent6" w:themeShade="BF"/>
          <w:lang w:bidi="es-ES"/>
        </w:rPr>
      </w:pPr>
    </w:p>
    <w:p w14:paraId="7416CE95" w14:textId="275741AC" w:rsidR="003D0B12" w:rsidRDefault="003D0B12" w:rsidP="004D4571">
      <w:pPr>
        <w:rPr>
          <w:color w:val="1C6194" w:themeColor="accent6" w:themeShade="BF"/>
          <w:lang w:bidi="es-ES"/>
        </w:rPr>
      </w:pPr>
    </w:p>
    <w:p w14:paraId="64AF61D4" w14:textId="6CCDB06C" w:rsidR="003D0B12" w:rsidRDefault="003D0B12" w:rsidP="004D4571">
      <w:pPr>
        <w:rPr>
          <w:color w:val="1C6194" w:themeColor="accent6" w:themeShade="BF"/>
          <w:lang w:bidi="es-ES"/>
        </w:rPr>
      </w:pPr>
    </w:p>
    <w:p w14:paraId="0124525D" w14:textId="1A461130" w:rsidR="003D0B12" w:rsidRDefault="002F3239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0FCCBFA0" wp14:editId="6F705413">
                <wp:simplePos x="0" y="0"/>
                <wp:positionH relativeFrom="page">
                  <wp:posOffset>714375</wp:posOffset>
                </wp:positionH>
                <wp:positionV relativeFrom="paragraph">
                  <wp:posOffset>-304800</wp:posOffset>
                </wp:positionV>
                <wp:extent cx="6130290" cy="2114550"/>
                <wp:effectExtent l="0" t="0" r="0" b="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5833C" w14:textId="71234877" w:rsidR="00FE04D4" w:rsidRDefault="002F3239" w:rsidP="00FE04D4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Para el siguiente encuentro</w:t>
                            </w:r>
                            <w:r w:rsidR="00681231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, realizado el 29 de agosto,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se inicia con una conversación del equipo buscando retroalimentación del trabajo</w:t>
                            </w:r>
                            <w:r w:rsidR="00681231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y encontrando que el equipo manifiesta inconvenientes al momento de configurar el balanceador de cargas de Amazon, obligando a tomar mayor cantidad de tiempo del inicialmente planteado, seguido a esto se procede a la validación de las labores asignadas y se vuelve a actualizar el tablero de control.</w:t>
                            </w:r>
                          </w:p>
                          <w:p w14:paraId="48B1E04F" w14:textId="6AF723A5" w:rsidR="00681231" w:rsidRDefault="00681231" w:rsidP="00FE04D4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</w:p>
                          <w:p w14:paraId="261F4ED4" w14:textId="77777777" w:rsidR="00681231" w:rsidRPr="003D0B12" w:rsidRDefault="00681231" w:rsidP="00FE04D4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CBFA0" id="Rectángulo 24" o:spid="_x0000_s1035" style="position:absolute;margin-left:56.25pt;margin-top:-24pt;width:482.7pt;height:166.5pt;z-index:-251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" filled="f" stroked="f" strokeweight="3pt">
                <v:textbox>
                  <w:txbxContent>
                    <w:p w14:paraId="3525833C" w14:textId="71234877" w:rsidR="00FE04D4" w:rsidRDefault="002F3239" w:rsidP="00FE04D4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Para el siguiente encuentro</w:t>
                      </w:r>
                      <w:r w:rsidR="00681231">
                        <w:rPr>
                          <w:color w:val="373545" w:themeColor="text2"/>
                          <w:sz w:val="32"/>
                          <w:lang w:bidi="es-ES"/>
                        </w:rPr>
                        <w:t>, realizado el 29 de agosto,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se inicia con una conversación del equipo buscando retroalimentación del trabajo</w:t>
                      </w:r>
                      <w:r w:rsidR="00681231"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y encontrando que el equipo manifiesta inconvenientes al momento de configurar el balanceador de cargas de Amazon, obligando a tomar mayor cantidad de tiempo del inicialmente planteado, seguido a esto se procede a la validación de las labores asignadas y se vuelve a actualizar el tablero de control.</w:t>
                      </w:r>
                    </w:p>
                    <w:p w14:paraId="48B1E04F" w14:textId="6AF723A5" w:rsidR="00681231" w:rsidRDefault="00681231" w:rsidP="00FE04D4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</w:p>
                    <w:p w14:paraId="261F4ED4" w14:textId="77777777" w:rsidR="00681231" w:rsidRPr="003D0B12" w:rsidRDefault="00681231" w:rsidP="00FE04D4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914EAD" w14:textId="367BAFE2" w:rsidR="003D0B12" w:rsidRDefault="003D0B12" w:rsidP="00FE04D4">
      <w:pPr>
        <w:rPr>
          <w:color w:val="1C6194" w:themeColor="accent6" w:themeShade="BF"/>
          <w:lang w:bidi="es-ES"/>
        </w:rPr>
      </w:pPr>
    </w:p>
    <w:p w14:paraId="506FDC0F" w14:textId="1EAF3023" w:rsidR="003D0B12" w:rsidRDefault="003D0B12" w:rsidP="004D4571">
      <w:pPr>
        <w:rPr>
          <w:color w:val="1C6194" w:themeColor="accent6" w:themeShade="BF"/>
          <w:lang w:bidi="es-ES"/>
        </w:rPr>
      </w:pPr>
    </w:p>
    <w:p w14:paraId="0CD4CD37" w14:textId="53068F44" w:rsidR="003D0B12" w:rsidRDefault="003D0B12" w:rsidP="00FE04D4">
      <w:pPr>
        <w:rPr>
          <w:color w:val="1C6194" w:themeColor="accent6" w:themeShade="BF"/>
          <w:lang w:bidi="es-ES"/>
        </w:rPr>
      </w:pPr>
    </w:p>
    <w:p w14:paraId="30C546F8" w14:textId="74473662" w:rsidR="003D0B12" w:rsidRDefault="003D0B12" w:rsidP="004D4571">
      <w:pPr>
        <w:rPr>
          <w:color w:val="1C6194" w:themeColor="accent6" w:themeShade="BF"/>
          <w:lang w:bidi="es-ES"/>
        </w:rPr>
      </w:pPr>
    </w:p>
    <w:p w14:paraId="0EC21924" w14:textId="1116B334" w:rsidR="003D0B12" w:rsidRDefault="00681231" w:rsidP="004D4571">
      <w:pPr>
        <w:rPr>
          <w:color w:val="1C6194" w:themeColor="accent6" w:themeShade="BF"/>
          <w:lang w:bidi="es-ES"/>
        </w:rPr>
      </w:pPr>
      <w:r w:rsidRPr="00681231">
        <w:rPr>
          <w:color w:val="1C6194" w:themeColor="accent6" w:themeShade="BF"/>
          <w:lang w:bidi="es-ES"/>
        </w:rPr>
        <w:drawing>
          <wp:anchor distT="0" distB="0" distL="114300" distR="114300" simplePos="0" relativeHeight="251895808" behindDoc="0" locked="0" layoutInCell="1" allowOverlap="1" wp14:anchorId="3A1CCC10" wp14:editId="56ADA7F7">
            <wp:simplePos x="0" y="0"/>
            <wp:positionH relativeFrom="column">
              <wp:posOffset>830249</wp:posOffset>
            </wp:positionH>
            <wp:positionV relativeFrom="paragraph">
              <wp:posOffset>253889</wp:posOffset>
            </wp:positionV>
            <wp:extent cx="5971540" cy="366712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4BFB" w14:textId="039D515E" w:rsidR="003D0B12" w:rsidRDefault="00ED109D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 wp14:anchorId="2896868F" wp14:editId="73251DE9">
                <wp:simplePos x="0" y="0"/>
                <wp:positionH relativeFrom="page">
                  <wp:posOffset>715617</wp:posOffset>
                </wp:positionH>
                <wp:positionV relativeFrom="paragraph">
                  <wp:posOffset>3698820</wp:posOffset>
                </wp:positionV>
                <wp:extent cx="6130290" cy="3601941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36019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6F853" w14:textId="064040AE" w:rsidR="00681231" w:rsidRDefault="00ED109D" w:rsidP="00681231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El día 3 de septiembre de 2020 se reunió el equipo scrum para empezar a realizar la documentación del aplicativo, para lo cual se definió que se van a realizar los siguientes diagramas:</w:t>
                            </w:r>
                          </w:p>
                          <w:p w14:paraId="69FDFE4B" w14:textId="7B197297" w:rsidR="00ED109D" w:rsidRDefault="00ED109D" w:rsidP="00ED109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Diagrama de componentes</w:t>
                            </w:r>
                          </w:p>
                          <w:p w14:paraId="1A4E1207" w14:textId="26FF1914" w:rsidR="00ED109D" w:rsidRDefault="00ED109D" w:rsidP="00ED109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Diagrama de clases</w:t>
                            </w:r>
                          </w:p>
                          <w:p w14:paraId="2371E258" w14:textId="2C806CB3" w:rsidR="00ED109D" w:rsidRDefault="00ED109D" w:rsidP="00ED109D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color w:val="373545" w:themeColor="text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lang w:bidi="es-ES"/>
                              </w:rPr>
                              <w:t>Diagrama de despliegue</w:t>
                            </w:r>
                          </w:p>
                          <w:p w14:paraId="2E3B9DD2" w14:textId="7628DC4E" w:rsidR="00ED109D" w:rsidRPr="00ED109D" w:rsidRDefault="00ED109D" w:rsidP="00ED109D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 w:rsidRPr="00ED109D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Los diagramas quedan comprome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tidos para ser realizados y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verifcados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en la siguiente reunión.</w:t>
                            </w:r>
                          </w:p>
                          <w:p w14:paraId="6ACCC960" w14:textId="2E7088C4" w:rsidR="00ED109D" w:rsidRDefault="00ED109D" w:rsidP="00ED109D">
                            <w:pPr>
                              <w:spacing w:after="400"/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Se recibe también una </w:t>
                            </w:r>
                            <w:proofErr w:type="gram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primer retroalimentación</w:t>
                            </w:r>
                            <w:proofErr w:type="gram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del proyecto, lo cual permite identificar que los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mocks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up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realizadados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no cumplieron con el objetivo esperado.</w:t>
                            </w:r>
                          </w:p>
                          <w:p w14:paraId="7ACDA9DD" w14:textId="77777777" w:rsidR="00681231" w:rsidRPr="003D0B12" w:rsidRDefault="00681231" w:rsidP="00681231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6868F" id="Rectángulo 14" o:spid="_x0000_s1036" style="position:absolute;margin-left:56.35pt;margin-top:291.25pt;width:482.7pt;height:283.6pt;z-index:-251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" filled="f" stroked="f" strokeweight="3pt">
                <v:textbox>
                  <w:txbxContent>
                    <w:p w14:paraId="58B6F853" w14:textId="064040AE" w:rsidR="00681231" w:rsidRDefault="00ED109D" w:rsidP="00681231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El día 3 de septiembre de 2020 se reunió el equipo scrum para empezar a realizar la documentación del aplicativo, para lo cual se definió que se van a realizar los siguientes diagramas:</w:t>
                      </w:r>
                    </w:p>
                    <w:p w14:paraId="69FDFE4B" w14:textId="7B197297" w:rsidR="00ED109D" w:rsidRDefault="00ED109D" w:rsidP="00ED109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>Diagrama de componentes</w:t>
                      </w:r>
                    </w:p>
                    <w:p w14:paraId="1A4E1207" w14:textId="26FF1914" w:rsidR="00ED109D" w:rsidRDefault="00ED109D" w:rsidP="00ED109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>Diagrama de clases</w:t>
                      </w:r>
                    </w:p>
                    <w:p w14:paraId="2371E258" w14:textId="2C806CB3" w:rsidR="00ED109D" w:rsidRDefault="00ED109D" w:rsidP="00ED109D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color w:val="373545" w:themeColor="text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lang w:bidi="es-ES"/>
                        </w:rPr>
                        <w:t>Diagrama de despliegue</w:t>
                      </w:r>
                    </w:p>
                    <w:p w14:paraId="2E3B9DD2" w14:textId="7628DC4E" w:rsidR="00ED109D" w:rsidRPr="00ED109D" w:rsidRDefault="00ED109D" w:rsidP="00ED109D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 w:rsidRPr="00ED109D">
                        <w:rPr>
                          <w:color w:val="373545" w:themeColor="text2"/>
                          <w:sz w:val="32"/>
                          <w:lang w:bidi="es-ES"/>
                        </w:rPr>
                        <w:t>Los diagramas quedan comprome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tidos para ser realizados y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verifcados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en la siguiente reunión.</w:t>
                      </w:r>
                    </w:p>
                    <w:p w14:paraId="6ACCC960" w14:textId="2E7088C4" w:rsidR="00ED109D" w:rsidRDefault="00ED109D" w:rsidP="00ED109D">
                      <w:pPr>
                        <w:spacing w:after="400"/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Se recibe también una </w:t>
                      </w:r>
                      <w:proofErr w:type="gram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primer retroalimentación</w:t>
                      </w:r>
                      <w:proofErr w:type="gram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del proyecto, lo cual permite identificar que los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mocks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up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realizadados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no cumplieron con el objetivo esperado.</w:t>
                      </w:r>
                    </w:p>
                    <w:p w14:paraId="7ACDA9DD" w14:textId="77777777" w:rsidR="00681231" w:rsidRPr="003D0B12" w:rsidRDefault="00681231" w:rsidP="00681231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A82CB64" w14:textId="4F2CC563" w:rsidR="003D0B12" w:rsidRDefault="003D0B12" w:rsidP="004D4571">
      <w:pPr>
        <w:rPr>
          <w:color w:val="1C6194" w:themeColor="accent6" w:themeShade="BF"/>
          <w:lang w:bidi="es-ES"/>
        </w:rPr>
      </w:pPr>
    </w:p>
    <w:p w14:paraId="4E2AC5D9" w14:textId="6D53C5AD" w:rsidR="003D0B12" w:rsidRDefault="003D0B12" w:rsidP="004D4571">
      <w:pPr>
        <w:rPr>
          <w:color w:val="1C6194" w:themeColor="accent6" w:themeShade="BF"/>
          <w:lang w:bidi="es-ES"/>
        </w:rPr>
      </w:pPr>
    </w:p>
    <w:p w14:paraId="23901730" w14:textId="074F3AD2" w:rsidR="003D0B12" w:rsidRDefault="003D0B12" w:rsidP="004D4571">
      <w:pPr>
        <w:rPr>
          <w:color w:val="1C6194" w:themeColor="accent6" w:themeShade="BF"/>
          <w:lang w:bidi="es-ES"/>
        </w:rPr>
      </w:pPr>
    </w:p>
    <w:p w14:paraId="5B3F271A" w14:textId="1C911C78" w:rsidR="003D0B12" w:rsidRDefault="003D0B12" w:rsidP="004D4571">
      <w:pPr>
        <w:rPr>
          <w:color w:val="1C6194" w:themeColor="accent6" w:themeShade="BF"/>
          <w:lang w:bidi="es-ES"/>
        </w:rPr>
      </w:pPr>
    </w:p>
    <w:p w14:paraId="4AE1D8F1" w14:textId="5E9B0D2F" w:rsidR="003D0B12" w:rsidRDefault="003D0B12" w:rsidP="004D4571">
      <w:pPr>
        <w:rPr>
          <w:color w:val="1C6194" w:themeColor="accent6" w:themeShade="BF"/>
          <w:lang w:bidi="es-ES"/>
        </w:rPr>
      </w:pPr>
    </w:p>
    <w:p w14:paraId="69B524CD" w14:textId="38E5764E" w:rsidR="00FE04D4" w:rsidRDefault="00FE04D4" w:rsidP="004D4571">
      <w:pPr>
        <w:rPr>
          <w:color w:val="1C6194" w:themeColor="accent6" w:themeShade="BF"/>
          <w:lang w:bidi="es-ES"/>
        </w:rPr>
      </w:pPr>
    </w:p>
    <w:p w14:paraId="0CB8CAF3" w14:textId="08162D50" w:rsidR="00FE04D4" w:rsidRDefault="00FE04D4" w:rsidP="004D4571">
      <w:pPr>
        <w:rPr>
          <w:color w:val="1C6194" w:themeColor="accent6" w:themeShade="BF"/>
          <w:lang w:bidi="es-ES"/>
        </w:rPr>
      </w:pPr>
    </w:p>
    <w:p w14:paraId="6468993A" w14:textId="1DC7C571" w:rsidR="00FE04D4" w:rsidRDefault="00FE04D4" w:rsidP="004D4571">
      <w:pPr>
        <w:rPr>
          <w:color w:val="1C6194" w:themeColor="accent6" w:themeShade="BF"/>
          <w:lang w:bidi="es-ES"/>
        </w:rPr>
      </w:pPr>
    </w:p>
    <w:p w14:paraId="5C404C0C" w14:textId="64A9121C" w:rsidR="00FE04D4" w:rsidRDefault="00FE04D4" w:rsidP="004D4571">
      <w:pPr>
        <w:rPr>
          <w:color w:val="1C6194" w:themeColor="accent6" w:themeShade="BF"/>
          <w:lang w:bidi="es-ES"/>
        </w:rPr>
      </w:pPr>
    </w:p>
    <w:p w14:paraId="3688915D" w14:textId="488C3FBD" w:rsidR="00FE04D4" w:rsidRDefault="00FE04D4" w:rsidP="004D4571">
      <w:pPr>
        <w:rPr>
          <w:color w:val="1C6194" w:themeColor="accent6" w:themeShade="BF"/>
          <w:lang w:bidi="es-ES"/>
        </w:rPr>
      </w:pPr>
    </w:p>
    <w:p w14:paraId="40BA8CC6" w14:textId="366B0570" w:rsidR="00FE04D4" w:rsidRDefault="00FE04D4" w:rsidP="004D4571">
      <w:pPr>
        <w:rPr>
          <w:color w:val="1C6194" w:themeColor="accent6" w:themeShade="BF"/>
          <w:lang w:bidi="es-ES"/>
        </w:rPr>
      </w:pPr>
    </w:p>
    <w:p w14:paraId="46125810" w14:textId="65A0A590" w:rsidR="00FE04D4" w:rsidRDefault="00FE04D4" w:rsidP="004D4571">
      <w:pPr>
        <w:rPr>
          <w:color w:val="1C6194" w:themeColor="accent6" w:themeShade="BF"/>
          <w:lang w:bidi="es-ES"/>
        </w:rPr>
      </w:pPr>
    </w:p>
    <w:p w14:paraId="68F04448" w14:textId="50394A22" w:rsidR="00FE04D4" w:rsidRDefault="00ED109D" w:rsidP="004D4571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w:lastRenderedPageBreak/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612F98FB" wp14:editId="7122974E">
                <wp:simplePos x="0" y="0"/>
                <wp:positionH relativeFrom="page">
                  <wp:posOffset>715617</wp:posOffset>
                </wp:positionH>
                <wp:positionV relativeFrom="paragraph">
                  <wp:posOffset>-270344</wp:posOffset>
                </wp:positionV>
                <wp:extent cx="6130290" cy="2282024"/>
                <wp:effectExtent l="0" t="0" r="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22820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C27E25" w14:textId="2D6CC53D" w:rsidR="00517DEF" w:rsidRDefault="00517DEF" w:rsidP="00517DEF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En la reunión realizada el 5 de septiembre se observa el estado de los diagramas y también se ve, que el diagrama de clases se encontraba incompleto, el equipo inmediatamente procede a realizar la completitud de este, adicional a la verificación de los diagramas, se verifica el trabajo que se ha realizado en los desarrollos y como van las actividades propuestas, en esta validación se observa un retraso en tiempo en el diseño de las interfaces móviles. Por </w:t>
                            </w:r>
                            <w:r w:rsidR="007E7420"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último,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se actualiza el scrum </w:t>
                            </w:r>
                            <w:proofErr w:type="spellStart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board</w:t>
                            </w:r>
                            <w:proofErr w:type="spellEnd"/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.</w:t>
                            </w:r>
                          </w:p>
                          <w:p w14:paraId="670D0E81" w14:textId="594E72FA" w:rsidR="00517DEF" w:rsidRDefault="00517DEF" w:rsidP="00517DEF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F98FB" id="Rectángulo 15" o:spid="_x0000_s1037" style="position:absolute;margin-left:56.35pt;margin-top:-21.3pt;width:482.7pt;height:179.7pt;z-index:-2514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" filled="f" stroked="f" strokeweight="3pt">
                <v:textbox>
                  <w:txbxContent>
                    <w:p w14:paraId="69C27E25" w14:textId="2D6CC53D" w:rsidR="00517DEF" w:rsidRDefault="00517DEF" w:rsidP="00517DEF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En la reunión realizada el 5 de septiembre se observa el estado de los diagramas y también se ve, que el diagrama de clases se encontraba incompleto, el equipo inmediatamente procede a realizar la completitud de este, adicional a la verificación de los diagramas, se verifica el trabajo que se ha realizado en los desarrollos y como van las actividades propuestas, en esta validación se observa un retraso en tiempo en el diseño de las interfaces móviles. Por </w:t>
                      </w:r>
                      <w:r w:rsidR="007E7420">
                        <w:rPr>
                          <w:color w:val="373545" w:themeColor="text2"/>
                          <w:sz w:val="32"/>
                          <w:lang w:bidi="es-ES"/>
                        </w:rPr>
                        <w:t>último,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se actualiza el scrum </w:t>
                      </w:r>
                      <w:proofErr w:type="spellStart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board</w:t>
                      </w:r>
                      <w:proofErr w:type="spellEnd"/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.</w:t>
                      </w:r>
                    </w:p>
                    <w:p w14:paraId="670D0E81" w14:textId="594E72FA" w:rsidR="00517DEF" w:rsidRDefault="00517DEF" w:rsidP="00517DEF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C0F3944" w14:textId="77777777" w:rsidR="00517DEF" w:rsidRDefault="00517DEF" w:rsidP="00FE04D4">
      <w:pPr>
        <w:rPr>
          <w:color w:val="1C6194" w:themeColor="accent6" w:themeShade="BF"/>
          <w:lang w:bidi="es-ES"/>
        </w:rPr>
      </w:pPr>
    </w:p>
    <w:p w14:paraId="0ECD9227" w14:textId="77777777" w:rsidR="00517DEF" w:rsidRDefault="00517DEF" w:rsidP="00FE04D4">
      <w:pPr>
        <w:rPr>
          <w:color w:val="1C6194" w:themeColor="accent6" w:themeShade="BF"/>
          <w:lang w:bidi="es-ES"/>
        </w:rPr>
      </w:pPr>
    </w:p>
    <w:p w14:paraId="06115175" w14:textId="77777777" w:rsidR="00517DEF" w:rsidRDefault="00517DEF" w:rsidP="00FE04D4">
      <w:pPr>
        <w:rPr>
          <w:color w:val="1C6194" w:themeColor="accent6" w:themeShade="BF"/>
          <w:lang w:bidi="es-ES"/>
        </w:rPr>
      </w:pPr>
    </w:p>
    <w:p w14:paraId="6FCDDA67" w14:textId="77777777" w:rsidR="00517DEF" w:rsidRDefault="00517DEF" w:rsidP="00FE04D4">
      <w:pPr>
        <w:rPr>
          <w:color w:val="1C6194" w:themeColor="accent6" w:themeShade="BF"/>
          <w:lang w:bidi="es-ES"/>
        </w:rPr>
      </w:pPr>
    </w:p>
    <w:p w14:paraId="11D08D30" w14:textId="38C3A8B9" w:rsidR="00517DEF" w:rsidRDefault="007E7420" w:rsidP="00FE04D4">
      <w:pPr>
        <w:rPr>
          <w:color w:val="1C6194" w:themeColor="accent6" w:themeShade="BF"/>
          <w:lang w:bidi="es-ES"/>
        </w:rPr>
      </w:pPr>
      <w:r w:rsidRPr="007E7420">
        <w:rPr>
          <w:color w:val="1C6194" w:themeColor="accent6" w:themeShade="BF"/>
          <w:lang w:bidi="es-ES"/>
        </w:rPr>
        <w:drawing>
          <wp:anchor distT="0" distB="0" distL="114300" distR="114300" simplePos="0" relativeHeight="251905024" behindDoc="0" locked="0" layoutInCell="1" allowOverlap="1" wp14:anchorId="5D8C80BD" wp14:editId="452C9281">
            <wp:simplePos x="0" y="0"/>
            <wp:positionH relativeFrom="page">
              <wp:align>center</wp:align>
            </wp:positionH>
            <wp:positionV relativeFrom="paragraph">
              <wp:posOffset>466090</wp:posOffset>
            </wp:positionV>
            <wp:extent cx="6308725" cy="2798445"/>
            <wp:effectExtent l="0" t="0" r="0" b="190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8A2B0" w14:textId="544BA127" w:rsidR="00517DEF" w:rsidRDefault="00517DEF" w:rsidP="00FE04D4">
      <w:pPr>
        <w:rPr>
          <w:color w:val="1C6194" w:themeColor="accent6" w:themeShade="BF"/>
          <w:lang w:bidi="es-ES"/>
        </w:rPr>
      </w:pPr>
    </w:p>
    <w:p w14:paraId="36C2F173" w14:textId="1625D34D" w:rsidR="00517DEF" w:rsidRDefault="007E7420" w:rsidP="00FE04D4">
      <w:pPr>
        <w:rPr>
          <w:color w:val="1C6194" w:themeColor="accent6" w:themeShade="BF"/>
          <w:lang w:bidi="es-ES"/>
        </w:rPr>
      </w:pPr>
      <w:r>
        <w:rPr>
          <w:noProof/>
          <w:color w:val="1C6194" w:themeColor="accent6" w:themeShade="BF"/>
          <w:lang w:bidi="es-ES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1043412C" wp14:editId="05A13497">
                <wp:simplePos x="0" y="0"/>
                <wp:positionH relativeFrom="page">
                  <wp:align>center</wp:align>
                </wp:positionH>
                <wp:positionV relativeFrom="paragraph">
                  <wp:posOffset>60629</wp:posOffset>
                </wp:positionV>
                <wp:extent cx="6130290" cy="2186609"/>
                <wp:effectExtent l="0" t="0" r="0" b="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290" cy="2186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AD87" w14:textId="4A8FC873" w:rsidR="007E7420" w:rsidRDefault="007E7420" w:rsidP="007E7420">
                            <w:pPr>
                              <w:jc w:val="both"/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</w:pP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Para la reunión del 6 de septiembre se verifican las tareas de 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y la implementación de los servicios cognitivos,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 xml:space="preserve"> observando una demora 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debido al tiempo adicional que tomó la configuración de los balanceadores de carga</w:t>
                            </w:r>
                            <w:r>
                              <w:rPr>
                                <w:color w:val="373545" w:themeColor="text2"/>
                                <w:sz w:val="32"/>
                                <w:lang w:bidi="es-ES"/>
                              </w:rPr>
                              <w:t>, se procede a realizar las dichas tareas, a construir la presentación para la demo de trabajo y el informe gerencial para el 10 de septiembre de 2020, se hace seguimiento y actualización del tablero de control.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3412C" id="Rectángulo 17" o:spid="_x0000_s1038" style="position:absolute;margin-left:0;margin-top:4.75pt;width:482.7pt;height:172.15pt;z-index:-2514124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" filled="f" stroked="f" strokeweight="3pt">
                <v:textbox>
                  <w:txbxContent>
                    <w:p w14:paraId="3F78AD87" w14:textId="4A8FC873" w:rsidR="007E7420" w:rsidRDefault="007E7420" w:rsidP="007E7420">
                      <w:pPr>
                        <w:jc w:val="both"/>
                        <w:rPr>
                          <w:color w:val="373545" w:themeColor="text2"/>
                          <w:sz w:val="32"/>
                          <w:lang w:bidi="es-ES"/>
                        </w:rPr>
                      </w:pP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Para la reunión del 6 de septiembre se verifican las tareas de 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y la implementación de los servicios cognitivos,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 xml:space="preserve"> observando una demora 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debido al tiempo adicional que tomó la configuración de los balanceadores de carga</w:t>
                      </w:r>
                      <w:r>
                        <w:rPr>
                          <w:color w:val="373545" w:themeColor="text2"/>
                          <w:sz w:val="32"/>
                          <w:lang w:bidi="es-ES"/>
                        </w:rPr>
                        <w:t>, se procede a realizar las dichas tareas, a construir la presentación para la demo de trabajo y el informe gerencial para el 10 de septiembre de 2020, se hace seguimiento y actualización del tablero de control.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37D57FB" w14:textId="66DAD4D8" w:rsidR="00517DEF" w:rsidRDefault="00517DEF" w:rsidP="00FE04D4">
      <w:pPr>
        <w:rPr>
          <w:color w:val="1C6194" w:themeColor="accent6" w:themeShade="BF"/>
          <w:lang w:bidi="es-ES"/>
        </w:rPr>
      </w:pPr>
    </w:p>
    <w:p w14:paraId="47C2D818" w14:textId="7B68456B" w:rsidR="00517DEF" w:rsidRDefault="00517DEF" w:rsidP="00FE04D4">
      <w:pPr>
        <w:rPr>
          <w:color w:val="1C6194" w:themeColor="accent6" w:themeShade="BF"/>
          <w:lang w:bidi="es-ES"/>
        </w:rPr>
      </w:pPr>
    </w:p>
    <w:p w14:paraId="3D2762D8" w14:textId="62B007BD" w:rsidR="00517DEF" w:rsidRDefault="00517DEF" w:rsidP="00FE04D4">
      <w:pPr>
        <w:rPr>
          <w:color w:val="1C6194" w:themeColor="accent6" w:themeShade="BF"/>
          <w:lang w:bidi="es-ES"/>
        </w:rPr>
      </w:pPr>
    </w:p>
    <w:p w14:paraId="62C918A6" w14:textId="58FA737F" w:rsidR="00517DEF" w:rsidRDefault="00517DEF" w:rsidP="00FE04D4">
      <w:pPr>
        <w:rPr>
          <w:color w:val="1C6194" w:themeColor="accent6" w:themeShade="BF"/>
          <w:lang w:bidi="es-ES"/>
        </w:rPr>
      </w:pPr>
    </w:p>
    <w:p w14:paraId="04825321" w14:textId="1C256AB2" w:rsidR="00517DEF" w:rsidRDefault="00517DEF" w:rsidP="00FE04D4">
      <w:pPr>
        <w:rPr>
          <w:color w:val="1C6194" w:themeColor="accent6" w:themeShade="BF"/>
          <w:lang w:bidi="es-ES"/>
        </w:rPr>
      </w:pPr>
    </w:p>
    <w:p w14:paraId="3C804FD6" w14:textId="4B63E139" w:rsidR="00517DEF" w:rsidRDefault="00517DEF" w:rsidP="00FE04D4">
      <w:pPr>
        <w:rPr>
          <w:color w:val="1C6194" w:themeColor="accent6" w:themeShade="BF"/>
          <w:lang w:bidi="es-ES"/>
        </w:rPr>
      </w:pPr>
    </w:p>
    <w:p w14:paraId="4FDADDA6" w14:textId="02399E77" w:rsidR="00517DEF" w:rsidRDefault="00517DEF" w:rsidP="00FE04D4">
      <w:pPr>
        <w:rPr>
          <w:color w:val="1C6194" w:themeColor="accent6" w:themeShade="BF"/>
          <w:lang w:bidi="es-ES"/>
        </w:rPr>
      </w:pPr>
    </w:p>
    <w:p w14:paraId="3B4F8087" w14:textId="233D238C" w:rsidR="00517DEF" w:rsidRDefault="00517DEF" w:rsidP="00FE04D4">
      <w:pPr>
        <w:rPr>
          <w:color w:val="1C6194" w:themeColor="accent6" w:themeShade="BF"/>
          <w:lang w:bidi="es-ES"/>
        </w:rPr>
      </w:pPr>
    </w:p>
    <w:p w14:paraId="23D11FDC" w14:textId="356251E3" w:rsidR="00517DEF" w:rsidRDefault="00517DEF" w:rsidP="00FE04D4">
      <w:pPr>
        <w:rPr>
          <w:color w:val="1C6194" w:themeColor="accent6" w:themeShade="BF"/>
          <w:lang w:bidi="es-ES"/>
        </w:rPr>
      </w:pPr>
    </w:p>
    <w:p w14:paraId="17EC39B3" w14:textId="5C6E3F66" w:rsidR="007E7420" w:rsidRDefault="007E7420" w:rsidP="00FE04D4">
      <w:pPr>
        <w:rPr>
          <w:color w:val="1C6194" w:themeColor="accent6" w:themeShade="BF"/>
          <w:lang w:bidi="es-ES"/>
        </w:rPr>
      </w:pPr>
    </w:p>
    <w:p w14:paraId="0C830ED0" w14:textId="1ADC047A" w:rsidR="007E7420" w:rsidRDefault="007E7420" w:rsidP="00FE04D4">
      <w:pPr>
        <w:rPr>
          <w:color w:val="1C6194" w:themeColor="accent6" w:themeShade="BF"/>
          <w:lang w:bidi="es-ES"/>
        </w:rPr>
      </w:pPr>
    </w:p>
    <w:p w14:paraId="05A477AB" w14:textId="118F8935" w:rsidR="007E7420" w:rsidRDefault="007E7420" w:rsidP="00FE04D4">
      <w:pPr>
        <w:rPr>
          <w:color w:val="1C6194" w:themeColor="accent6" w:themeShade="BF"/>
          <w:lang w:bidi="es-ES"/>
        </w:rPr>
      </w:pPr>
    </w:p>
    <w:p w14:paraId="4A8F5E91" w14:textId="792BAFDF" w:rsidR="007E7420" w:rsidRDefault="007E7420" w:rsidP="00FE04D4">
      <w:pPr>
        <w:rPr>
          <w:color w:val="1C6194" w:themeColor="accent6" w:themeShade="BF"/>
          <w:lang w:bidi="es-ES"/>
        </w:rPr>
      </w:pPr>
    </w:p>
    <w:p w14:paraId="1C06FDFE" w14:textId="0C3E7F16" w:rsidR="007E7420" w:rsidRDefault="007E7420" w:rsidP="00FE04D4">
      <w:pPr>
        <w:rPr>
          <w:color w:val="1C6194" w:themeColor="accent6" w:themeShade="BF"/>
          <w:lang w:bidi="es-ES"/>
        </w:rPr>
      </w:pPr>
      <w:r w:rsidRPr="00517DEF">
        <w:rPr>
          <w:color w:val="1C6194" w:themeColor="accent6" w:themeShade="BF"/>
          <w:lang w:bidi="es-ES"/>
        </w:rPr>
        <w:lastRenderedPageBreak/>
        <w:drawing>
          <wp:anchor distT="0" distB="0" distL="114300" distR="114300" simplePos="0" relativeHeight="251901952" behindDoc="0" locked="0" layoutInCell="1" allowOverlap="1" wp14:anchorId="79774E1C" wp14:editId="483BFDAB">
            <wp:simplePos x="0" y="0"/>
            <wp:positionH relativeFrom="page">
              <wp:align>center</wp:align>
            </wp:positionH>
            <wp:positionV relativeFrom="paragraph">
              <wp:posOffset>83</wp:posOffset>
            </wp:positionV>
            <wp:extent cx="6043295" cy="3037205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68362" w14:textId="6A5B3A10" w:rsidR="007E7420" w:rsidRDefault="007E7420" w:rsidP="00FE04D4">
      <w:pPr>
        <w:rPr>
          <w:color w:val="1C6194" w:themeColor="accent6" w:themeShade="BF"/>
          <w:lang w:bidi="es-ES"/>
        </w:rPr>
      </w:pPr>
    </w:p>
    <w:p w14:paraId="48CF7491" w14:textId="71956B33" w:rsidR="007E7420" w:rsidRDefault="007E7420" w:rsidP="00FE04D4">
      <w:pPr>
        <w:rPr>
          <w:color w:val="1C6194" w:themeColor="accent6" w:themeShade="BF"/>
          <w:lang w:bidi="es-ES"/>
        </w:rPr>
      </w:pPr>
    </w:p>
    <w:p w14:paraId="7AA9B50A" w14:textId="2276DD92" w:rsidR="007E7420" w:rsidRDefault="007E7420" w:rsidP="00FE04D4">
      <w:pPr>
        <w:rPr>
          <w:color w:val="1C6194" w:themeColor="accent6" w:themeShade="BF"/>
          <w:lang w:bidi="es-ES"/>
        </w:rPr>
      </w:pPr>
    </w:p>
    <w:p w14:paraId="3C983324" w14:textId="329BED13" w:rsidR="007E7420" w:rsidRDefault="007E7420" w:rsidP="00FE04D4">
      <w:pPr>
        <w:rPr>
          <w:color w:val="1C6194" w:themeColor="accent6" w:themeShade="BF"/>
          <w:lang w:bidi="es-ES"/>
        </w:rPr>
      </w:pPr>
    </w:p>
    <w:p w14:paraId="227F4D51" w14:textId="3942AFAC" w:rsidR="007E7420" w:rsidRDefault="007E7420" w:rsidP="00FE04D4">
      <w:pPr>
        <w:rPr>
          <w:color w:val="1C6194" w:themeColor="accent6" w:themeShade="BF"/>
          <w:lang w:bidi="es-ES"/>
        </w:rPr>
      </w:pPr>
    </w:p>
    <w:p w14:paraId="27BD02FB" w14:textId="77FACBEC" w:rsidR="007E7420" w:rsidRDefault="007E7420" w:rsidP="00FE04D4">
      <w:pPr>
        <w:rPr>
          <w:color w:val="1C6194" w:themeColor="accent6" w:themeShade="BF"/>
          <w:lang w:bidi="es-ES"/>
        </w:rPr>
      </w:pPr>
    </w:p>
    <w:p w14:paraId="31F6D281" w14:textId="04BFC6CE" w:rsidR="007E7420" w:rsidRDefault="007E7420" w:rsidP="00FE04D4">
      <w:pPr>
        <w:rPr>
          <w:color w:val="1C6194" w:themeColor="accent6" w:themeShade="BF"/>
          <w:lang w:bidi="es-ES"/>
        </w:rPr>
      </w:pPr>
    </w:p>
    <w:p w14:paraId="5DFA4924" w14:textId="1A84BE07" w:rsidR="007E7420" w:rsidRDefault="007E7420" w:rsidP="00FE04D4">
      <w:pPr>
        <w:rPr>
          <w:color w:val="1C6194" w:themeColor="accent6" w:themeShade="BF"/>
          <w:lang w:bidi="es-ES"/>
        </w:rPr>
      </w:pPr>
    </w:p>
    <w:p w14:paraId="2EA37D96" w14:textId="4717EAB6" w:rsidR="007E7420" w:rsidRDefault="007E7420" w:rsidP="00FE04D4">
      <w:pPr>
        <w:rPr>
          <w:color w:val="1C6194" w:themeColor="accent6" w:themeShade="BF"/>
          <w:lang w:bidi="es-ES"/>
        </w:rPr>
      </w:pPr>
    </w:p>
    <w:p w14:paraId="782DBF4C" w14:textId="3FCC927C" w:rsidR="00FE04D4" w:rsidRDefault="00FE04D4" w:rsidP="00FE04D4">
      <w:pPr>
        <w:rPr>
          <w:color w:val="1C6194" w:themeColor="accent6" w:themeShade="BF"/>
          <w:lang w:bidi="es-ES"/>
        </w:rPr>
      </w:pPr>
    </w:p>
    <w:sectPr w:rsidR="00FE04D4" w:rsidSect="002D684D">
      <w:pgSz w:w="11906" w:h="16838" w:code="9"/>
      <w:pgMar w:top="1440" w:right="5083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F6443C" w14:textId="77777777" w:rsidR="00EC492B" w:rsidRDefault="00EC492B" w:rsidP="00E71C68">
      <w:pPr>
        <w:spacing w:after="0" w:line="240" w:lineRule="auto"/>
      </w:pPr>
      <w:r>
        <w:separator/>
      </w:r>
    </w:p>
  </w:endnote>
  <w:endnote w:type="continuationSeparator" w:id="0">
    <w:p w14:paraId="09EFD083" w14:textId="77777777" w:rsidR="00EC492B" w:rsidRDefault="00EC492B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01C39" w14:textId="77777777" w:rsidR="00EC492B" w:rsidRDefault="00EC492B" w:rsidP="00E71C68">
      <w:pPr>
        <w:spacing w:after="0" w:line="240" w:lineRule="auto"/>
      </w:pPr>
      <w:r>
        <w:separator/>
      </w:r>
    </w:p>
  </w:footnote>
  <w:footnote w:type="continuationSeparator" w:id="0">
    <w:p w14:paraId="55978E90" w14:textId="77777777" w:rsidR="00EC492B" w:rsidRDefault="00EC492B" w:rsidP="00E71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A1953"/>
    <w:multiLevelType w:val="hybridMultilevel"/>
    <w:tmpl w:val="306AE16A"/>
    <w:lvl w:ilvl="0" w:tplc="CDF8210C"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51162"/>
    <w:multiLevelType w:val="hybridMultilevel"/>
    <w:tmpl w:val="41F271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977BAA"/>
    <w:multiLevelType w:val="hybridMultilevel"/>
    <w:tmpl w:val="6388B3C6"/>
    <w:lvl w:ilvl="0" w:tplc="BD04E810">
      <w:numFmt w:val="bullet"/>
      <w:lvlText w:val=""/>
      <w:lvlJc w:val="left"/>
      <w:pPr>
        <w:ind w:left="720" w:hanging="360"/>
      </w:pPr>
      <w:rPr>
        <w:rFonts w:ascii="Symbol" w:eastAsia="SimSun" w:hAnsi="Symbol" w:cstheme="minorBidi" w:hint="default"/>
        <w:color w:val="373545" w:themeColor="text2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42B2B"/>
    <w:multiLevelType w:val="hybridMultilevel"/>
    <w:tmpl w:val="4E021FC8"/>
    <w:lvl w:ilvl="0" w:tplc="BC849BE0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59B"/>
    <w:rsid w:val="00006FB5"/>
    <w:rsid w:val="00011FF1"/>
    <w:rsid w:val="0002200E"/>
    <w:rsid w:val="0003441C"/>
    <w:rsid w:val="0006261B"/>
    <w:rsid w:val="000811F4"/>
    <w:rsid w:val="00082E2C"/>
    <w:rsid w:val="000B12EB"/>
    <w:rsid w:val="000B4B04"/>
    <w:rsid w:val="000B56BF"/>
    <w:rsid w:val="000C1B91"/>
    <w:rsid w:val="000C36E2"/>
    <w:rsid w:val="000D0FB4"/>
    <w:rsid w:val="000D14F9"/>
    <w:rsid w:val="000E082B"/>
    <w:rsid w:val="000E087B"/>
    <w:rsid w:val="000E2E3E"/>
    <w:rsid w:val="000F1EE6"/>
    <w:rsid w:val="000F3AB3"/>
    <w:rsid w:val="000F6E14"/>
    <w:rsid w:val="000F7717"/>
    <w:rsid w:val="00106D84"/>
    <w:rsid w:val="00114AA9"/>
    <w:rsid w:val="00123E3F"/>
    <w:rsid w:val="00127C5F"/>
    <w:rsid w:val="001419D9"/>
    <w:rsid w:val="00141AC3"/>
    <w:rsid w:val="00166BC2"/>
    <w:rsid w:val="001943EC"/>
    <w:rsid w:val="00197C19"/>
    <w:rsid w:val="001A1FD8"/>
    <w:rsid w:val="001A4CE9"/>
    <w:rsid w:val="001B2BDB"/>
    <w:rsid w:val="001B6867"/>
    <w:rsid w:val="001C3CC5"/>
    <w:rsid w:val="001D7239"/>
    <w:rsid w:val="001D7464"/>
    <w:rsid w:val="001D79DD"/>
    <w:rsid w:val="001F45AD"/>
    <w:rsid w:val="002028F6"/>
    <w:rsid w:val="0020703B"/>
    <w:rsid w:val="00216CA2"/>
    <w:rsid w:val="00220B18"/>
    <w:rsid w:val="00226B91"/>
    <w:rsid w:val="00237489"/>
    <w:rsid w:val="00247F14"/>
    <w:rsid w:val="00256E56"/>
    <w:rsid w:val="00276B61"/>
    <w:rsid w:val="00281013"/>
    <w:rsid w:val="0029766D"/>
    <w:rsid w:val="002A071C"/>
    <w:rsid w:val="002B0C55"/>
    <w:rsid w:val="002D41EE"/>
    <w:rsid w:val="002D684D"/>
    <w:rsid w:val="002E076A"/>
    <w:rsid w:val="002F3239"/>
    <w:rsid w:val="002F65C8"/>
    <w:rsid w:val="0030342E"/>
    <w:rsid w:val="00305E11"/>
    <w:rsid w:val="00311394"/>
    <w:rsid w:val="0031277C"/>
    <w:rsid w:val="00313274"/>
    <w:rsid w:val="00327501"/>
    <w:rsid w:val="003277BA"/>
    <w:rsid w:val="00327A26"/>
    <w:rsid w:val="00335C40"/>
    <w:rsid w:val="00336913"/>
    <w:rsid w:val="00340B80"/>
    <w:rsid w:val="00344A2D"/>
    <w:rsid w:val="00351184"/>
    <w:rsid w:val="00351925"/>
    <w:rsid w:val="0037133C"/>
    <w:rsid w:val="00381773"/>
    <w:rsid w:val="00383585"/>
    <w:rsid w:val="003842A3"/>
    <w:rsid w:val="003B03C5"/>
    <w:rsid w:val="003D0B12"/>
    <w:rsid w:val="003D0F5F"/>
    <w:rsid w:val="003E1F23"/>
    <w:rsid w:val="003E78CA"/>
    <w:rsid w:val="003F086C"/>
    <w:rsid w:val="00415427"/>
    <w:rsid w:val="004232A7"/>
    <w:rsid w:val="004242BA"/>
    <w:rsid w:val="00433BDB"/>
    <w:rsid w:val="00440663"/>
    <w:rsid w:val="0044254D"/>
    <w:rsid w:val="0045204A"/>
    <w:rsid w:val="00477E7E"/>
    <w:rsid w:val="004B6520"/>
    <w:rsid w:val="004B6747"/>
    <w:rsid w:val="004D012D"/>
    <w:rsid w:val="004D4571"/>
    <w:rsid w:val="004D5084"/>
    <w:rsid w:val="004D77DE"/>
    <w:rsid w:val="004F3A2A"/>
    <w:rsid w:val="00503867"/>
    <w:rsid w:val="00505D5C"/>
    <w:rsid w:val="00513BE6"/>
    <w:rsid w:val="00516D9A"/>
    <w:rsid w:val="00517DEF"/>
    <w:rsid w:val="00531213"/>
    <w:rsid w:val="00553AF2"/>
    <w:rsid w:val="00561F2A"/>
    <w:rsid w:val="005710D1"/>
    <w:rsid w:val="00585C94"/>
    <w:rsid w:val="005907CF"/>
    <w:rsid w:val="00595173"/>
    <w:rsid w:val="00596F7A"/>
    <w:rsid w:val="005A39E3"/>
    <w:rsid w:val="005A3D89"/>
    <w:rsid w:val="005A4B58"/>
    <w:rsid w:val="005B359B"/>
    <w:rsid w:val="005B5088"/>
    <w:rsid w:val="005B561C"/>
    <w:rsid w:val="005C0237"/>
    <w:rsid w:val="005D7B71"/>
    <w:rsid w:val="005E616C"/>
    <w:rsid w:val="005F03FB"/>
    <w:rsid w:val="005F4499"/>
    <w:rsid w:val="00603C6F"/>
    <w:rsid w:val="00607A9E"/>
    <w:rsid w:val="00623218"/>
    <w:rsid w:val="006477A4"/>
    <w:rsid w:val="00654860"/>
    <w:rsid w:val="00655E3C"/>
    <w:rsid w:val="0065720E"/>
    <w:rsid w:val="00661713"/>
    <w:rsid w:val="00666759"/>
    <w:rsid w:val="0067304F"/>
    <w:rsid w:val="00681231"/>
    <w:rsid w:val="0068201C"/>
    <w:rsid w:val="006942E3"/>
    <w:rsid w:val="006A5FEE"/>
    <w:rsid w:val="006C5603"/>
    <w:rsid w:val="006C7237"/>
    <w:rsid w:val="006F0ECB"/>
    <w:rsid w:val="006F549D"/>
    <w:rsid w:val="00701178"/>
    <w:rsid w:val="00703074"/>
    <w:rsid w:val="007075FB"/>
    <w:rsid w:val="00714974"/>
    <w:rsid w:val="0071641C"/>
    <w:rsid w:val="00720560"/>
    <w:rsid w:val="00723A13"/>
    <w:rsid w:val="00727CDF"/>
    <w:rsid w:val="0073432E"/>
    <w:rsid w:val="00734AA9"/>
    <w:rsid w:val="00750509"/>
    <w:rsid w:val="00754FFE"/>
    <w:rsid w:val="0076193A"/>
    <w:rsid w:val="007638B8"/>
    <w:rsid w:val="007730CE"/>
    <w:rsid w:val="00773A5C"/>
    <w:rsid w:val="00782A34"/>
    <w:rsid w:val="007A4F6C"/>
    <w:rsid w:val="007C4004"/>
    <w:rsid w:val="007D2103"/>
    <w:rsid w:val="007D430A"/>
    <w:rsid w:val="007D735D"/>
    <w:rsid w:val="007D78D5"/>
    <w:rsid w:val="007E0CC0"/>
    <w:rsid w:val="007E191F"/>
    <w:rsid w:val="007E7420"/>
    <w:rsid w:val="007F270D"/>
    <w:rsid w:val="00802E4B"/>
    <w:rsid w:val="00806727"/>
    <w:rsid w:val="008121A2"/>
    <w:rsid w:val="0083433E"/>
    <w:rsid w:val="008472CF"/>
    <w:rsid w:val="00857541"/>
    <w:rsid w:val="00861DE7"/>
    <w:rsid w:val="0087250B"/>
    <w:rsid w:val="00890994"/>
    <w:rsid w:val="008945CC"/>
    <w:rsid w:val="00894754"/>
    <w:rsid w:val="008A5A4F"/>
    <w:rsid w:val="008C300E"/>
    <w:rsid w:val="008D7CA9"/>
    <w:rsid w:val="008E73C6"/>
    <w:rsid w:val="008F179F"/>
    <w:rsid w:val="008F1825"/>
    <w:rsid w:val="008F1F04"/>
    <w:rsid w:val="008F636F"/>
    <w:rsid w:val="0090618A"/>
    <w:rsid w:val="009225E5"/>
    <w:rsid w:val="0093309D"/>
    <w:rsid w:val="0093445E"/>
    <w:rsid w:val="00940997"/>
    <w:rsid w:val="0095336F"/>
    <w:rsid w:val="00991736"/>
    <w:rsid w:val="009920C5"/>
    <w:rsid w:val="00993850"/>
    <w:rsid w:val="009A5B09"/>
    <w:rsid w:val="009B1C14"/>
    <w:rsid w:val="009C601D"/>
    <w:rsid w:val="009F6BB1"/>
    <w:rsid w:val="00A02E9A"/>
    <w:rsid w:val="00A031B1"/>
    <w:rsid w:val="00A0722F"/>
    <w:rsid w:val="00A16CD4"/>
    <w:rsid w:val="00A764AC"/>
    <w:rsid w:val="00A76530"/>
    <w:rsid w:val="00A83921"/>
    <w:rsid w:val="00A83959"/>
    <w:rsid w:val="00A90C75"/>
    <w:rsid w:val="00A91F94"/>
    <w:rsid w:val="00A96584"/>
    <w:rsid w:val="00AB0720"/>
    <w:rsid w:val="00AB21AC"/>
    <w:rsid w:val="00AB3E20"/>
    <w:rsid w:val="00AC0CDB"/>
    <w:rsid w:val="00AC4155"/>
    <w:rsid w:val="00AD32B0"/>
    <w:rsid w:val="00AF5119"/>
    <w:rsid w:val="00B12D2D"/>
    <w:rsid w:val="00B3401F"/>
    <w:rsid w:val="00B34603"/>
    <w:rsid w:val="00B453A6"/>
    <w:rsid w:val="00B45600"/>
    <w:rsid w:val="00B65E45"/>
    <w:rsid w:val="00B82549"/>
    <w:rsid w:val="00B82845"/>
    <w:rsid w:val="00B84B85"/>
    <w:rsid w:val="00B86AF3"/>
    <w:rsid w:val="00B97DE0"/>
    <w:rsid w:val="00BD0E87"/>
    <w:rsid w:val="00BD73DD"/>
    <w:rsid w:val="00BE022E"/>
    <w:rsid w:val="00BE2FAA"/>
    <w:rsid w:val="00BF5322"/>
    <w:rsid w:val="00C02FA7"/>
    <w:rsid w:val="00C0585E"/>
    <w:rsid w:val="00C2509D"/>
    <w:rsid w:val="00C314A8"/>
    <w:rsid w:val="00C36CBE"/>
    <w:rsid w:val="00C37765"/>
    <w:rsid w:val="00C47E5D"/>
    <w:rsid w:val="00C537B5"/>
    <w:rsid w:val="00C56592"/>
    <w:rsid w:val="00C63E7D"/>
    <w:rsid w:val="00C76123"/>
    <w:rsid w:val="00C85A37"/>
    <w:rsid w:val="00C91FDE"/>
    <w:rsid w:val="00CA02A0"/>
    <w:rsid w:val="00CA368C"/>
    <w:rsid w:val="00CB34A9"/>
    <w:rsid w:val="00CB7C48"/>
    <w:rsid w:val="00CE3F97"/>
    <w:rsid w:val="00D228C1"/>
    <w:rsid w:val="00D234F5"/>
    <w:rsid w:val="00D2651B"/>
    <w:rsid w:val="00D36652"/>
    <w:rsid w:val="00D53EDE"/>
    <w:rsid w:val="00D61901"/>
    <w:rsid w:val="00D62452"/>
    <w:rsid w:val="00D70CD7"/>
    <w:rsid w:val="00DC5A24"/>
    <w:rsid w:val="00DF1303"/>
    <w:rsid w:val="00E126C5"/>
    <w:rsid w:val="00E126DB"/>
    <w:rsid w:val="00E2507A"/>
    <w:rsid w:val="00E400EE"/>
    <w:rsid w:val="00E535A3"/>
    <w:rsid w:val="00E547F3"/>
    <w:rsid w:val="00E5582E"/>
    <w:rsid w:val="00E61048"/>
    <w:rsid w:val="00E6595B"/>
    <w:rsid w:val="00E71C68"/>
    <w:rsid w:val="00E75F75"/>
    <w:rsid w:val="00E8024A"/>
    <w:rsid w:val="00E826C8"/>
    <w:rsid w:val="00E8693C"/>
    <w:rsid w:val="00EA31B7"/>
    <w:rsid w:val="00EB24BE"/>
    <w:rsid w:val="00EC492B"/>
    <w:rsid w:val="00ED109D"/>
    <w:rsid w:val="00ED4F64"/>
    <w:rsid w:val="00ED7502"/>
    <w:rsid w:val="00F03761"/>
    <w:rsid w:val="00F252A7"/>
    <w:rsid w:val="00F450FD"/>
    <w:rsid w:val="00F47899"/>
    <w:rsid w:val="00F540FA"/>
    <w:rsid w:val="00F7167D"/>
    <w:rsid w:val="00F77647"/>
    <w:rsid w:val="00F81C5E"/>
    <w:rsid w:val="00F934B6"/>
    <w:rsid w:val="00F95754"/>
    <w:rsid w:val="00FB0797"/>
    <w:rsid w:val="00FB544B"/>
    <w:rsid w:val="00FC7B17"/>
    <w:rsid w:val="00FD7E5E"/>
    <w:rsid w:val="00FE04D4"/>
    <w:rsid w:val="00FE227B"/>
    <w:rsid w:val="00FF3CD0"/>
    <w:rsid w:val="00FF527C"/>
    <w:rsid w:val="695DB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,"/>
  <w:listSeparator w:val=";"/>
  <w14:docId w14:val="6E2F138B"/>
  <w15:docId w15:val="{0CE3DDB1-1AA0-47AB-B74B-B7D9F293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1773"/>
    <w:rPr>
      <w:color w:val="276E8B" w:themeColor="accent1" w:themeShade="BF"/>
    </w:rPr>
  </w:style>
  <w:style w:type="paragraph" w:styleId="Ttulo1">
    <w:name w:val="heading 1"/>
    <w:basedOn w:val="Normal"/>
    <w:next w:val="Normal"/>
    <w:link w:val="Ttulo1Car"/>
    <w:uiPriority w:val="9"/>
    <w:qFormat/>
    <w:rsid w:val="00F7167D"/>
    <w:pPr>
      <w:jc w:val="center"/>
      <w:outlineLvl w:val="0"/>
    </w:pPr>
    <w:rPr>
      <w:rFonts w:asciiTheme="majorHAnsi" w:hAnsiTheme="majorHAnsi"/>
      <w:caps/>
      <w:color w:val="FFFFFF" w:themeColor="background1"/>
      <w:sz w:val="56"/>
      <w:szCs w:val="56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F5119"/>
    <w:pPr>
      <w:outlineLvl w:val="1"/>
    </w:pPr>
    <w:rPr>
      <w:color w:val="58B6C0" w:themeColor="accent2"/>
      <w:sz w:val="4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494BA" w:themeColor="accent1"/>
      <w:sz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373545" w:themeColor="text2"/>
      <w:sz w:val="36"/>
    </w:rPr>
  </w:style>
  <w:style w:type="paragraph" w:styleId="Ttulo6">
    <w:name w:val="heading 6"/>
    <w:basedOn w:val="Normal"/>
    <w:next w:val="Normal"/>
    <w:link w:val="Ttulo6C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292733" w:themeColor="text2" w:themeShade="BF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duccin">
    <w:name w:val="Introducción"/>
    <w:basedOn w:val="Normal"/>
    <w:qFormat/>
    <w:rsid w:val="00381773"/>
    <w:pPr>
      <w:ind w:left="1440"/>
    </w:pPr>
    <w:rPr>
      <w:sz w:val="28"/>
    </w:rPr>
  </w:style>
  <w:style w:type="character" w:styleId="Textodelmarcadordeposicin">
    <w:name w:val="Placeholder Text"/>
    <w:basedOn w:val="Fuentedeprrafopredeter"/>
    <w:uiPriority w:val="99"/>
    <w:semiHidden/>
    <w:rsid w:val="00166BC2"/>
    <w:rPr>
      <w:color w:val="808080"/>
    </w:rPr>
  </w:style>
  <w:style w:type="character" w:customStyle="1" w:styleId="Ttulo2Car">
    <w:name w:val="Título 2 Car"/>
    <w:basedOn w:val="Fuentedeprrafopredeter"/>
    <w:link w:val="Ttulo2"/>
    <w:uiPriority w:val="9"/>
    <w:rsid w:val="00AF5119"/>
    <w:rPr>
      <w:rFonts w:asciiTheme="majorHAnsi" w:hAnsiTheme="majorHAnsi"/>
      <w:caps/>
      <w:color w:val="58B6C0" w:themeColor="accent2"/>
      <w:sz w:val="44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Ttulo4Car">
    <w:name w:val="Título 4 Car"/>
    <w:basedOn w:val="Fuentedeprrafopredeter"/>
    <w:link w:val="Ttulo4"/>
    <w:uiPriority w:val="9"/>
    <w:rsid w:val="00381773"/>
    <w:rPr>
      <w:rFonts w:asciiTheme="majorHAnsi" w:hAnsiTheme="majorHAnsi"/>
      <w:color w:val="3494BA" w:themeColor="accent1"/>
      <w:sz w:val="24"/>
    </w:rPr>
  </w:style>
  <w:style w:type="character" w:customStyle="1" w:styleId="Ttulo6Car">
    <w:name w:val="Título 6 Car"/>
    <w:basedOn w:val="Fuentedeprrafopredeter"/>
    <w:link w:val="Ttulo6"/>
    <w:rsid w:val="004D4571"/>
    <w:rPr>
      <w:rFonts w:ascii="Times New Roman" w:eastAsia="Times New Roman" w:hAnsi="Times New Roman" w:cs="Times New Roman"/>
      <w:color w:val="292733" w:themeColor="text2" w:themeShade="BF"/>
      <w:sz w:val="60"/>
    </w:rPr>
  </w:style>
  <w:style w:type="paragraph" w:customStyle="1" w:styleId="Nombredepestaa">
    <w:name w:val="Nombre de pestaña"/>
    <w:basedOn w:val="Normal"/>
    <w:rsid w:val="00381773"/>
    <w:pPr>
      <w:jc w:val="center"/>
    </w:pPr>
    <w:rPr>
      <w:color w:val="3494BA" w:themeColor="accent1"/>
      <w:sz w:val="32"/>
    </w:rPr>
  </w:style>
  <w:style w:type="paragraph" w:styleId="Prrafodelista">
    <w:name w:val="List Paragraph"/>
    <w:basedOn w:val="Normal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494BA" w:themeColor="accent1"/>
      <w:sz w:val="32"/>
      <w:lang w:bidi="hi-IN"/>
    </w:rPr>
  </w:style>
  <w:style w:type="paragraph" w:customStyle="1" w:styleId="Lomode2">
    <w:name w:val="Lomo de 2"/>
    <w:aliases w:val="54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4"/>
      <w:szCs w:val="44"/>
      <w:lang w:bidi="hi-IN"/>
    </w:rPr>
  </w:style>
  <w:style w:type="paragraph" w:customStyle="1" w:styleId="Lomode3">
    <w:name w:val="Lomo de 3"/>
    <w:aliases w:val="81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48"/>
      <w:szCs w:val="48"/>
      <w:lang w:bidi="hi-IN"/>
    </w:rPr>
  </w:style>
  <w:style w:type="paragraph" w:customStyle="1" w:styleId="Lomode5">
    <w:name w:val="Lomo de 5"/>
    <w:aliases w:val="08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56"/>
      <w:szCs w:val="56"/>
      <w:lang w:bidi="hi-IN"/>
    </w:rPr>
  </w:style>
  <w:style w:type="paragraph" w:customStyle="1" w:styleId="Lomode7">
    <w:name w:val="Lomo de 7"/>
    <w:aliases w:val="62 cm."/>
    <w:basedOn w:val="Normal"/>
    <w:qFormat/>
    <w:rsid w:val="00AF5119"/>
    <w:pPr>
      <w:spacing w:after="0" w:line="240" w:lineRule="auto"/>
      <w:jc w:val="center"/>
    </w:pPr>
    <w:rPr>
      <w:b/>
      <w:color w:val="373545" w:themeColor="text2"/>
      <w:sz w:val="64"/>
      <w:szCs w:val="64"/>
      <w:lang w:bidi="hi-IN"/>
    </w:rPr>
  </w:style>
  <w:style w:type="paragraph" w:styleId="Encabezado">
    <w:name w:val="header"/>
    <w:basedOn w:val="Normal"/>
    <w:link w:val="EncabezadoC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1C68"/>
  </w:style>
  <w:style w:type="paragraph" w:styleId="Piedepgina">
    <w:name w:val="footer"/>
    <w:basedOn w:val="Normal"/>
    <w:link w:val="PiedepginaC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C68"/>
  </w:style>
  <w:style w:type="character" w:customStyle="1" w:styleId="Ttulo1Car">
    <w:name w:val="Título 1 Car"/>
    <w:basedOn w:val="Fuentedeprrafopredeter"/>
    <w:link w:val="Ttulo1"/>
    <w:uiPriority w:val="9"/>
    <w:rsid w:val="00F7167D"/>
    <w:rPr>
      <w:rFonts w:asciiTheme="majorHAnsi" w:hAnsiTheme="majorHAnsi"/>
      <w:caps/>
      <w:color w:val="FFFFFF" w:themeColor="background1"/>
      <w:sz w:val="56"/>
      <w:szCs w:val="56"/>
    </w:rPr>
  </w:style>
  <w:style w:type="paragraph" w:customStyle="1" w:styleId="Nombredelaclase">
    <w:name w:val="Nombre de la clase"/>
    <w:basedOn w:val="Ttulo6"/>
    <w:qFormat/>
    <w:rsid w:val="00381773"/>
    <w:pPr>
      <w:jc w:val="center"/>
    </w:pPr>
    <w:rPr>
      <w:rFonts w:asciiTheme="majorHAnsi" w:hAnsiTheme="majorHAnsi"/>
      <w:caps/>
      <w:color w:val="3494BA" w:themeColor="accent1"/>
      <w:sz w:val="44"/>
    </w:rPr>
  </w:style>
  <w:style w:type="paragraph" w:styleId="Ttulo">
    <w:name w:val="Title"/>
    <w:basedOn w:val="Ttulo3"/>
    <w:next w:val="Normal"/>
    <w:link w:val="TtuloCar"/>
    <w:uiPriority w:val="10"/>
    <w:qFormat/>
    <w:rsid w:val="00381773"/>
  </w:style>
  <w:style w:type="character" w:customStyle="1" w:styleId="TtuloCar">
    <w:name w:val="Título Car"/>
    <w:basedOn w:val="Fuentedeprrafopredeter"/>
    <w:link w:val="Ttulo"/>
    <w:uiPriority w:val="10"/>
    <w:rsid w:val="00381773"/>
    <w:rPr>
      <w:rFonts w:asciiTheme="majorHAnsi" w:hAnsiTheme="majorHAnsi"/>
      <w:caps/>
      <w:color w:val="3494BA" w:themeColor="accent1"/>
      <w:sz w:val="36"/>
      <w:szCs w:val="36"/>
    </w:rPr>
  </w:style>
  <w:style w:type="paragraph" w:customStyle="1" w:styleId="Subttulo2">
    <w:name w:val="Subtítulo 2"/>
    <w:link w:val="Carcterdesubttulo2"/>
    <w:qFormat/>
    <w:rsid w:val="000D0FB4"/>
    <w:pPr>
      <w:spacing w:line="240" w:lineRule="auto"/>
      <w:jc w:val="center"/>
    </w:pPr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styleId="Sinespaciado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Carcterdesubttulo2">
    <w:name w:val="Carácter de subtítulo 2"/>
    <w:basedOn w:val="Ttulo4Car"/>
    <w:link w:val="Subttulo2"/>
    <w:rsid w:val="000D0FB4"/>
    <w:rPr>
      <w:rFonts w:ascii="Microsoft Office Preview Font" w:hAnsi="Microsoft Office Preview Font"/>
      <w:color w:val="4A7090" w:themeColor="background2" w:themeShade="80"/>
      <w:sz w:val="32"/>
      <w:szCs w:val="32"/>
    </w:rPr>
  </w:style>
  <w:style w:type="paragraph" w:customStyle="1" w:styleId="Nombre">
    <w:name w:val="Nombre"/>
    <w:basedOn w:val="Normal"/>
    <w:qFormat/>
    <w:rsid w:val="00AB3E20"/>
    <w:pPr>
      <w:spacing w:line="240" w:lineRule="auto"/>
      <w:jc w:val="center"/>
    </w:pPr>
    <w:rPr>
      <w:rFonts w:asciiTheme="majorHAnsi" w:hAnsiTheme="majorHAnsi"/>
      <w:caps/>
      <w:color w:val="373545" w:themeColor="text2"/>
      <w:sz w:val="40"/>
      <w:szCs w:val="40"/>
    </w:rPr>
  </w:style>
  <w:style w:type="paragraph" w:styleId="Fecha">
    <w:name w:val="Date"/>
    <w:basedOn w:val="Normal"/>
    <w:next w:val="Normal"/>
    <w:link w:val="FechaC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FechaCar">
    <w:name w:val="Fecha Car"/>
    <w:basedOn w:val="Fuentedeprrafopredeter"/>
    <w:link w:val="Fecha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E400EE"/>
    <w:rPr>
      <w:rFonts w:asciiTheme="majorHAnsi" w:eastAsiaTheme="majorEastAsia" w:hAnsiTheme="majorHAnsi" w:cstheme="majorBidi"/>
      <w:b/>
      <w:color w:val="373545" w:themeColor="text2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wnloads\tf10274253_win32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Foundry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3E60D8C8AD94BAD34364C1321ED9E" ma:contentTypeVersion="2" ma:contentTypeDescription="Create a new document." ma:contentTypeScope="" ma:versionID="e1221c9ac7cc1398828d652afffa54d1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b4eabbb968274cfa711327905f3686cf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5DF3B8-77E2-42D0-B8AD-7348E1C7AA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E4D7F6-F31E-482A-8B18-5638DF2FC0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70e36-d9a4-49c5-8cd7-35b3d1509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77BD11D-5877-4C31-A53B-0B366D516E6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tf10274253_win32.dotx</Template>
  <TotalTime>79</TotalTime>
  <Pages>6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Familia</dc:creator>
  <cp:keywords/>
  <dc:description/>
  <cp:lastModifiedBy>German Silva Pedraza</cp:lastModifiedBy>
  <cp:revision>10</cp:revision>
  <cp:lastPrinted>2020-08-25T03:26:00Z</cp:lastPrinted>
  <dcterms:created xsi:type="dcterms:W3CDTF">2020-08-25T02:16:00Z</dcterms:created>
  <dcterms:modified xsi:type="dcterms:W3CDTF">2020-09-06T17:31:00Z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